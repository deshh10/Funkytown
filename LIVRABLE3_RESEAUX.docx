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text" w:horzAnchor="page" w:tblpX="601" w:tblpY="84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379"/>
      </w:tblGrid>
      <w:tr w:rsidR="00343A5C" w14:paraId="1B770B97" w14:textId="77777777" w:rsidTr="00343A5C">
        <w:trPr>
          <w:trHeight w:val="2150"/>
        </w:trPr>
        <w:tc>
          <w:tcPr>
            <w:tcW w:w="6379" w:type="dxa"/>
            <w:tcBorders>
              <w:top w:val="nil"/>
              <w:left w:val="nil"/>
              <w:bottom w:val="nil"/>
              <w:right w:val="nil"/>
            </w:tcBorders>
            <w:vAlign w:val="center"/>
          </w:tcPr>
          <w:p w14:paraId="72FC57A8" w14:textId="14F5E510" w:rsidR="00343A5C" w:rsidRPr="00C33B8A" w:rsidRDefault="00343A5C" w:rsidP="00C02E66">
            <w:pPr>
              <w:pStyle w:val="Titre"/>
              <w:rPr>
                <w:color w:val="FFFFFF" w:themeColor="background1"/>
              </w:rPr>
            </w:pPr>
            <w:r w:rsidRPr="00C33B8A">
              <w:rPr>
                <w:color w:val="FFFFFF" w:themeColor="background1"/>
              </w:rPr>
              <w:t xml:space="preserve">LIVRABLE </w:t>
            </w:r>
            <w:r w:rsidR="003E30EF">
              <w:rPr>
                <w:color w:val="FFFFFF" w:themeColor="background1"/>
              </w:rPr>
              <w:t>3</w:t>
            </w:r>
            <w:r w:rsidRPr="00C33B8A">
              <w:rPr>
                <w:color w:val="FFFFFF" w:themeColor="background1"/>
              </w:rPr>
              <w:t> :</w:t>
            </w:r>
          </w:p>
          <w:p w14:paraId="55BBAA09" w14:textId="5FE5F055" w:rsidR="00343A5C" w:rsidRPr="00C33B8A" w:rsidRDefault="00343A5C" w:rsidP="00C02E66">
            <w:pPr>
              <w:pStyle w:val="Titre"/>
              <w:rPr>
                <w:color w:val="FFFFFF" w:themeColor="background1"/>
              </w:rPr>
            </w:pPr>
            <w:r w:rsidRPr="00C33B8A">
              <w:rPr>
                <w:color w:val="FFFFFF" w:themeColor="background1"/>
              </w:rPr>
              <w:t xml:space="preserve">Plan </w:t>
            </w:r>
            <w:r w:rsidR="003557E4">
              <w:rPr>
                <w:color w:val="FFFFFF" w:themeColor="background1"/>
              </w:rPr>
              <w:t>de déploiement</w:t>
            </w:r>
          </w:p>
        </w:tc>
      </w:tr>
    </w:tbl>
    <w:p w14:paraId="7803625A" w14:textId="12A26EF0" w:rsidR="001E59F3" w:rsidRDefault="00514F1F" w:rsidP="00A91D75">
      <w:r>
        <w:rPr>
          <w:noProof/>
          <w:lang w:bidi="fr-FR"/>
        </w:rPr>
        <mc:AlternateContent>
          <mc:Choice Requires="wps">
            <w:drawing>
              <wp:anchor distT="0" distB="0" distL="114300" distR="114300" simplePos="0" relativeHeight="251658245" behindDoc="0" locked="0" layoutInCell="1" allowOverlap="1" wp14:anchorId="2D764F89" wp14:editId="265FC33F">
                <wp:simplePos x="0" y="0"/>
                <wp:positionH relativeFrom="column">
                  <wp:posOffset>-102870</wp:posOffset>
                </wp:positionH>
                <wp:positionV relativeFrom="paragraph">
                  <wp:posOffset>8679180</wp:posOffset>
                </wp:positionV>
                <wp:extent cx="5006975" cy="1057275"/>
                <wp:effectExtent l="0" t="0" r="0" b="0"/>
                <wp:wrapSquare wrapText="bothSides"/>
                <wp:docPr id="7" name="Zone de texte 7"/>
                <wp:cNvGraphicFramePr/>
                <a:graphic xmlns:a="http://schemas.openxmlformats.org/drawingml/2006/main">
                  <a:graphicData uri="http://schemas.microsoft.com/office/word/2010/wordprocessingShape">
                    <wps:wsp>
                      <wps:cNvSpPr txBox="1"/>
                      <wps:spPr>
                        <a:xfrm>
                          <a:off x="0" y="0"/>
                          <a:ext cx="5006975" cy="1057275"/>
                        </a:xfrm>
                        <a:prstGeom prst="rect">
                          <a:avLst/>
                        </a:prstGeom>
                        <a:noFill/>
                        <a:ln w="6350">
                          <a:noFill/>
                        </a:ln>
                      </wps:spPr>
                      <wps:txbx>
                        <w:txbxContent>
                          <w:p w14:paraId="45471090" w14:textId="25701EE3" w:rsidR="00A91D75" w:rsidRPr="00BA4E9B" w:rsidRDefault="003F48DC" w:rsidP="00A91D75">
                            <w:pPr>
                              <w:rPr>
                                <w:lang w:val="en-GB" w:bidi="fr-FR"/>
                              </w:rPr>
                            </w:pPr>
                            <w:r w:rsidRPr="00BA4E9B">
                              <w:rPr>
                                <w:lang w:val="en-GB" w:bidi="fr-FR"/>
                              </w:rPr>
                              <w:t>Deshani KUMARATHAS</w:t>
                            </w:r>
                          </w:p>
                          <w:p w14:paraId="77C03560" w14:textId="209DD43E" w:rsidR="003F48DC" w:rsidRPr="00BA4E9B" w:rsidRDefault="003F48DC" w:rsidP="00A91D75">
                            <w:pPr>
                              <w:rPr>
                                <w:lang w:val="en-GB" w:bidi="fr-FR"/>
                              </w:rPr>
                            </w:pPr>
                            <w:r w:rsidRPr="00BA4E9B">
                              <w:rPr>
                                <w:lang w:val="en-GB" w:bidi="fr-FR"/>
                              </w:rPr>
                              <w:t>Isaac MAAREK</w:t>
                            </w:r>
                          </w:p>
                          <w:p w14:paraId="6E5AD734" w14:textId="48C88566" w:rsidR="003F48DC" w:rsidRPr="00BA4E9B" w:rsidRDefault="003F48DC" w:rsidP="00A91D75">
                            <w:pPr>
                              <w:rPr>
                                <w:lang w:val="en-GB" w:bidi="fr-FR"/>
                              </w:rPr>
                            </w:pPr>
                            <w:r w:rsidRPr="00BA4E9B">
                              <w:rPr>
                                <w:lang w:val="en-GB" w:bidi="fr-FR"/>
                              </w:rPr>
                              <w:t>Youssef DEROUICH</w:t>
                            </w:r>
                          </w:p>
                          <w:p w14:paraId="0DA757C3" w14:textId="1A83A24B" w:rsidR="003F48DC" w:rsidRPr="00A91D75" w:rsidRDefault="003F48DC" w:rsidP="00A91D75">
                            <w:r>
                              <w:rPr>
                                <w:lang w:bidi="fr-FR"/>
                              </w:rPr>
                              <w:t>Florian BOULMIER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D764F89" id="_x0000_t202" coordsize="21600,21600" o:spt="202" path="m,l,21600r21600,l21600,xe">
                <v:stroke joinstyle="miter"/>
                <v:path gradientshapeok="t" o:connecttype="rect"/>
              </v:shapetype>
              <v:shape id="Zone de texte 7" o:spid="_x0000_s1026" type="#_x0000_t202" style="position:absolute;margin-left:-8.1pt;margin-top:683.4pt;width:394.25pt;height:83.2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" filled="f" stroked="f" strokeweight=".5pt">
                <v:textbox>
                  <w:txbxContent>
                    <w:p w14:paraId="45471090" w14:textId="25701EE3" w:rsidR="00A91D75" w:rsidRPr="00BA4E9B" w:rsidRDefault="003F48DC" w:rsidP="00A91D75">
                      <w:pPr>
                        <w:rPr>
                          <w:lang w:val="en-GB" w:bidi="fr-FR"/>
                        </w:rPr>
                      </w:pPr>
                      <w:r w:rsidRPr="00BA4E9B">
                        <w:rPr>
                          <w:lang w:val="en-GB" w:bidi="fr-FR"/>
                        </w:rPr>
                        <w:t>Deshani KUMARATHAS</w:t>
                      </w:r>
                    </w:p>
                    <w:p w14:paraId="77C03560" w14:textId="209DD43E" w:rsidR="003F48DC" w:rsidRPr="00BA4E9B" w:rsidRDefault="003F48DC" w:rsidP="00A91D75">
                      <w:pPr>
                        <w:rPr>
                          <w:lang w:val="en-GB" w:bidi="fr-FR"/>
                        </w:rPr>
                      </w:pPr>
                      <w:r w:rsidRPr="00BA4E9B">
                        <w:rPr>
                          <w:lang w:val="en-GB" w:bidi="fr-FR"/>
                        </w:rPr>
                        <w:t>Isaac MAAREK</w:t>
                      </w:r>
                    </w:p>
                    <w:p w14:paraId="6E5AD734" w14:textId="48C88566" w:rsidR="003F48DC" w:rsidRPr="00BA4E9B" w:rsidRDefault="003F48DC" w:rsidP="00A91D75">
                      <w:pPr>
                        <w:rPr>
                          <w:lang w:val="en-GB" w:bidi="fr-FR"/>
                        </w:rPr>
                      </w:pPr>
                      <w:r w:rsidRPr="00BA4E9B">
                        <w:rPr>
                          <w:lang w:val="en-GB" w:bidi="fr-FR"/>
                        </w:rPr>
                        <w:t>Youssef DEROUICH</w:t>
                      </w:r>
                    </w:p>
                    <w:p w14:paraId="0DA757C3" w14:textId="1A83A24B" w:rsidR="003F48DC" w:rsidRPr="00A91D75" w:rsidRDefault="003F48DC" w:rsidP="00A91D75">
                      <w:r>
                        <w:rPr>
                          <w:lang w:bidi="fr-FR"/>
                        </w:rPr>
                        <w:t>Florian BOULMIER</w:t>
                      </w:r>
                    </w:p>
                  </w:txbxContent>
                </v:textbox>
                <w10:wrap type="square"/>
              </v:shape>
            </w:pict>
          </mc:Fallback>
        </mc:AlternateContent>
      </w:r>
      <w:r w:rsidR="00343A5C">
        <w:rPr>
          <w:noProof/>
          <w:lang w:bidi="fr-FR"/>
        </w:rPr>
        <w:drawing>
          <wp:anchor distT="0" distB="0" distL="114300" distR="114300" simplePos="0" relativeHeight="251658242" behindDoc="1" locked="0" layoutInCell="1" allowOverlap="1" wp14:anchorId="32B01102" wp14:editId="5EBB4CCE">
            <wp:simplePos x="0" y="0"/>
            <wp:positionH relativeFrom="margin">
              <wp:posOffset>396240</wp:posOffset>
            </wp:positionH>
            <wp:positionV relativeFrom="page">
              <wp:posOffset>2235200</wp:posOffset>
            </wp:positionV>
            <wp:extent cx="6927850" cy="3960495"/>
            <wp:effectExtent l="0" t="0" r="6350" b="1905"/>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pic:cNvPicPr>
                  </pic:nvPicPr>
                  <pic:blipFill>
                    <a:blip r:embed="rId9"/>
                    <a:stretch>
                      <a:fillRect/>
                    </a:stretch>
                  </pic:blipFill>
                  <pic:spPr>
                    <a:xfrm>
                      <a:off x="0" y="0"/>
                      <a:ext cx="6927850" cy="3960495"/>
                    </a:xfrm>
                    <a:prstGeom prst="rect">
                      <a:avLst/>
                    </a:prstGeom>
                  </pic:spPr>
                </pic:pic>
              </a:graphicData>
            </a:graphic>
            <wp14:sizeRelH relativeFrom="margin">
              <wp14:pctWidth>0</wp14:pctWidth>
            </wp14:sizeRelH>
            <wp14:sizeRelV relativeFrom="margin">
              <wp14:pctHeight>0</wp14:pctHeight>
            </wp14:sizeRelV>
          </wp:anchor>
        </w:drawing>
      </w:r>
      <w:r w:rsidR="00343A5C">
        <w:rPr>
          <w:noProof/>
          <w:lang w:bidi="fr-FR"/>
        </w:rPr>
        <mc:AlternateContent>
          <mc:Choice Requires="wps">
            <w:drawing>
              <wp:anchor distT="0" distB="0" distL="114300" distR="114300" simplePos="0" relativeHeight="251658241" behindDoc="1" locked="0" layoutInCell="1" allowOverlap="1" wp14:anchorId="581EAE2C" wp14:editId="2D38DAD7">
                <wp:simplePos x="0" y="0"/>
                <wp:positionH relativeFrom="page">
                  <wp:align>left</wp:align>
                </wp:positionH>
                <wp:positionV relativeFrom="page">
                  <wp:posOffset>1264920</wp:posOffset>
                </wp:positionV>
                <wp:extent cx="6217920" cy="480060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6217920" cy="4800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4B81ABF9" id="Rectangle 2" o:spid="_x0000_s1026" alt="rectangle coloré" style="position:absolute;margin-left:0;margin-top:99.6pt;width:489.6pt;height:378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" fillcolor="#f3d569 [3204]" stroked="f" strokeweight="2pt">
                <w10:wrap anchorx="page" anchory="page"/>
              </v:rect>
            </w:pict>
          </mc:Fallback>
        </mc:AlternateContent>
      </w:r>
      <w:r w:rsidR="00343A5C" w:rsidRPr="00C33B8A">
        <w:rPr>
          <w:noProof/>
          <w:color w:val="FFFFFF" w:themeColor="background1"/>
          <w:lang w:bidi="fr-FR"/>
        </w:rPr>
        <mc:AlternateContent>
          <mc:Choice Requires="wps">
            <w:drawing>
              <wp:anchor distT="0" distB="0" distL="114300" distR="114300" simplePos="0" relativeHeight="251658243" behindDoc="1" locked="0" layoutInCell="1" allowOverlap="1" wp14:anchorId="7CE83750" wp14:editId="1F072A91">
                <wp:simplePos x="0" y="0"/>
                <wp:positionH relativeFrom="page">
                  <wp:align>left</wp:align>
                </wp:positionH>
                <wp:positionV relativeFrom="page">
                  <wp:posOffset>5829935</wp:posOffset>
                </wp:positionV>
                <wp:extent cx="5039995" cy="1570990"/>
                <wp:effectExtent l="0" t="0" r="8255" b="0"/>
                <wp:wrapNone/>
                <wp:docPr id="4" name="Rectangle : Coin rogné 4" descr="rectangle coloré"/>
                <wp:cNvGraphicFramePr/>
                <a:graphic xmlns:a="http://schemas.openxmlformats.org/drawingml/2006/main">
                  <a:graphicData uri="http://schemas.microsoft.com/office/word/2010/wordprocessingShape">
                    <wps:wsp>
                      <wps:cNvSpPr/>
                      <wps:spPr>
                        <a:xfrm flipV="1">
                          <a:off x="0" y="0"/>
                          <a:ext cx="5039995" cy="1570990"/>
                        </a:xfrm>
                        <a:prstGeom prst="snip1Rect">
                          <a:avLst>
                            <a:gd name="adj" fmla="val 47819"/>
                          </a:avLst>
                        </a:prstGeom>
                        <a:solidFill>
                          <a:schemeClr val="tx2">
                            <a:lumMod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374C031D" id="Rectangle : Coin rogné 4" o:spid="_x0000_s1026" alt="rectangle coloré" style="position:absolute;margin-left:0;margin-top:459.05pt;width:396.85pt;height:123.7pt;flip:y;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coordsize="5039995,157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" path="m,l4288763,r751232,751232l5039995,1570990,,1570990,,xe" fillcolor="#1c1931 [1615]" stroked="f">
                <v:path arrowok="t" o:connecttype="custom" o:connectlocs="0,0;4288763,0;5039995,751232;5039995,1570990;0,1570990;0,0" o:connectangles="0,0,0,0,0,0"/>
                <w10:wrap anchorx="page" anchory="page"/>
              </v:shape>
            </w:pict>
          </mc:Fallback>
        </mc:AlternateContent>
      </w:r>
      <w:r w:rsidR="00343A5C" w:rsidRPr="00D967AC">
        <w:rPr>
          <w:noProof/>
          <w:lang w:bidi="fr-FR"/>
        </w:rPr>
        <w:drawing>
          <wp:anchor distT="0" distB="0" distL="114300" distR="114300" simplePos="0" relativeHeight="251658244" behindDoc="0" locked="0" layoutInCell="1" allowOverlap="1" wp14:anchorId="51C705D9" wp14:editId="5F89B39E">
            <wp:simplePos x="0" y="0"/>
            <wp:positionH relativeFrom="margin">
              <wp:posOffset>-259080</wp:posOffset>
            </wp:positionH>
            <wp:positionV relativeFrom="paragraph">
              <wp:posOffset>0</wp:posOffset>
            </wp:positionV>
            <wp:extent cx="1183005" cy="567690"/>
            <wp:effectExtent l="0" t="0" r="0" b="3810"/>
            <wp:wrapSquare wrapText="bothSides"/>
            <wp:docPr id="12" name="Graphisme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sme 201">
                      <a:extLst>
                        <a:ext uri="{FF2B5EF4-FFF2-40B4-BE49-F238E27FC236}">
                          <a16:creationId xmlns:a16="http://schemas.microsoft.com/office/drawing/2014/main" id="{F3D65186-AB5A-4584-87C3-0FAA2992263B}"/>
                        </a:ext>
                      </a:extLst>
                    </pic:cNvPr>
                    <pic:cNvPicPr/>
                  </pic:nvPicPr>
                  <pic:blipFill>
                    <a:blip r:embed="rId10"/>
                    <a:stretch>
                      <a:fillRect/>
                    </a:stretch>
                  </pic:blipFill>
                  <pic:spPr>
                    <a:xfrm>
                      <a:off x="0" y="0"/>
                      <a:ext cx="1183005" cy="56769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tblpX="-80" w:tblpY="11853"/>
        <w:tblW w:w="10109" w:type="dxa"/>
        <w:tblBorders>
          <w:insideH w:val="single" w:sz="24" w:space="0" w:color="262140" w:themeColor="text1"/>
        </w:tblBorders>
        <w:tblCellMar>
          <w:left w:w="0" w:type="dxa"/>
          <w:right w:w="0" w:type="dxa"/>
        </w:tblCellMar>
        <w:tblLook w:val="0000" w:firstRow="0" w:lastRow="0" w:firstColumn="0" w:lastColumn="0" w:noHBand="0" w:noVBand="0"/>
      </w:tblPr>
      <w:tblGrid>
        <w:gridCol w:w="10097"/>
        <w:gridCol w:w="6"/>
        <w:gridCol w:w="6"/>
      </w:tblGrid>
      <w:tr w:rsidR="003F48DC" w14:paraId="7C40C907" w14:textId="77777777" w:rsidTr="003F48DC">
        <w:trPr>
          <w:trHeight w:val="358"/>
        </w:trPr>
        <w:tc>
          <w:tcPr>
            <w:tcW w:w="10097" w:type="dxa"/>
          </w:tcPr>
          <w:p w14:paraId="4148BFD6" w14:textId="4824D617" w:rsidR="00A91D75" w:rsidRDefault="00A91D75" w:rsidP="00A91D75"/>
        </w:tc>
        <w:tc>
          <w:tcPr>
            <w:tcW w:w="6" w:type="dxa"/>
            <w:vAlign w:val="bottom"/>
          </w:tcPr>
          <w:p w14:paraId="1EF4479D" w14:textId="77777777" w:rsidR="00A91D75" w:rsidRDefault="00A91D75" w:rsidP="00A91D75"/>
        </w:tc>
        <w:tc>
          <w:tcPr>
            <w:tcW w:w="6" w:type="dxa"/>
            <w:vAlign w:val="bottom"/>
          </w:tcPr>
          <w:p w14:paraId="1C6C27D5" w14:textId="77777777" w:rsidR="00A91D75" w:rsidRDefault="00A91D75" w:rsidP="00A91D75">
            <w:pPr>
              <w:jc w:val="right"/>
            </w:pPr>
          </w:p>
        </w:tc>
      </w:tr>
    </w:tbl>
    <w:tbl>
      <w:tblPr>
        <w:tblpPr w:leftFromText="151" w:rightFromText="151" w:vertAnchor="text" w:tblpX="-80" w:tblpY="9956"/>
        <w:tblW w:w="9842" w:type="dxa"/>
        <w:tblBorders>
          <w:insideH w:val="single" w:sz="20" w:space="0" w:color="262140" w:themeColor="text1"/>
        </w:tblBorders>
        <w:tblCellMar>
          <w:left w:w="0" w:type="dxa"/>
          <w:right w:w="0" w:type="dxa"/>
        </w:tblCellMar>
        <w:tblLook w:val="0000" w:firstRow="0" w:lastRow="0" w:firstColumn="0" w:lastColumn="0" w:noHBand="0" w:noVBand="0"/>
      </w:tblPr>
      <w:tblGrid>
        <w:gridCol w:w="10224"/>
        <w:gridCol w:w="6"/>
        <w:gridCol w:w="6"/>
      </w:tblGrid>
      <w:tr w:rsidR="003B6138" w14:paraId="78AD6052" w14:textId="77777777" w:rsidTr="002B2AF6">
        <w:trPr>
          <w:trHeight w:val="2022"/>
        </w:trPr>
        <w:tc>
          <w:tcPr>
            <w:tcW w:w="9832" w:type="dxa"/>
          </w:tcPr>
          <w:p w14:paraId="46CB75E1" w14:textId="77777777" w:rsidR="009F6301" w:rsidRDefault="009F6301" w:rsidP="00A91D75">
            <w:pPr>
              <w:rPr>
                <w:noProof/>
              </w:rPr>
            </w:pPr>
          </w:p>
          <w:p w14:paraId="5C6D09A7" w14:textId="48360879" w:rsidR="00A91D75" w:rsidRDefault="00514F1F" w:rsidP="00A91D75">
            <w:pPr>
              <w:rPr>
                <w:noProof/>
              </w:rPr>
            </w:pPr>
            <w:r>
              <w:rPr>
                <w:noProof/>
                <w:lang w:bidi="fr-FR"/>
              </w:rPr>
              <mc:AlternateContent>
                <mc:Choice Requires="wps">
                  <w:drawing>
                    <wp:anchor distT="0" distB="0" distL="114300" distR="114300" simplePos="0" relativeHeight="251658246" behindDoc="0" locked="0" layoutInCell="1" allowOverlap="1" wp14:anchorId="68C4F688" wp14:editId="407A5CDB">
                      <wp:simplePos x="0" y="0"/>
                      <wp:positionH relativeFrom="column">
                        <wp:posOffset>304800</wp:posOffset>
                      </wp:positionH>
                      <wp:positionV relativeFrom="page">
                        <wp:posOffset>639445</wp:posOffset>
                      </wp:positionV>
                      <wp:extent cx="6492240" cy="1333500"/>
                      <wp:effectExtent l="0" t="0" r="0" b="0"/>
                      <wp:wrapThrough wrapText="bothSides">
                        <wp:wrapPolygon edited="0">
                          <wp:start x="190" y="0"/>
                          <wp:lineTo x="190" y="21291"/>
                          <wp:lineTo x="21359" y="21291"/>
                          <wp:lineTo x="21359" y="0"/>
                          <wp:lineTo x="190" y="0"/>
                        </wp:wrapPolygon>
                      </wp:wrapThrough>
                      <wp:docPr id="6" name="Zone de texte 6"/>
                      <wp:cNvGraphicFramePr/>
                      <a:graphic xmlns:a="http://schemas.openxmlformats.org/drawingml/2006/main">
                        <a:graphicData uri="http://schemas.microsoft.com/office/word/2010/wordprocessingShape">
                          <wps:wsp>
                            <wps:cNvSpPr txBox="1"/>
                            <wps:spPr>
                              <a:xfrm>
                                <a:off x="0" y="0"/>
                                <a:ext cx="6492240" cy="1333500"/>
                              </a:xfrm>
                              <a:prstGeom prst="rect">
                                <a:avLst/>
                              </a:prstGeom>
                              <a:noFill/>
                              <a:ln w="6350">
                                <a:noFill/>
                              </a:ln>
                            </wps:spPr>
                            <wps:txbx>
                              <w:txbxContent>
                                <w:p w14:paraId="7C17AFF2" w14:textId="3E30CD3F" w:rsidR="00514F1F" w:rsidRDefault="00655C04" w:rsidP="00DD18F4">
                                  <w:pPr>
                                    <w:pStyle w:val="Sous-titre"/>
                                    <w:rPr>
                                      <w:lang w:bidi="fr-FR"/>
                                    </w:rPr>
                                  </w:pPr>
                                  <w:bookmarkStart w:id="0" w:name="_Toc188571763"/>
                                  <w:bookmarkStart w:id="1" w:name="_Toc188571775"/>
                                  <w:r w:rsidRPr="00514F1F">
                                    <w:rPr>
                                      <w:lang w:bidi="fr-FR"/>
                                    </w:rPr>
                                    <w:t>PROJET FUNKYTOWN : BLOC RESEAUX &amp; SYSTEMES</w:t>
                                  </w:r>
                                  <w:bookmarkEnd w:id="0"/>
                                </w:p>
                                <w:p w14:paraId="46E616B6" w14:textId="51E39E7D" w:rsidR="00514F1F" w:rsidRDefault="002B2AF6" w:rsidP="003524A9">
                                  <w:pPr>
                                    <w:pStyle w:val="Sous-titre"/>
                                    <w:rPr>
                                      <w:lang w:bidi="fr-FR"/>
                                    </w:rPr>
                                  </w:pPr>
                                  <w:bookmarkStart w:id="2" w:name="_Toc188571764"/>
                                  <w:r w:rsidRPr="002B2AF6">
                                    <w:rPr>
                                      <w:lang w:bidi="fr-FR"/>
                                    </w:rPr>
                                    <w:t>CPI A2 INFO 24/25</w:t>
                                  </w:r>
                                  <w:bookmarkEnd w:id="2"/>
                                </w:p>
                                <w:bookmarkEnd w:id="1"/>
                                <w:p w14:paraId="1206CFCD" w14:textId="2E41F182" w:rsidR="00514F1F" w:rsidRPr="002B2AF6" w:rsidRDefault="00514F1F" w:rsidP="00DD18F4">
                                  <w:pPr>
                                    <w:pStyle w:val="Sous-titre"/>
                                    <w:rPr>
                                      <w:lang w:bidi="fr-FR"/>
                                    </w:rPr>
                                  </w:pP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4F688" id="Zone de texte 6" o:spid="_x0000_s1027" type="#_x0000_t202" style="position:absolute;margin-left:24pt;margin-top:50.35pt;width:511.2pt;height:10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" filled="f" stroked="f" strokeweight=".5pt">
                      <v:textbox inset=",,,0">
                        <w:txbxContent>
                          <w:p w14:paraId="7C17AFF2" w14:textId="3E30CD3F" w:rsidR="00514F1F" w:rsidRDefault="00655C04" w:rsidP="00DD18F4">
                            <w:pPr>
                              <w:pStyle w:val="Sous-titre"/>
                              <w:rPr>
                                <w:lang w:bidi="fr-FR"/>
                              </w:rPr>
                            </w:pPr>
                            <w:bookmarkStart w:id="3" w:name="_Toc188571763"/>
                            <w:bookmarkStart w:id="4" w:name="_Toc188571775"/>
                            <w:r w:rsidRPr="00514F1F">
                              <w:rPr>
                                <w:lang w:bidi="fr-FR"/>
                              </w:rPr>
                              <w:t>PROJET FUNKYTOWN : BLOC RESEAUX &amp; SYSTEMES</w:t>
                            </w:r>
                            <w:bookmarkEnd w:id="3"/>
                          </w:p>
                          <w:p w14:paraId="46E616B6" w14:textId="51E39E7D" w:rsidR="00514F1F" w:rsidRDefault="002B2AF6" w:rsidP="003524A9">
                            <w:pPr>
                              <w:pStyle w:val="Sous-titre"/>
                              <w:rPr>
                                <w:lang w:bidi="fr-FR"/>
                              </w:rPr>
                            </w:pPr>
                            <w:bookmarkStart w:id="5" w:name="_Toc188571764"/>
                            <w:r w:rsidRPr="002B2AF6">
                              <w:rPr>
                                <w:lang w:bidi="fr-FR"/>
                              </w:rPr>
                              <w:t>CPI A2 INFO 24/25</w:t>
                            </w:r>
                            <w:bookmarkEnd w:id="5"/>
                          </w:p>
                          <w:bookmarkEnd w:id="4"/>
                          <w:p w14:paraId="1206CFCD" w14:textId="2E41F182" w:rsidR="00514F1F" w:rsidRPr="002B2AF6" w:rsidRDefault="00514F1F" w:rsidP="00DD18F4">
                            <w:pPr>
                              <w:pStyle w:val="Sous-titre"/>
                              <w:rPr>
                                <w:lang w:bidi="fr-FR"/>
                              </w:rPr>
                            </w:pPr>
                          </w:p>
                        </w:txbxContent>
                      </v:textbox>
                      <w10:wrap type="through" anchory="page"/>
                    </v:shape>
                  </w:pict>
                </mc:Fallback>
              </mc:AlternateContent>
            </w:r>
          </w:p>
        </w:tc>
        <w:tc>
          <w:tcPr>
            <w:tcW w:w="5" w:type="dxa"/>
            <w:vAlign w:val="bottom"/>
          </w:tcPr>
          <w:p w14:paraId="5E182C19" w14:textId="6DBE8305" w:rsidR="00A91D75" w:rsidRDefault="00A91D75" w:rsidP="00A91D75">
            <w:pPr>
              <w:rPr>
                <w:noProof/>
              </w:rPr>
            </w:pPr>
          </w:p>
        </w:tc>
        <w:tc>
          <w:tcPr>
            <w:tcW w:w="5" w:type="dxa"/>
            <w:vAlign w:val="bottom"/>
          </w:tcPr>
          <w:p w14:paraId="6060B284" w14:textId="6EBAC564" w:rsidR="00A91D75" w:rsidRPr="00D967AC" w:rsidRDefault="00A91D75" w:rsidP="00A91D75">
            <w:pPr>
              <w:jc w:val="right"/>
              <w:rPr>
                <w:noProof/>
              </w:rPr>
            </w:pPr>
          </w:p>
        </w:tc>
      </w:tr>
    </w:tbl>
    <w:sdt>
      <w:sdtPr>
        <w:rPr>
          <w:rFonts w:asciiTheme="minorHAnsi" w:eastAsiaTheme="minorEastAsia" w:hAnsiTheme="minorHAnsi" w:cstheme="minorBidi"/>
          <w:b w:val="0"/>
          <w:bCs w:val="0"/>
          <w:caps w:val="0"/>
          <w:kern w:val="0"/>
          <w:sz w:val="24"/>
          <w:szCs w:val="24"/>
        </w:rPr>
        <w:id w:val="1656960058"/>
        <w:docPartObj>
          <w:docPartGallery w:val="Table of Contents"/>
          <w:docPartUnique/>
        </w:docPartObj>
      </w:sdtPr>
      <w:sdtContent>
        <w:p w14:paraId="2E5518FC" w14:textId="435B7A9B" w:rsidR="00E523C3" w:rsidRDefault="003B6138" w:rsidP="00E523C3">
          <w:pPr>
            <w:pStyle w:val="En-ttedetabledesmatires"/>
          </w:pPr>
          <w:r>
            <w:rPr>
              <w:noProof/>
              <w:lang w:bidi="fr-FR"/>
            </w:rPr>
            <mc:AlternateContent>
              <mc:Choice Requires="wps">
                <w:drawing>
                  <wp:anchor distT="0" distB="0" distL="114300" distR="114300" simplePos="0" relativeHeight="251658240" behindDoc="1" locked="0" layoutInCell="1" allowOverlap="1" wp14:anchorId="720AF721" wp14:editId="3AB659C0">
                    <wp:simplePos x="0" y="0"/>
                    <wp:positionH relativeFrom="column">
                      <wp:posOffset>-808522</wp:posOffset>
                    </wp:positionH>
                    <wp:positionV relativeFrom="page">
                      <wp:posOffset>-288759</wp:posOffset>
                    </wp:positionV>
                    <wp:extent cx="7836535" cy="11059427"/>
                    <wp:effectExtent l="0" t="0" r="0" b="8890"/>
                    <wp:wrapNone/>
                    <wp:docPr id="31" name="Rectangle 31" descr="arrière-plan de contenu de page en couleur"/>
                    <wp:cNvGraphicFramePr/>
                    <a:graphic xmlns:a="http://schemas.openxmlformats.org/drawingml/2006/main">
                      <a:graphicData uri="http://schemas.microsoft.com/office/word/2010/wordprocessingShape">
                        <wps:wsp>
                          <wps:cNvSpPr/>
                          <wps:spPr>
                            <a:xfrm>
                              <a:off x="0" y="0"/>
                              <a:ext cx="7836535" cy="11059427"/>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FDAD6" id="Rectangle 31" o:spid="_x0000_s1026" alt="arrière-plan de contenu de page en couleur" style="position:absolute;margin-left:-63.65pt;margin-top:-22.75pt;width:617.05pt;height:870.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" fillcolor="#f3d569 [3204]" stroked="f" strokeweight="2pt">
                    <w10:wrap anchory="page"/>
                  </v:rect>
                </w:pict>
              </mc:Fallback>
            </mc:AlternateContent>
          </w:r>
          <w:r w:rsidR="003F48DC">
            <w:rPr>
              <w:lang w:bidi="fr-FR"/>
            </w:rPr>
            <w:t>sommaire</w:t>
          </w:r>
        </w:p>
        <w:p w14:paraId="5C72F3BB" w14:textId="49381FE7" w:rsidR="00645F89" w:rsidRDefault="00E523C3">
          <w:pPr>
            <w:pStyle w:val="TM2"/>
            <w:tabs>
              <w:tab w:val="right" w:leader="underscore" w:pos="9592"/>
            </w:tabs>
            <w:rPr>
              <w:rFonts w:eastAsiaTheme="minorEastAsia"/>
              <w:noProof/>
              <w:color w:val="auto"/>
              <w:kern w:val="2"/>
              <w:szCs w:val="24"/>
              <w:lang w:eastAsia="fr-FR"/>
              <w14:ligatures w14:val="standardContextual"/>
            </w:rPr>
          </w:pPr>
          <w:r>
            <w:rPr>
              <w:lang w:bidi="fr-FR"/>
            </w:rPr>
            <w:fldChar w:fldCharType="begin"/>
          </w:r>
          <w:r>
            <w:rPr>
              <w:lang w:bidi="fr-FR"/>
            </w:rPr>
            <w:instrText xml:space="preserve"> TOC \o "1-3" \h \z \u </w:instrText>
          </w:r>
          <w:r>
            <w:rPr>
              <w:lang w:bidi="fr-FR"/>
            </w:rPr>
            <w:fldChar w:fldCharType="separate"/>
          </w:r>
          <w:hyperlink w:anchor="_Toc188571763" w:history="1">
            <w:r w:rsidR="00BC7E28">
              <w:rPr>
                <w:rStyle w:val="Lienhypertexte"/>
                <w:noProof/>
                <w:lang w:bidi="fr-FR"/>
              </w:rPr>
              <w:t>INTRODUCTION</w:t>
            </w:r>
            <w:r w:rsidR="00645F89">
              <w:rPr>
                <w:noProof/>
                <w:webHidden/>
              </w:rPr>
              <w:tab/>
            </w:r>
            <w:r w:rsidR="00645F89">
              <w:rPr>
                <w:noProof/>
                <w:webHidden/>
              </w:rPr>
              <w:fldChar w:fldCharType="begin"/>
            </w:r>
            <w:r w:rsidR="00645F89">
              <w:rPr>
                <w:noProof/>
                <w:webHidden/>
              </w:rPr>
              <w:instrText xml:space="preserve"> PAGEREF _Toc188571763 \h </w:instrText>
            </w:r>
            <w:r w:rsidR="00645F89">
              <w:rPr>
                <w:noProof/>
                <w:webHidden/>
              </w:rPr>
            </w:r>
            <w:r w:rsidR="00645F89">
              <w:rPr>
                <w:noProof/>
                <w:webHidden/>
              </w:rPr>
              <w:fldChar w:fldCharType="separate"/>
            </w:r>
            <w:r w:rsidR="002E2FE6">
              <w:rPr>
                <w:noProof/>
                <w:webHidden/>
              </w:rPr>
              <w:t>1</w:t>
            </w:r>
            <w:r w:rsidR="00645F89">
              <w:rPr>
                <w:noProof/>
                <w:webHidden/>
              </w:rPr>
              <w:fldChar w:fldCharType="end"/>
            </w:r>
          </w:hyperlink>
        </w:p>
        <w:p w14:paraId="40FD2B7E" w14:textId="2130FDF6" w:rsidR="00645F89" w:rsidRDefault="008A42AB">
          <w:pPr>
            <w:pStyle w:val="TM2"/>
            <w:tabs>
              <w:tab w:val="right" w:leader="underscore" w:pos="9592"/>
            </w:tabs>
            <w:rPr>
              <w:rFonts w:eastAsiaTheme="minorEastAsia"/>
              <w:noProof/>
              <w:color w:val="auto"/>
              <w:kern w:val="2"/>
              <w:szCs w:val="24"/>
              <w:lang w:eastAsia="fr-FR"/>
              <w14:ligatures w14:val="standardContextual"/>
            </w:rPr>
          </w:pPr>
          <w:r>
            <w:t>Objectif du livrable 3</w:t>
          </w:r>
          <w:hyperlink w:anchor="_Toc188571764" w:history="1">
            <w:r w:rsidR="00645F89">
              <w:rPr>
                <w:noProof/>
                <w:webHidden/>
              </w:rPr>
              <w:tab/>
            </w:r>
            <w:r w:rsidR="00645F89">
              <w:rPr>
                <w:noProof/>
                <w:webHidden/>
              </w:rPr>
              <w:fldChar w:fldCharType="begin"/>
            </w:r>
            <w:r w:rsidR="00645F89">
              <w:rPr>
                <w:noProof/>
                <w:webHidden/>
              </w:rPr>
              <w:instrText xml:space="preserve"> PAGEREF _Toc188571764 \h </w:instrText>
            </w:r>
            <w:r w:rsidR="00645F89">
              <w:rPr>
                <w:noProof/>
                <w:webHidden/>
              </w:rPr>
            </w:r>
            <w:r w:rsidR="00645F89">
              <w:rPr>
                <w:noProof/>
                <w:webHidden/>
              </w:rPr>
              <w:fldChar w:fldCharType="separate"/>
            </w:r>
            <w:r w:rsidR="002E2FE6">
              <w:rPr>
                <w:noProof/>
                <w:webHidden/>
              </w:rPr>
              <w:t>1</w:t>
            </w:r>
            <w:r w:rsidR="00645F89">
              <w:rPr>
                <w:noProof/>
                <w:webHidden/>
              </w:rPr>
              <w:fldChar w:fldCharType="end"/>
            </w:r>
          </w:hyperlink>
        </w:p>
        <w:p w14:paraId="4B7A6374" w14:textId="72CFDB44" w:rsidR="00645F89" w:rsidRDefault="008A42AB">
          <w:pPr>
            <w:pStyle w:val="TM2"/>
            <w:tabs>
              <w:tab w:val="right" w:leader="underscore" w:pos="9592"/>
            </w:tabs>
            <w:rPr>
              <w:rFonts w:eastAsiaTheme="minorEastAsia"/>
              <w:noProof/>
              <w:color w:val="auto"/>
              <w:kern w:val="2"/>
              <w:szCs w:val="24"/>
              <w:lang w:eastAsia="fr-FR"/>
              <w14:ligatures w14:val="standardContextual"/>
            </w:rPr>
          </w:pPr>
          <w:hyperlink w:anchor="_Toc188571765" w:history="1">
            <w:r>
              <w:rPr>
                <w:rStyle w:val="Lienhypertexte"/>
                <w:noProof/>
              </w:rPr>
              <w:t>Méthodologie de déploiement</w:t>
            </w:r>
            <w:r w:rsidR="00645F89">
              <w:rPr>
                <w:noProof/>
                <w:webHidden/>
              </w:rPr>
              <w:tab/>
            </w:r>
            <w:r w:rsidR="000545FF">
              <w:rPr>
                <w:noProof/>
                <w:webHidden/>
              </w:rPr>
              <w:t>4</w:t>
            </w:r>
          </w:hyperlink>
        </w:p>
        <w:p w14:paraId="31463B73" w14:textId="63029493" w:rsidR="00645F89" w:rsidRDefault="008A42AB">
          <w:pPr>
            <w:pStyle w:val="TM2"/>
            <w:tabs>
              <w:tab w:val="right" w:leader="underscore" w:pos="9592"/>
            </w:tabs>
            <w:rPr>
              <w:rFonts w:eastAsiaTheme="minorEastAsia"/>
              <w:noProof/>
              <w:color w:val="auto"/>
              <w:kern w:val="2"/>
              <w:szCs w:val="24"/>
              <w:lang w:eastAsia="fr-FR"/>
              <w14:ligatures w14:val="standardContextual"/>
            </w:rPr>
          </w:pPr>
          <w:hyperlink w:anchor="_Toc188571766" w:history="1">
            <w:r>
              <w:rPr>
                <w:rStyle w:val="Lienhypertexte"/>
                <w:noProof/>
              </w:rPr>
              <w:t>Processus de déploiement</w:t>
            </w:r>
            <w:r w:rsidR="00645F89">
              <w:rPr>
                <w:noProof/>
                <w:webHidden/>
              </w:rPr>
              <w:tab/>
            </w:r>
            <w:r w:rsidR="000545FF">
              <w:rPr>
                <w:noProof/>
                <w:webHidden/>
              </w:rPr>
              <w:t>5</w:t>
            </w:r>
          </w:hyperlink>
        </w:p>
        <w:p w14:paraId="6E636A3D" w14:textId="56B70128" w:rsidR="00645F89" w:rsidRDefault="00D406A8">
          <w:pPr>
            <w:pStyle w:val="TM2"/>
            <w:tabs>
              <w:tab w:val="right" w:leader="underscore" w:pos="9592"/>
            </w:tabs>
            <w:rPr>
              <w:rFonts w:eastAsiaTheme="minorEastAsia"/>
              <w:noProof/>
              <w:color w:val="auto"/>
              <w:kern w:val="2"/>
              <w:szCs w:val="24"/>
              <w:lang w:eastAsia="fr-FR"/>
              <w14:ligatures w14:val="standardContextual"/>
            </w:rPr>
          </w:pPr>
          <w:hyperlink w:anchor="_Toc188571767" w:history="1">
            <w:r>
              <w:rPr>
                <w:rStyle w:val="Lienhypertexte"/>
                <w:noProof/>
              </w:rPr>
              <w:t>Schémas logiques de déploiemment</w:t>
            </w:r>
            <w:r w:rsidR="00645F89">
              <w:rPr>
                <w:noProof/>
                <w:webHidden/>
              </w:rPr>
              <w:tab/>
            </w:r>
            <w:r w:rsidR="00AD5BFC">
              <w:rPr>
                <w:noProof/>
                <w:webHidden/>
              </w:rPr>
              <w:t>42</w:t>
            </w:r>
          </w:hyperlink>
        </w:p>
        <w:p w14:paraId="76EFA097" w14:textId="7A4F77B4" w:rsidR="00645F89" w:rsidRDefault="00AD5BFC">
          <w:pPr>
            <w:pStyle w:val="TM2"/>
            <w:tabs>
              <w:tab w:val="right" w:leader="underscore" w:pos="9592"/>
            </w:tabs>
            <w:rPr>
              <w:rFonts w:eastAsiaTheme="minorEastAsia"/>
              <w:noProof/>
              <w:color w:val="auto"/>
              <w:kern w:val="2"/>
              <w:szCs w:val="24"/>
              <w:lang w:eastAsia="fr-FR"/>
              <w14:ligatures w14:val="standardContextual"/>
            </w:rPr>
          </w:pPr>
          <w:hyperlink w:anchor="_Toc188571768" w:history="1">
            <w:r>
              <w:rPr>
                <w:rStyle w:val="Lienhypertexte"/>
                <w:noProof/>
              </w:rPr>
              <w:t>Conclusion</w:t>
            </w:r>
            <w:r w:rsidR="00645F89">
              <w:rPr>
                <w:noProof/>
                <w:webHidden/>
              </w:rPr>
              <w:tab/>
            </w:r>
            <w:r w:rsidR="00FC3AA9">
              <w:rPr>
                <w:noProof/>
                <w:webHidden/>
              </w:rPr>
              <w:t>46</w:t>
            </w:r>
          </w:hyperlink>
        </w:p>
        <w:p w14:paraId="0C57F364" w14:textId="54E0E6A7" w:rsidR="003B6138" w:rsidRDefault="00E523C3">
          <w:pPr>
            <w:rPr>
              <w:b/>
              <w:noProof/>
              <w:lang w:bidi="fr-FR"/>
            </w:rPr>
          </w:pPr>
          <w:r>
            <w:rPr>
              <w:b/>
              <w:noProof/>
              <w:lang w:bidi="fr-FR"/>
            </w:rPr>
            <w:fldChar w:fldCharType="end"/>
          </w:r>
        </w:p>
        <w:p w14:paraId="7C6131BD" w14:textId="77777777" w:rsidR="003B6138" w:rsidRDefault="003B6138">
          <w:pPr>
            <w:rPr>
              <w:b/>
              <w:noProof/>
              <w:lang w:bidi="fr-FR"/>
            </w:rPr>
          </w:pPr>
        </w:p>
        <w:p w14:paraId="11F9288F" w14:textId="77777777" w:rsidR="003B6138" w:rsidRDefault="003B6138">
          <w:pPr>
            <w:rPr>
              <w:b/>
              <w:noProof/>
              <w:lang w:bidi="fr-FR"/>
            </w:rPr>
          </w:pPr>
        </w:p>
        <w:p w14:paraId="6E27310D" w14:textId="77777777" w:rsidR="003B6138" w:rsidRDefault="003B6138">
          <w:pPr>
            <w:rPr>
              <w:b/>
              <w:noProof/>
              <w:lang w:bidi="fr-FR"/>
            </w:rPr>
          </w:pPr>
        </w:p>
        <w:p w14:paraId="22461B3B" w14:textId="77777777" w:rsidR="003B6138" w:rsidRDefault="003B6138">
          <w:pPr>
            <w:rPr>
              <w:b/>
              <w:noProof/>
              <w:lang w:bidi="fr-FR"/>
            </w:rPr>
          </w:pPr>
        </w:p>
        <w:p w14:paraId="74A70F3F" w14:textId="77777777" w:rsidR="003B6138" w:rsidRDefault="003B6138">
          <w:pPr>
            <w:rPr>
              <w:b/>
              <w:noProof/>
              <w:lang w:bidi="fr-FR"/>
            </w:rPr>
          </w:pPr>
        </w:p>
        <w:p w14:paraId="610DC836" w14:textId="77777777" w:rsidR="003B6138" w:rsidRDefault="003B6138">
          <w:pPr>
            <w:rPr>
              <w:b/>
              <w:noProof/>
              <w:lang w:bidi="fr-FR"/>
            </w:rPr>
          </w:pPr>
        </w:p>
        <w:p w14:paraId="26BA8683" w14:textId="77777777" w:rsidR="003B6138" w:rsidRDefault="003B6138">
          <w:pPr>
            <w:rPr>
              <w:b/>
              <w:noProof/>
              <w:lang w:bidi="fr-FR"/>
            </w:rPr>
          </w:pPr>
        </w:p>
        <w:p w14:paraId="5E59A078" w14:textId="77777777" w:rsidR="003B6138" w:rsidRDefault="003B6138">
          <w:pPr>
            <w:rPr>
              <w:b/>
              <w:noProof/>
              <w:lang w:bidi="fr-FR"/>
            </w:rPr>
          </w:pPr>
        </w:p>
        <w:p w14:paraId="2B33750E" w14:textId="77777777" w:rsidR="003B6138" w:rsidRDefault="003B6138">
          <w:pPr>
            <w:rPr>
              <w:b/>
              <w:noProof/>
              <w:lang w:bidi="fr-FR"/>
            </w:rPr>
          </w:pPr>
        </w:p>
        <w:p w14:paraId="3FEBCF81" w14:textId="72FF2251" w:rsidR="00E523C3" w:rsidRDefault="00000000" w:rsidP="003B6138"/>
      </w:sdtContent>
    </w:sdt>
    <w:p w14:paraId="7ACB4CB6" w14:textId="77777777" w:rsidR="00C02E66" w:rsidRDefault="00C02E66" w:rsidP="00C02E66">
      <w:pPr>
        <w:pStyle w:val="Titre"/>
        <w:rPr>
          <w:lang w:bidi="fr-FR"/>
        </w:rPr>
      </w:pPr>
      <w:bookmarkStart w:id="3" w:name="_Hlk501114800"/>
    </w:p>
    <w:p w14:paraId="2971632C" w14:textId="77777777" w:rsidR="00C02E66" w:rsidRDefault="00C02E66" w:rsidP="00C02E66">
      <w:pPr>
        <w:pStyle w:val="Titre"/>
        <w:rPr>
          <w:lang w:bidi="fr-FR"/>
        </w:rPr>
      </w:pPr>
    </w:p>
    <w:p w14:paraId="70A49DE2" w14:textId="77777777" w:rsidR="00C02E66" w:rsidRDefault="00C02E66" w:rsidP="00C02E66">
      <w:pPr>
        <w:pStyle w:val="Titre"/>
        <w:rPr>
          <w:lang w:bidi="fr-FR"/>
        </w:rPr>
      </w:pPr>
    </w:p>
    <w:p w14:paraId="0A485156" w14:textId="77777777" w:rsidR="00C02E66" w:rsidRDefault="00C02E66" w:rsidP="00C02E66">
      <w:pPr>
        <w:pStyle w:val="Titre"/>
        <w:rPr>
          <w:lang w:bidi="fr-FR"/>
        </w:rPr>
      </w:pPr>
    </w:p>
    <w:p w14:paraId="5C33D2D4" w14:textId="77777777" w:rsidR="00B62452" w:rsidRDefault="00B62452" w:rsidP="00D032ED">
      <w:pPr>
        <w:pStyle w:val="Titre"/>
      </w:pPr>
    </w:p>
    <w:p w14:paraId="7D4B9706" w14:textId="77777777" w:rsidR="009F6301" w:rsidRDefault="009F6301" w:rsidP="000B4C4E">
      <w:pPr>
        <w:pStyle w:val="Titre"/>
      </w:pPr>
    </w:p>
    <w:p w14:paraId="56ECE0AD" w14:textId="77777777" w:rsidR="009F6301" w:rsidRDefault="009F6301" w:rsidP="000B4C4E">
      <w:pPr>
        <w:pStyle w:val="Titre"/>
      </w:pPr>
    </w:p>
    <w:p w14:paraId="1B74DFB4" w14:textId="7478DFEF" w:rsidR="001B1420" w:rsidRPr="001B1420" w:rsidRDefault="00C02E66" w:rsidP="000B4C4E">
      <w:pPr>
        <w:pStyle w:val="Titre"/>
        <w:rPr>
          <w:lang w:bidi="fr-FR"/>
        </w:rPr>
      </w:pPr>
      <w:r w:rsidRPr="004575AD">
        <w:lastRenderedPageBreak/>
        <w:t>I</w:t>
      </w:r>
      <w:bookmarkEnd w:id="3"/>
      <w:r w:rsidR="004575AD">
        <w:t>NTRODUCTION</w:t>
      </w:r>
    </w:p>
    <w:p w14:paraId="4D075B3B" w14:textId="73EB0D94" w:rsidR="001B1420" w:rsidRDefault="001B1420" w:rsidP="001B1420">
      <w:pPr>
        <w:jc w:val="both"/>
      </w:pPr>
      <w:r>
        <w:t xml:space="preserve">Dans le cadre de sa politique numérique, le maire de </w:t>
      </w:r>
      <w:proofErr w:type="spellStart"/>
      <w:r>
        <w:t>Funkytown</w:t>
      </w:r>
      <w:proofErr w:type="spellEnd"/>
      <w:r>
        <w:t xml:space="preserve"> soutient activement les entreprises locales dans leur transformation digitale. Ce projet vise à fournir des infrastructures réseau modernes et adaptées aux besoins des entreprises de la ville, notamment l’ESN </w:t>
      </w:r>
      <w:proofErr w:type="spellStart"/>
      <w:r>
        <w:t>eXia</w:t>
      </w:r>
      <w:proofErr w:type="spellEnd"/>
      <w:r>
        <w:t xml:space="preserve">, la Bibliothèque municipale, Engie, et </w:t>
      </w:r>
      <w:proofErr w:type="spellStart"/>
      <w:r>
        <w:t>Digiplex</w:t>
      </w:r>
      <w:proofErr w:type="spellEnd"/>
      <w:r>
        <w:t>.</w:t>
      </w:r>
    </w:p>
    <w:p w14:paraId="2E43C9CA" w14:textId="77777777" w:rsidR="001B1420" w:rsidRDefault="001B1420" w:rsidP="001B1420">
      <w:pPr>
        <w:jc w:val="both"/>
      </w:pPr>
    </w:p>
    <w:p w14:paraId="16D051AD" w14:textId="1C21D85B" w:rsidR="001B1420" w:rsidRDefault="001B1420" w:rsidP="001B1420">
      <w:pPr>
        <w:jc w:val="both"/>
      </w:pPr>
      <w:r>
        <w:t>Notre rôle est d’accompagner ces structures dans la conception et le déploiement de leurs réseaux en respectant les spécifications du cahier des charges, tout en garantissant une sécurité et une évolutivité optimales. Pour mener à bien cette mission, nous avons commencé par réaliser un plan d’adressage, fondation de la configuration réseau.</w:t>
      </w:r>
    </w:p>
    <w:p w14:paraId="1216CAB8" w14:textId="77777777" w:rsidR="001B1420" w:rsidRDefault="001B1420" w:rsidP="001B1420">
      <w:pPr>
        <w:jc w:val="both"/>
      </w:pPr>
    </w:p>
    <w:p w14:paraId="5C9668C6" w14:textId="73EF94D6" w:rsidR="001B1420" w:rsidRPr="00C02E66" w:rsidRDefault="001B1420" w:rsidP="00C02E66">
      <w:pPr>
        <w:pStyle w:val="Titre"/>
      </w:pPr>
      <w:r w:rsidRPr="00C02E66">
        <w:t xml:space="preserve">OBJECTIF DU LIVRABLE </w:t>
      </w:r>
      <w:r w:rsidR="007E00A6">
        <w:t>3</w:t>
      </w:r>
    </w:p>
    <w:p w14:paraId="74C91C9D" w14:textId="77777777" w:rsidR="00F5728A" w:rsidRDefault="00F5728A" w:rsidP="00F5728A">
      <w:pPr>
        <w:pStyle w:val="Listenumros"/>
        <w:numPr>
          <w:ilvl w:val="0"/>
          <w:numId w:val="0"/>
        </w:numPr>
        <w:ind w:left="360" w:hanging="360"/>
        <w:jc w:val="both"/>
        <w:rPr>
          <w:rFonts w:cstheme="minorHAnsi"/>
          <w:szCs w:val="24"/>
        </w:rPr>
      </w:pPr>
      <w:r>
        <w:rPr>
          <w:rFonts w:cstheme="minorHAnsi"/>
          <w:szCs w:val="24"/>
        </w:rPr>
        <w:t>Le livrable 3 présente la stratégie de déploiement des configurations réseau, assurant la continuité des activités. Ce document comprend :</w:t>
      </w:r>
    </w:p>
    <w:p w14:paraId="625BB1F6" w14:textId="77777777" w:rsidR="00F5728A" w:rsidRPr="00A22ABB" w:rsidRDefault="00F5728A" w:rsidP="00F5728A">
      <w:pPr>
        <w:pStyle w:val="Listenumros"/>
        <w:numPr>
          <w:ilvl w:val="0"/>
          <w:numId w:val="0"/>
        </w:numPr>
        <w:ind w:left="360" w:hanging="360"/>
        <w:jc w:val="both"/>
        <w:rPr>
          <w:rFonts w:cstheme="minorHAnsi"/>
          <w:szCs w:val="24"/>
        </w:rPr>
      </w:pPr>
    </w:p>
    <w:p w14:paraId="72C71F2D" w14:textId="77777777" w:rsidR="00F5728A" w:rsidRDefault="00F5728A" w:rsidP="00954DCE">
      <w:pPr>
        <w:pStyle w:val="Listenumros"/>
        <w:numPr>
          <w:ilvl w:val="0"/>
          <w:numId w:val="4"/>
        </w:numPr>
        <w:jc w:val="both"/>
        <w:rPr>
          <w:rFonts w:cstheme="minorHAnsi"/>
          <w:szCs w:val="24"/>
        </w:rPr>
      </w:pPr>
      <w:r w:rsidRPr="00A22ABB">
        <w:rPr>
          <w:rFonts w:cstheme="minorHAnsi"/>
          <w:szCs w:val="24"/>
        </w:rPr>
        <w:t>Str</w:t>
      </w:r>
      <w:r>
        <w:rPr>
          <w:rFonts w:cstheme="minorHAnsi"/>
          <w:szCs w:val="24"/>
        </w:rPr>
        <w:t>atégie de déploiement</w:t>
      </w:r>
    </w:p>
    <w:p w14:paraId="2A6A6255" w14:textId="5618FA4F" w:rsidR="00D94C76" w:rsidRPr="0051384A" w:rsidRDefault="0051384A" w:rsidP="00954DCE">
      <w:pPr>
        <w:pStyle w:val="Listenumros"/>
        <w:numPr>
          <w:ilvl w:val="0"/>
          <w:numId w:val="9"/>
        </w:numPr>
        <w:jc w:val="both"/>
        <w:rPr>
          <w:rFonts w:cstheme="minorHAnsi"/>
          <w:szCs w:val="24"/>
        </w:rPr>
      </w:pPr>
      <w:r w:rsidRPr="0051384A">
        <w:rPr>
          <w:rFonts w:cstheme="minorHAnsi"/>
          <w:szCs w:val="24"/>
        </w:rPr>
        <w:t>Diagramme GANTT</w:t>
      </w:r>
    </w:p>
    <w:p w14:paraId="5C04085E" w14:textId="6E7C1CD1" w:rsidR="00F5728A" w:rsidRDefault="00F5728A" w:rsidP="00954DCE">
      <w:pPr>
        <w:pStyle w:val="Listenumros"/>
        <w:numPr>
          <w:ilvl w:val="0"/>
          <w:numId w:val="9"/>
        </w:numPr>
        <w:jc w:val="both"/>
        <w:rPr>
          <w:rFonts w:cstheme="minorHAnsi"/>
          <w:szCs w:val="24"/>
        </w:rPr>
      </w:pPr>
      <w:r>
        <w:rPr>
          <w:rFonts w:cstheme="minorHAnsi"/>
          <w:szCs w:val="24"/>
        </w:rPr>
        <w:t>Installation et configuration des équipements réseau par site</w:t>
      </w:r>
      <w:r w:rsidR="000F7C62">
        <w:rPr>
          <w:rFonts w:cstheme="minorHAnsi"/>
          <w:szCs w:val="24"/>
        </w:rPr>
        <w:t xml:space="preserve"> (documentation)</w:t>
      </w:r>
    </w:p>
    <w:p w14:paraId="21C1E447" w14:textId="3D2DA3DF" w:rsidR="00F5728A" w:rsidRDefault="00F5728A" w:rsidP="00954DCE">
      <w:pPr>
        <w:pStyle w:val="Listenumros"/>
        <w:numPr>
          <w:ilvl w:val="0"/>
          <w:numId w:val="9"/>
        </w:numPr>
        <w:jc w:val="both"/>
        <w:rPr>
          <w:rFonts w:cstheme="minorHAnsi"/>
          <w:szCs w:val="24"/>
        </w:rPr>
      </w:pPr>
      <w:r>
        <w:rPr>
          <w:rFonts w:cstheme="minorHAnsi"/>
          <w:szCs w:val="24"/>
        </w:rPr>
        <w:t>Interconnexions des sites</w:t>
      </w:r>
      <w:r w:rsidR="00273075">
        <w:rPr>
          <w:rFonts w:cstheme="minorHAnsi"/>
          <w:szCs w:val="24"/>
        </w:rPr>
        <w:t xml:space="preserve"> </w:t>
      </w:r>
    </w:p>
    <w:p w14:paraId="265F4160" w14:textId="77777777" w:rsidR="00F5728A" w:rsidRDefault="00F5728A" w:rsidP="00954DCE">
      <w:pPr>
        <w:pStyle w:val="Listenumros"/>
        <w:numPr>
          <w:ilvl w:val="0"/>
          <w:numId w:val="9"/>
        </w:numPr>
        <w:jc w:val="both"/>
        <w:rPr>
          <w:rFonts w:cstheme="minorHAnsi"/>
          <w:szCs w:val="24"/>
        </w:rPr>
      </w:pPr>
      <w:r>
        <w:rPr>
          <w:rFonts w:cstheme="minorHAnsi"/>
          <w:szCs w:val="24"/>
        </w:rPr>
        <w:t>Minimisation des interruptions d’activité</w:t>
      </w:r>
    </w:p>
    <w:p w14:paraId="2F5BC197" w14:textId="77777777" w:rsidR="00F5728A" w:rsidRPr="00A22ABB" w:rsidRDefault="00F5728A" w:rsidP="00F5728A">
      <w:pPr>
        <w:pStyle w:val="Listenumros"/>
        <w:numPr>
          <w:ilvl w:val="0"/>
          <w:numId w:val="0"/>
        </w:numPr>
        <w:ind w:left="720"/>
        <w:jc w:val="both"/>
        <w:rPr>
          <w:rFonts w:cstheme="minorHAnsi"/>
          <w:szCs w:val="24"/>
        </w:rPr>
      </w:pPr>
    </w:p>
    <w:p w14:paraId="784F2970" w14:textId="77777777" w:rsidR="00F5728A" w:rsidRDefault="00F5728A" w:rsidP="00954DCE">
      <w:pPr>
        <w:pStyle w:val="Listenumros"/>
        <w:numPr>
          <w:ilvl w:val="0"/>
          <w:numId w:val="4"/>
        </w:numPr>
        <w:jc w:val="both"/>
        <w:rPr>
          <w:rFonts w:cstheme="minorHAnsi"/>
          <w:szCs w:val="24"/>
        </w:rPr>
      </w:pPr>
      <w:r>
        <w:rPr>
          <w:rFonts w:cstheme="minorHAnsi"/>
          <w:szCs w:val="24"/>
        </w:rPr>
        <w:t>Schéma logique des réseaux</w:t>
      </w:r>
    </w:p>
    <w:p w14:paraId="0FF59996" w14:textId="77777777" w:rsidR="00F5728A" w:rsidRDefault="00F5728A" w:rsidP="009D0182">
      <w:pPr>
        <w:pStyle w:val="Listenumros"/>
        <w:numPr>
          <w:ilvl w:val="0"/>
          <w:numId w:val="10"/>
        </w:numPr>
        <w:jc w:val="both"/>
        <w:rPr>
          <w:rFonts w:cstheme="minorHAnsi"/>
          <w:szCs w:val="24"/>
        </w:rPr>
      </w:pPr>
      <w:r>
        <w:rPr>
          <w:rFonts w:cstheme="minorHAnsi"/>
          <w:szCs w:val="24"/>
        </w:rPr>
        <w:t xml:space="preserve">Schéma global des réseaux </w:t>
      </w:r>
    </w:p>
    <w:p w14:paraId="5C11D88C" w14:textId="77777777" w:rsidR="00F5728A" w:rsidRDefault="00F5728A" w:rsidP="009D0182">
      <w:pPr>
        <w:pStyle w:val="Listenumros"/>
        <w:numPr>
          <w:ilvl w:val="0"/>
          <w:numId w:val="10"/>
        </w:numPr>
        <w:jc w:val="both"/>
        <w:rPr>
          <w:rFonts w:cstheme="minorHAnsi"/>
          <w:szCs w:val="24"/>
        </w:rPr>
      </w:pPr>
      <w:r>
        <w:rPr>
          <w:rFonts w:cstheme="minorHAnsi"/>
          <w:szCs w:val="24"/>
        </w:rPr>
        <w:t>Topologie logique (IPv4/IPv6, VLANs, tunnels)</w:t>
      </w:r>
    </w:p>
    <w:p w14:paraId="33AD5085" w14:textId="77777777" w:rsidR="00F5728A" w:rsidRDefault="00F5728A" w:rsidP="009D0182">
      <w:pPr>
        <w:pStyle w:val="Listenumros"/>
        <w:numPr>
          <w:ilvl w:val="0"/>
          <w:numId w:val="10"/>
        </w:numPr>
        <w:jc w:val="both"/>
        <w:rPr>
          <w:rFonts w:cstheme="minorHAnsi"/>
          <w:szCs w:val="24"/>
        </w:rPr>
      </w:pPr>
      <w:r>
        <w:rPr>
          <w:rFonts w:cstheme="minorHAnsi"/>
          <w:szCs w:val="24"/>
        </w:rPr>
        <w:t>Cartographie des équipements et services</w:t>
      </w:r>
    </w:p>
    <w:p w14:paraId="1AF6DA1B" w14:textId="77777777" w:rsidR="00F5728A" w:rsidRPr="00A22ABB" w:rsidRDefault="00F5728A" w:rsidP="00F5728A">
      <w:pPr>
        <w:pStyle w:val="Listenumros"/>
        <w:numPr>
          <w:ilvl w:val="0"/>
          <w:numId w:val="0"/>
        </w:numPr>
        <w:ind w:left="720"/>
        <w:jc w:val="both"/>
        <w:rPr>
          <w:rFonts w:cstheme="minorHAnsi"/>
          <w:szCs w:val="24"/>
        </w:rPr>
      </w:pPr>
    </w:p>
    <w:p w14:paraId="0B1A04D8" w14:textId="47FA2337" w:rsidR="00F5728A" w:rsidRDefault="00F5728A" w:rsidP="00954DCE">
      <w:pPr>
        <w:pStyle w:val="Listenumros"/>
        <w:numPr>
          <w:ilvl w:val="0"/>
          <w:numId w:val="4"/>
        </w:numPr>
        <w:jc w:val="both"/>
        <w:rPr>
          <w:rFonts w:cstheme="minorHAnsi"/>
          <w:szCs w:val="24"/>
        </w:rPr>
      </w:pPr>
      <w:r>
        <w:rPr>
          <w:rFonts w:cstheme="minorHAnsi"/>
          <w:szCs w:val="24"/>
        </w:rPr>
        <w:t>Validation</w:t>
      </w:r>
    </w:p>
    <w:p w14:paraId="5D76B73D" w14:textId="6AE71879" w:rsidR="000F7C62" w:rsidRPr="0051384A" w:rsidRDefault="00F5728A" w:rsidP="009D0182">
      <w:pPr>
        <w:pStyle w:val="Listenumros"/>
        <w:numPr>
          <w:ilvl w:val="0"/>
          <w:numId w:val="10"/>
        </w:numPr>
        <w:jc w:val="both"/>
        <w:rPr>
          <w:rFonts w:cstheme="minorHAnsi"/>
          <w:szCs w:val="24"/>
        </w:rPr>
      </w:pPr>
      <w:r>
        <w:rPr>
          <w:rFonts w:cstheme="minorHAnsi"/>
          <w:szCs w:val="24"/>
        </w:rPr>
        <w:t>Tests des configurations</w:t>
      </w:r>
    </w:p>
    <w:p w14:paraId="3CD8F847" w14:textId="77777777" w:rsidR="0051384A" w:rsidRDefault="0051384A" w:rsidP="00965A1F">
      <w:pPr>
        <w:pStyle w:val="Titre"/>
      </w:pPr>
    </w:p>
    <w:p w14:paraId="6C215FDC" w14:textId="77777777" w:rsidR="0051384A" w:rsidRDefault="0051384A" w:rsidP="00965A1F">
      <w:pPr>
        <w:pStyle w:val="Titre"/>
      </w:pPr>
    </w:p>
    <w:p w14:paraId="4C1531DE" w14:textId="6AB991F5" w:rsidR="003B6138" w:rsidRPr="00965A1F" w:rsidRDefault="00C02E66" w:rsidP="00965A1F">
      <w:pPr>
        <w:pStyle w:val="Titre"/>
        <w:rPr>
          <w:rFonts w:cstheme="minorHAnsi"/>
          <w:szCs w:val="24"/>
        </w:rPr>
      </w:pPr>
      <w:r w:rsidRPr="00C02E66">
        <w:lastRenderedPageBreak/>
        <w:t>M</w:t>
      </w:r>
      <w:r w:rsidR="007E00A6">
        <w:t>ETHODOLOGIE DE DEPLOIEMENT</w:t>
      </w:r>
      <w:r w:rsidR="003B6138">
        <w:rPr>
          <w:rFonts w:cstheme="minorHAnsi"/>
          <w:szCs w:val="24"/>
        </w:rPr>
        <w:tab/>
      </w:r>
    </w:p>
    <w:tbl>
      <w:tblPr>
        <w:tblStyle w:val="TableauGrille4"/>
        <w:tblW w:w="0" w:type="auto"/>
        <w:tblLook w:val="04A0" w:firstRow="1" w:lastRow="0" w:firstColumn="1" w:lastColumn="0" w:noHBand="0" w:noVBand="1"/>
      </w:tblPr>
      <w:tblGrid>
        <w:gridCol w:w="4796"/>
        <w:gridCol w:w="4796"/>
      </w:tblGrid>
      <w:tr w:rsidR="00DF3333" w14:paraId="586B5972" w14:textId="77777777" w:rsidTr="00DF3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96" w:type="dxa"/>
          </w:tcPr>
          <w:p w14:paraId="0C68D115" w14:textId="4F68B044" w:rsidR="00DF3333" w:rsidRPr="004E418B" w:rsidRDefault="004E418B" w:rsidP="003B6138">
            <w:pPr>
              <w:tabs>
                <w:tab w:val="left" w:pos="8904"/>
              </w:tabs>
              <w:rPr>
                <w:rFonts w:cstheme="minorHAnsi"/>
                <w:color w:val="FFFFFF" w:themeColor="background1"/>
                <w:szCs w:val="24"/>
              </w:rPr>
            </w:pPr>
            <w:r w:rsidRPr="004E418B">
              <w:rPr>
                <w:rFonts w:cstheme="minorHAnsi"/>
                <w:color w:val="FFFFFF" w:themeColor="background1"/>
                <w:szCs w:val="24"/>
              </w:rPr>
              <w:t>Tâches</w:t>
            </w:r>
          </w:p>
        </w:tc>
        <w:tc>
          <w:tcPr>
            <w:tcW w:w="4796" w:type="dxa"/>
          </w:tcPr>
          <w:p w14:paraId="2C29BE04" w14:textId="64127EE2" w:rsidR="00DF3333" w:rsidRPr="004E418B" w:rsidRDefault="004E418B" w:rsidP="003B6138">
            <w:pPr>
              <w:tabs>
                <w:tab w:val="left" w:pos="8904"/>
              </w:tabs>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Cs w:val="24"/>
              </w:rPr>
            </w:pPr>
            <w:r w:rsidRPr="004E418B">
              <w:rPr>
                <w:rFonts w:cstheme="minorHAnsi"/>
                <w:color w:val="FFFFFF" w:themeColor="background1"/>
                <w:szCs w:val="24"/>
              </w:rPr>
              <w:t>Date de rendu</w:t>
            </w:r>
          </w:p>
        </w:tc>
      </w:tr>
      <w:tr w:rsidR="00DF3333" w14:paraId="0A290BE5" w14:textId="77777777" w:rsidTr="00DF3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96" w:type="dxa"/>
          </w:tcPr>
          <w:p w14:paraId="29535AE2" w14:textId="1D0FF047" w:rsidR="00DF3333" w:rsidRPr="004E418B" w:rsidRDefault="004E418B" w:rsidP="003B6138">
            <w:pPr>
              <w:tabs>
                <w:tab w:val="left" w:pos="8904"/>
              </w:tabs>
              <w:rPr>
                <w:rFonts w:cstheme="minorHAnsi"/>
                <w:b w:val="0"/>
                <w:bCs w:val="0"/>
                <w:szCs w:val="24"/>
              </w:rPr>
            </w:pPr>
            <w:r>
              <w:rPr>
                <w:rFonts w:cstheme="minorHAnsi"/>
                <w:b w:val="0"/>
                <w:bCs w:val="0"/>
                <w:szCs w:val="24"/>
              </w:rPr>
              <w:t>Plan d’adressage</w:t>
            </w:r>
          </w:p>
        </w:tc>
        <w:tc>
          <w:tcPr>
            <w:tcW w:w="4796" w:type="dxa"/>
          </w:tcPr>
          <w:p w14:paraId="7DD25C3A" w14:textId="0C81F932" w:rsidR="00DF3333" w:rsidRDefault="00666430" w:rsidP="003B6138">
            <w:pPr>
              <w:tabs>
                <w:tab w:val="left" w:pos="8904"/>
              </w:tabs>
              <w:cnfStyle w:val="000000100000" w:firstRow="0" w:lastRow="0" w:firstColumn="0" w:lastColumn="0" w:oddVBand="0" w:evenVBand="0" w:oddHBand="1" w:evenHBand="0" w:firstRowFirstColumn="0" w:firstRowLastColumn="0" w:lastRowFirstColumn="0" w:lastRowLastColumn="0"/>
              <w:rPr>
                <w:rFonts w:cstheme="minorHAnsi"/>
                <w:szCs w:val="24"/>
              </w:rPr>
            </w:pPr>
            <w:r>
              <w:rPr>
                <w:rFonts w:cstheme="minorHAnsi"/>
                <w:szCs w:val="24"/>
              </w:rPr>
              <w:t>13/01/2025</w:t>
            </w:r>
          </w:p>
        </w:tc>
      </w:tr>
      <w:tr w:rsidR="00DF3333" w14:paraId="01A938D2" w14:textId="77777777" w:rsidTr="00DF3333">
        <w:tc>
          <w:tcPr>
            <w:cnfStyle w:val="001000000000" w:firstRow="0" w:lastRow="0" w:firstColumn="1" w:lastColumn="0" w:oddVBand="0" w:evenVBand="0" w:oddHBand="0" w:evenHBand="0" w:firstRowFirstColumn="0" w:firstRowLastColumn="0" w:lastRowFirstColumn="0" w:lastRowLastColumn="0"/>
            <w:tcW w:w="4796" w:type="dxa"/>
          </w:tcPr>
          <w:p w14:paraId="63B9F62E" w14:textId="241BA481" w:rsidR="00DF3333" w:rsidRPr="004E418B" w:rsidRDefault="004E418B" w:rsidP="003B6138">
            <w:pPr>
              <w:tabs>
                <w:tab w:val="left" w:pos="8904"/>
              </w:tabs>
              <w:rPr>
                <w:rFonts w:cstheme="minorHAnsi"/>
                <w:b w:val="0"/>
                <w:bCs w:val="0"/>
                <w:szCs w:val="24"/>
              </w:rPr>
            </w:pPr>
            <w:r>
              <w:rPr>
                <w:rFonts w:cstheme="minorHAnsi"/>
                <w:b w:val="0"/>
                <w:bCs w:val="0"/>
                <w:szCs w:val="24"/>
              </w:rPr>
              <w:t>Maquette réseau</w:t>
            </w:r>
          </w:p>
        </w:tc>
        <w:tc>
          <w:tcPr>
            <w:tcW w:w="4796" w:type="dxa"/>
          </w:tcPr>
          <w:p w14:paraId="70262012" w14:textId="2C6F98D6" w:rsidR="00DF3333" w:rsidRDefault="00912F8C" w:rsidP="003B6138">
            <w:pPr>
              <w:tabs>
                <w:tab w:val="left" w:pos="8904"/>
              </w:tabs>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27/01/2025</w:t>
            </w:r>
          </w:p>
        </w:tc>
      </w:tr>
      <w:tr w:rsidR="00DF3333" w14:paraId="3ADC5882" w14:textId="77777777" w:rsidTr="00DF3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96" w:type="dxa"/>
          </w:tcPr>
          <w:p w14:paraId="53F58184" w14:textId="7187FE8C" w:rsidR="004E418B" w:rsidRPr="004E418B" w:rsidRDefault="004E418B" w:rsidP="003B6138">
            <w:pPr>
              <w:tabs>
                <w:tab w:val="left" w:pos="8904"/>
              </w:tabs>
              <w:rPr>
                <w:rFonts w:cstheme="minorHAnsi"/>
                <w:szCs w:val="24"/>
              </w:rPr>
            </w:pPr>
            <w:r>
              <w:rPr>
                <w:rFonts w:cstheme="minorHAnsi"/>
                <w:b w:val="0"/>
                <w:bCs w:val="0"/>
                <w:szCs w:val="24"/>
              </w:rPr>
              <w:t>Plan de déploiement</w:t>
            </w:r>
          </w:p>
        </w:tc>
        <w:tc>
          <w:tcPr>
            <w:tcW w:w="4796" w:type="dxa"/>
          </w:tcPr>
          <w:p w14:paraId="0C768BC2" w14:textId="2867B5B3" w:rsidR="00DF3333" w:rsidRDefault="00912F8C" w:rsidP="003B6138">
            <w:pPr>
              <w:tabs>
                <w:tab w:val="left" w:pos="8904"/>
              </w:tabs>
              <w:cnfStyle w:val="000000100000" w:firstRow="0" w:lastRow="0" w:firstColumn="0" w:lastColumn="0" w:oddVBand="0" w:evenVBand="0" w:oddHBand="1" w:evenHBand="0" w:firstRowFirstColumn="0" w:firstRowLastColumn="0" w:lastRowFirstColumn="0" w:lastRowLastColumn="0"/>
              <w:rPr>
                <w:rFonts w:cstheme="minorHAnsi"/>
                <w:szCs w:val="24"/>
              </w:rPr>
            </w:pPr>
            <w:r>
              <w:rPr>
                <w:rFonts w:cstheme="minorHAnsi"/>
                <w:szCs w:val="24"/>
              </w:rPr>
              <w:t>26/01/2025</w:t>
            </w:r>
          </w:p>
        </w:tc>
      </w:tr>
      <w:tr w:rsidR="00DF3333" w14:paraId="3442F94A" w14:textId="77777777" w:rsidTr="00DF3333">
        <w:tc>
          <w:tcPr>
            <w:cnfStyle w:val="001000000000" w:firstRow="0" w:lastRow="0" w:firstColumn="1" w:lastColumn="0" w:oddVBand="0" w:evenVBand="0" w:oddHBand="0" w:evenHBand="0" w:firstRowFirstColumn="0" w:firstRowLastColumn="0" w:lastRowFirstColumn="0" w:lastRowLastColumn="0"/>
            <w:tcW w:w="4796" w:type="dxa"/>
          </w:tcPr>
          <w:p w14:paraId="323C548F" w14:textId="30814B34" w:rsidR="00780206" w:rsidRPr="00780206" w:rsidRDefault="00780206" w:rsidP="003B6138">
            <w:pPr>
              <w:tabs>
                <w:tab w:val="left" w:pos="8904"/>
              </w:tabs>
              <w:rPr>
                <w:rFonts w:cstheme="minorHAnsi"/>
                <w:b w:val="0"/>
                <w:bCs w:val="0"/>
                <w:szCs w:val="24"/>
              </w:rPr>
            </w:pPr>
            <w:r>
              <w:rPr>
                <w:rFonts w:cstheme="minorHAnsi"/>
                <w:b w:val="0"/>
                <w:bCs w:val="0"/>
                <w:szCs w:val="24"/>
              </w:rPr>
              <w:t>Outils de gestion de projet</w:t>
            </w:r>
          </w:p>
        </w:tc>
        <w:tc>
          <w:tcPr>
            <w:tcW w:w="4796" w:type="dxa"/>
          </w:tcPr>
          <w:p w14:paraId="4F84C9EA" w14:textId="708DDB1F" w:rsidR="00DF3333" w:rsidRDefault="00912F8C" w:rsidP="003B6138">
            <w:pPr>
              <w:tabs>
                <w:tab w:val="left" w:pos="8904"/>
              </w:tabs>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26/01/2025</w:t>
            </w:r>
          </w:p>
        </w:tc>
      </w:tr>
    </w:tbl>
    <w:p w14:paraId="508BF888" w14:textId="77777777" w:rsidR="00D62BE2" w:rsidRDefault="00D62BE2" w:rsidP="003B6138">
      <w:pPr>
        <w:tabs>
          <w:tab w:val="left" w:pos="8904"/>
        </w:tabs>
        <w:rPr>
          <w:rFonts w:cstheme="minorHAnsi"/>
          <w:b/>
          <w:bCs/>
          <w:szCs w:val="24"/>
        </w:rPr>
      </w:pPr>
    </w:p>
    <w:p w14:paraId="5B4D7D65" w14:textId="19EA675C" w:rsidR="00A45EC6" w:rsidRDefault="00912F8C" w:rsidP="00D62BE2">
      <w:pPr>
        <w:tabs>
          <w:tab w:val="left" w:pos="8904"/>
        </w:tabs>
        <w:spacing w:line="240" w:lineRule="auto"/>
        <w:rPr>
          <w:rFonts w:cstheme="minorHAnsi"/>
          <w:b/>
          <w:szCs w:val="24"/>
        </w:rPr>
      </w:pPr>
      <w:r>
        <w:rPr>
          <w:rFonts w:cstheme="minorHAnsi"/>
          <w:b/>
          <w:bCs/>
          <w:szCs w:val="24"/>
        </w:rPr>
        <w:t>Diagramme de Gantt</w:t>
      </w:r>
    </w:p>
    <w:p w14:paraId="5876186D" w14:textId="23079261" w:rsidR="00C7388E" w:rsidRDefault="0014465A" w:rsidP="003B6138">
      <w:pPr>
        <w:tabs>
          <w:tab w:val="left" w:pos="8904"/>
        </w:tabs>
        <w:rPr>
          <w:rFonts w:cstheme="minorHAnsi"/>
          <w:b/>
          <w:bCs/>
          <w:szCs w:val="24"/>
        </w:rPr>
      </w:pPr>
      <w:r w:rsidRPr="008925A2">
        <w:rPr>
          <w:noProof/>
        </w:rPr>
        <w:drawing>
          <wp:inline distT="0" distB="0" distL="0" distR="0" wp14:anchorId="2628BCF9" wp14:editId="06008A8A">
            <wp:extent cx="6097270" cy="2992755"/>
            <wp:effectExtent l="0" t="0" r="0" b="0"/>
            <wp:docPr id="1331119065" name="Image 1"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19065" name="Image 1" descr="Une image contenant texte, capture d’écran, nombre, ligne&#10;&#10;Description générée automatiquement"/>
                    <pic:cNvPicPr/>
                  </pic:nvPicPr>
                  <pic:blipFill>
                    <a:blip r:embed="rId11"/>
                    <a:stretch>
                      <a:fillRect/>
                    </a:stretch>
                  </pic:blipFill>
                  <pic:spPr>
                    <a:xfrm>
                      <a:off x="0" y="0"/>
                      <a:ext cx="6097270" cy="2992755"/>
                    </a:xfrm>
                    <a:prstGeom prst="rect">
                      <a:avLst/>
                    </a:prstGeom>
                  </pic:spPr>
                </pic:pic>
              </a:graphicData>
            </a:graphic>
          </wp:inline>
        </w:drawing>
      </w:r>
    </w:p>
    <w:p w14:paraId="05FF7488" w14:textId="77777777" w:rsidR="00D62BE2" w:rsidRDefault="00D62BE2" w:rsidP="00D62BE2">
      <w:pPr>
        <w:tabs>
          <w:tab w:val="left" w:pos="8904"/>
        </w:tabs>
        <w:spacing w:line="240" w:lineRule="auto"/>
        <w:rPr>
          <w:rFonts w:cstheme="minorHAnsi"/>
          <w:b/>
          <w:bCs/>
          <w:szCs w:val="24"/>
        </w:rPr>
      </w:pPr>
    </w:p>
    <w:p w14:paraId="3124D958" w14:textId="26CF9E7A" w:rsidR="00792716" w:rsidRDefault="00792716" w:rsidP="00D62BE2">
      <w:pPr>
        <w:tabs>
          <w:tab w:val="left" w:pos="8904"/>
        </w:tabs>
        <w:spacing w:line="240" w:lineRule="auto"/>
        <w:rPr>
          <w:rFonts w:cstheme="minorHAnsi"/>
          <w:b/>
          <w:bCs/>
          <w:szCs w:val="24"/>
        </w:rPr>
      </w:pPr>
      <w:r>
        <w:rPr>
          <w:rFonts w:cstheme="minorHAnsi"/>
          <w:b/>
          <w:bCs/>
          <w:szCs w:val="24"/>
        </w:rPr>
        <w:t>Planning des interventions par site</w:t>
      </w:r>
      <w:r w:rsidR="00D62BE2">
        <w:rPr>
          <w:rFonts w:cstheme="minorHAnsi"/>
          <w:b/>
          <w:bCs/>
          <w:szCs w:val="24"/>
        </w:rPr>
        <w:t> </w:t>
      </w:r>
    </w:p>
    <w:tbl>
      <w:tblPr>
        <w:tblStyle w:val="TableauGrille4"/>
        <w:tblW w:w="0" w:type="auto"/>
        <w:jc w:val="center"/>
        <w:tblLook w:val="04A0" w:firstRow="1" w:lastRow="0" w:firstColumn="1" w:lastColumn="0" w:noHBand="0" w:noVBand="1"/>
      </w:tblPr>
      <w:tblGrid>
        <w:gridCol w:w="1534"/>
        <w:gridCol w:w="1536"/>
        <w:gridCol w:w="1676"/>
        <w:gridCol w:w="3948"/>
        <w:gridCol w:w="898"/>
      </w:tblGrid>
      <w:tr w:rsidR="00792716" w14:paraId="6F3C66AD" w14:textId="77777777" w:rsidTr="00C7388E">
        <w:trPr>
          <w:cnfStyle w:val="100000000000" w:firstRow="1" w:lastRow="0" w:firstColumn="0" w:lastColumn="0" w:oddVBand="0" w:evenVBand="0" w:oddHBand="0" w:evenHBand="0" w:firstRowFirstColumn="0" w:firstRowLastColumn="0" w:lastRowFirstColumn="0" w:lastRowLastColumn="0"/>
          <w:trHeight w:val="679"/>
          <w:jc w:val="center"/>
        </w:trPr>
        <w:tc>
          <w:tcPr>
            <w:cnfStyle w:val="001000000000" w:firstRow="0" w:lastRow="0" w:firstColumn="1" w:lastColumn="0" w:oddVBand="0" w:evenVBand="0" w:oddHBand="0" w:evenHBand="0" w:firstRowFirstColumn="0" w:firstRowLastColumn="0" w:lastRowFirstColumn="0" w:lastRowLastColumn="0"/>
            <w:tcW w:w="1544" w:type="dxa"/>
            <w:vAlign w:val="center"/>
          </w:tcPr>
          <w:p w14:paraId="44BFEF09" w14:textId="35C70A76" w:rsidR="00792716" w:rsidRPr="004B017C" w:rsidRDefault="004B017C" w:rsidP="004B017C">
            <w:pPr>
              <w:tabs>
                <w:tab w:val="left" w:pos="8904"/>
              </w:tabs>
              <w:jc w:val="center"/>
              <w:rPr>
                <w:rFonts w:cstheme="minorHAnsi"/>
                <w:b w:val="0"/>
                <w:bCs w:val="0"/>
                <w:color w:val="FFFFFF" w:themeColor="background1"/>
                <w:szCs w:val="24"/>
              </w:rPr>
            </w:pPr>
            <w:r>
              <w:rPr>
                <w:rFonts w:cstheme="minorHAnsi"/>
                <w:b w:val="0"/>
                <w:bCs w:val="0"/>
                <w:color w:val="FFFFFF" w:themeColor="background1"/>
                <w:szCs w:val="24"/>
              </w:rPr>
              <w:t>Date de début</w:t>
            </w:r>
          </w:p>
        </w:tc>
        <w:tc>
          <w:tcPr>
            <w:tcW w:w="1547" w:type="dxa"/>
            <w:vAlign w:val="center"/>
          </w:tcPr>
          <w:p w14:paraId="12420177" w14:textId="6AF5F09C" w:rsidR="00792716" w:rsidRPr="004B017C" w:rsidRDefault="004B017C" w:rsidP="004B017C">
            <w:pPr>
              <w:tabs>
                <w:tab w:val="left" w:pos="8904"/>
              </w:tabs>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FFFFFF" w:themeColor="background1"/>
                <w:szCs w:val="24"/>
              </w:rPr>
            </w:pPr>
            <w:r w:rsidRPr="004B017C">
              <w:rPr>
                <w:rFonts w:cstheme="minorHAnsi"/>
                <w:b w:val="0"/>
                <w:bCs w:val="0"/>
                <w:color w:val="FFFFFF" w:themeColor="background1"/>
                <w:szCs w:val="24"/>
              </w:rPr>
              <w:t>Date de fin</w:t>
            </w:r>
          </w:p>
        </w:tc>
        <w:tc>
          <w:tcPr>
            <w:tcW w:w="1688" w:type="dxa"/>
            <w:vAlign w:val="center"/>
          </w:tcPr>
          <w:p w14:paraId="093EF9DE" w14:textId="2E876C5D" w:rsidR="00792716" w:rsidRPr="004B017C" w:rsidRDefault="004B017C" w:rsidP="004B017C">
            <w:pPr>
              <w:tabs>
                <w:tab w:val="left" w:pos="8904"/>
              </w:tabs>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FFFFFF" w:themeColor="background1"/>
                <w:szCs w:val="24"/>
              </w:rPr>
            </w:pPr>
            <w:r w:rsidRPr="004B017C">
              <w:rPr>
                <w:rFonts w:cstheme="minorHAnsi"/>
                <w:b w:val="0"/>
                <w:bCs w:val="0"/>
                <w:color w:val="FFFFFF" w:themeColor="background1"/>
                <w:szCs w:val="24"/>
              </w:rPr>
              <w:t>Site</w:t>
            </w:r>
          </w:p>
        </w:tc>
        <w:tc>
          <w:tcPr>
            <w:tcW w:w="4147" w:type="dxa"/>
            <w:vAlign w:val="center"/>
          </w:tcPr>
          <w:p w14:paraId="50045FA3" w14:textId="521579BF" w:rsidR="00792716" w:rsidRPr="004B017C" w:rsidRDefault="004B017C" w:rsidP="004B017C">
            <w:pPr>
              <w:tabs>
                <w:tab w:val="left" w:pos="8904"/>
              </w:tabs>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FFFFFF" w:themeColor="background1"/>
                <w:szCs w:val="24"/>
              </w:rPr>
            </w:pPr>
            <w:r w:rsidRPr="004B017C">
              <w:rPr>
                <w:rFonts w:cstheme="minorHAnsi"/>
                <w:b w:val="0"/>
                <w:bCs w:val="0"/>
                <w:color w:val="FFFFFF" w:themeColor="background1"/>
                <w:szCs w:val="24"/>
              </w:rPr>
              <w:t>Intervention</w:t>
            </w:r>
          </w:p>
        </w:tc>
        <w:tc>
          <w:tcPr>
            <w:tcW w:w="666" w:type="dxa"/>
            <w:vAlign w:val="center"/>
          </w:tcPr>
          <w:p w14:paraId="52D5CD93" w14:textId="23F78D56" w:rsidR="00792716" w:rsidRPr="004B017C" w:rsidRDefault="004B017C" w:rsidP="004B017C">
            <w:pPr>
              <w:tabs>
                <w:tab w:val="left" w:pos="8904"/>
              </w:tabs>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FFFFFF" w:themeColor="background1"/>
                <w:szCs w:val="24"/>
              </w:rPr>
            </w:pPr>
            <w:r w:rsidRPr="004B017C">
              <w:rPr>
                <w:rFonts w:cstheme="minorHAnsi"/>
                <w:b w:val="0"/>
                <w:bCs w:val="0"/>
                <w:color w:val="FFFFFF" w:themeColor="background1"/>
                <w:szCs w:val="24"/>
              </w:rPr>
              <w:t xml:space="preserve">Durée </w:t>
            </w:r>
            <w:r>
              <w:rPr>
                <w:rFonts w:cstheme="minorHAnsi"/>
                <w:b w:val="0"/>
                <w:bCs w:val="0"/>
                <w:color w:val="FFFFFF" w:themeColor="background1"/>
                <w:szCs w:val="24"/>
              </w:rPr>
              <w:t>(</w:t>
            </w:r>
            <w:r w:rsidRPr="004B017C">
              <w:rPr>
                <w:rFonts w:cstheme="minorHAnsi"/>
                <w:b w:val="0"/>
                <w:bCs w:val="0"/>
                <w:color w:val="FFFFFF" w:themeColor="background1"/>
                <w:szCs w:val="24"/>
              </w:rPr>
              <w:t>jours</w:t>
            </w:r>
            <w:r>
              <w:rPr>
                <w:rFonts w:cstheme="minorHAnsi"/>
                <w:b w:val="0"/>
                <w:bCs w:val="0"/>
                <w:color w:val="FFFFFF" w:themeColor="background1"/>
                <w:szCs w:val="24"/>
              </w:rPr>
              <w:t>)</w:t>
            </w:r>
          </w:p>
        </w:tc>
      </w:tr>
      <w:tr w:rsidR="00792716" w14:paraId="2F012225" w14:textId="77777777" w:rsidTr="00CB21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4" w:type="dxa"/>
            <w:vAlign w:val="center"/>
          </w:tcPr>
          <w:p w14:paraId="7B3BF8B9" w14:textId="626F23DA" w:rsidR="00792716" w:rsidRDefault="00502049" w:rsidP="00CB21BF">
            <w:pPr>
              <w:tabs>
                <w:tab w:val="left" w:pos="8904"/>
              </w:tabs>
              <w:jc w:val="center"/>
              <w:rPr>
                <w:rFonts w:cstheme="minorHAnsi"/>
                <w:b w:val="0"/>
                <w:bCs w:val="0"/>
                <w:szCs w:val="24"/>
              </w:rPr>
            </w:pPr>
            <w:r>
              <w:rPr>
                <w:rFonts w:cstheme="minorHAnsi"/>
                <w:b w:val="0"/>
                <w:bCs w:val="0"/>
                <w:szCs w:val="24"/>
              </w:rPr>
              <w:t>12</w:t>
            </w:r>
            <w:r w:rsidR="004B017C">
              <w:rPr>
                <w:rFonts w:cstheme="minorHAnsi"/>
                <w:b w:val="0"/>
                <w:bCs w:val="0"/>
                <w:szCs w:val="24"/>
              </w:rPr>
              <w:t>/</w:t>
            </w:r>
            <w:r>
              <w:rPr>
                <w:rFonts w:cstheme="minorHAnsi"/>
                <w:b w:val="0"/>
                <w:bCs w:val="0"/>
                <w:szCs w:val="24"/>
              </w:rPr>
              <w:t>12</w:t>
            </w:r>
            <w:r w:rsidR="004B017C">
              <w:rPr>
                <w:rFonts w:cstheme="minorHAnsi"/>
                <w:b w:val="0"/>
                <w:bCs w:val="0"/>
                <w:szCs w:val="24"/>
              </w:rPr>
              <w:t>/202</w:t>
            </w:r>
            <w:r w:rsidR="00244082">
              <w:rPr>
                <w:rFonts w:cstheme="minorHAnsi"/>
                <w:b w:val="0"/>
                <w:bCs w:val="0"/>
                <w:szCs w:val="24"/>
              </w:rPr>
              <w:t>4</w:t>
            </w:r>
          </w:p>
        </w:tc>
        <w:tc>
          <w:tcPr>
            <w:tcW w:w="1547" w:type="dxa"/>
            <w:vAlign w:val="center"/>
          </w:tcPr>
          <w:p w14:paraId="46C1D767" w14:textId="6F1AB9F0" w:rsidR="00792716" w:rsidRPr="00B35BD7" w:rsidRDefault="00244082" w:rsidP="00CB21BF">
            <w:pPr>
              <w:tabs>
                <w:tab w:val="left" w:pos="8904"/>
              </w:tabs>
              <w:jc w:val="center"/>
              <w:cnfStyle w:val="000000100000" w:firstRow="0" w:lastRow="0" w:firstColumn="0" w:lastColumn="0" w:oddVBand="0" w:evenVBand="0" w:oddHBand="1" w:evenHBand="0" w:firstRowFirstColumn="0" w:firstRowLastColumn="0" w:lastRowFirstColumn="0" w:lastRowLastColumn="0"/>
              <w:rPr>
                <w:rFonts w:cstheme="minorHAnsi"/>
                <w:szCs w:val="24"/>
              </w:rPr>
            </w:pPr>
            <w:r>
              <w:rPr>
                <w:rFonts w:cstheme="minorHAnsi"/>
                <w:szCs w:val="24"/>
              </w:rPr>
              <w:t>1</w:t>
            </w:r>
            <w:r w:rsidR="0027528C">
              <w:rPr>
                <w:rFonts w:cstheme="minorHAnsi"/>
                <w:szCs w:val="24"/>
              </w:rPr>
              <w:t>4</w:t>
            </w:r>
            <w:r w:rsidR="00B35BD7">
              <w:rPr>
                <w:rFonts w:cstheme="minorHAnsi"/>
                <w:szCs w:val="24"/>
              </w:rPr>
              <w:t>/1</w:t>
            </w:r>
            <w:r>
              <w:rPr>
                <w:rFonts w:cstheme="minorHAnsi"/>
                <w:szCs w:val="24"/>
              </w:rPr>
              <w:t>2</w:t>
            </w:r>
            <w:r w:rsidR="00B35BD7">
              <w:rPr>
                <w:rFonts w:cstheme="minorHAnsi"/>
                <w:szCs w:val="24"/>
              </w:rPr>
              <w:t>/202</w:t>
            </w:r>
            <w:r>
              <w:rPr>
                <w:rFonts w:cstheme="minorHAnsi"/>
                <w:szCs w:val="24"/>
              </w:rPr>
              <w:t>4</w:t>
            </w:r>
          </w:p>
        </w:tc>
        <w:tc>
          <w:tcPr>
            <w:tcW w:w="1688" w:type="dxa"/>
            <w:vAlign w:val="center"/>
          </w:tcPr>
          <w:p w14:paraId="1571708C" w14:textId="305E7595" w:rsidR="00792716" w:rsidRPr="00832C7B" w:rsidRDefault="00832C7B" w:rsidP="00CB21BF">
            <w:pPr>
              <w:tabs>
                <w:tab w:val="left" w:pos="8904"/>
              </w:tabs>
              <w:jc w:val="center"/>
              <w:cnfStyle w:val="000000100000" w:firstRow="0" w:lastRow="0" w:firstColumn="0" w:lastColumn="0" w:oddVBand="0" w:evenVBand="0" w:oddHBand="1" w:evenHBand="0" w:firstRowFirstColumn="0" w:firstRowLastColumn="0" w:lastRowFirstColumn="0" w:lastRowLastColumn="0"/>
              <w:rPr>
                <w:rFonts w:cstheme="minorHAnsi"/>
                <w:szCs w:val="24"/>
              </w:rPr>
            </w:pPr>
            <w:proofErr w:type="spellStart"/>
            <w:r w:rsidRPr="00832C7B">
              <w:rPr>
                <w:rFonts w:cstheme="minorHAnsi"/>
                <w:szCs w:val="24"/>
              </w:rPr>
              <w:t>eXia</w:t>
            </w:r>
            <w:proofErr w:type="spellEnd"/>
          </w:p>
        </w:tc>
        <w:tc>
          <w:tcPr>
            <w:tcW w:w="4147" w:type="dxa"/>
            <w:vAlign w:val="center"/>
          </w:tcPr>
          <w:p w14:paraId="3BF77471" w14:textId="3AEC1ADC" w:rsidR="00792716" w:rsidRPr="00832C7B" w:rsidRDefault="00832C7B" w:rsidP="00CB21BF">
            <w:pPr>
              <w:tabs>
                <w:tab w:val="left" w:pos="8904"/>
              </w:tabs>
              <w:jc w:val="center"/>
              <w:cnfStyle w:val="000000100000" w:firstRow="0" w:lastRow="0" w:firstColumn="0" w:lastColumn="0" w:oddVBand="0" w:evenVBand="0" w:oddHBand="1" w:evenHBand="0" w:firstRowFirstColumn="0" w:firstRowLastColumn="0" w:lastRowFirstColumn="0" w:lastRowLastColumn="0"/>
              <w:rPr>
                <w:rFonts w:cstheme="minorHAnsi"/>
                <w:szCs w:val="24"/>
              </w:rPr>
            </w:pPr>
            <w:r>
              <w:rPr>
                <w:rFonts w:cstheme="minorHAnsi"/>
                <w:szCs w:val="24"/>
              </w:rPr>
              <w:t>Configuration du routeur, swi</w:t>
            </w:r>
            <w:r w:rsidR="009065C2">
              <w:rPr>
                <w:rFonts w:cstheme="minorHAnsi"/>
                <w:szCs w:val="24"/>
              </w:rPr>
              <w:t xml:space="preserve">tch et borne </w:t>
            </w:r>
            <w:r w:rsidR="00C7388E">
              <w:rPr>
                <w:rFonts w:cstheme="minorHAnsi"/>
                <w:szCs w:val="24"/>
              </w:rPr>
              <w:t>Wifi</w:t>
            </w:r>
          </w:p>
        </w:tc>
        <w:tc>
          <w:tcPr>
            <w:tcW w:w="666" w:type="dxa"/>
            <w:vAlign w:val="center"/>
          </w:tcPr>
          <w:p w14:paraId="1F3AD4C4" w14:textId="49B0E08B" w:rsidR="00792716" w:rsidRPr="00832C7B" w:rsidRDefault="00D5401E" w:rsidP="00CB21BF">
            <w:pPr>
              <w:tabs>
                <w:tab w:val="left" w:pos="8904"/>
              </w:tabs>
              <w:jc w:val="center"/>
              <w:cnfStyle w:val="000000100000" w:firstRow="0" w:lastRow="0" w:firstColumn="0" w:lastColumn="0" w:oddVBand="0" w:evenVBand="0" w:oddHBand="1" w:evenHBand="0" w:firstRowFirstColumn="0" w:firstRowLastColumn="0" w:lastRowFirstColumn="0" w:lastRowLastColumn="0"/>
              <w:rPr>
                <w:rFonts w:cstheme="minorHAnsi"/>
                <w:szCs w:val="24"/>
              </w:rPr>
            </w:pPr>
            <w:r>
              <w:rPr>
                <w:rFonts w:cstheme="minorHAnsi"/>
                <w:szCs w:val="24"/>
              </w:rPr>
              <w:t>3</w:t>
            </w:r>
          </w:p>
        </w:tc>
      </w:tr>
      <w:tr w:rsidR="00792716" w14:paraId="252876DF" w14:textId="77777777" w:rsidTr="00CB21BF">
        <w:trPr>
          <w:trHeight w:val="1011"/>
          <w:jc w:val="center"/>
        </w:trPr>
        <w:tc>
          <w:tcPr>
            <w:cnfStyle w:val="001000000000" w:firstRow="0" w:lastRow="0" w:firstColumn="1" w:lastColumn="0" w:oddVBand="0" w:evenVBand="0" w:oddHBand="0" w:evenHBand="0" w:firstRowFirstColumn="0" w:firstRowLastColumn="0" w:lastRowFirstColumn="0" w:lastRowLastColumn="0"/>
            <w:tcW w:w="1544" w:type="dxa"/>
            <w:vAlign w:val="center"/>
          </w:tcPr>
          <w:p w14:paraId="5987AF18" w14:textId="6649A80B" w:rsidR="00792716" w:rsidRDefault="00244082" w:rsidP="00CB21BF">
            <w:pPr>
              <w:tabs>
                <w:tab w:val="left" w:pos="8904"/>
              </w:tabs>
              <w:jc w:val="center"/>
              <w:rPr>
                <w:rFonts w:cstheme="minorHAnsi"/>
                <w:b w:val="0"/>
                <w:bCs w:val="0"/>
                <w:szCs w:val="24"/>
              </w:rPr>
            </w:pPr>
            <w:r>
              <w:rPr>
                <w:rFonts w:cstheme="minorHAnsi"/>
                <w:b w:val="0"/>
                <w:bCs w:val="0"/>
                <w:szCs w:val="24"/>
              </w:rPr>
              <w:t>17</w:t>
            </w:r>
            <w:r w:rsidR="004B017C">
              <w:rPr>
                <w:rFonts w:cstheme="minorHAnsi"/>
                <w:b w:val="0"/>
                <w:bCs w:val="0"/>
                <w:szCs w:val="24"/>
              </w:rPr>
              <w:t>/1</w:t>
            </w:r>
            <w:r>
              <w:rPr>
                <w:rFonts w:cstheme="minorHAnsi"/>
                <w:b w:val="0"/>
                <w:bCs w:val="0"/>
                <w:szCs w:val="24"/>
              </w:rPr>
              <w:t>2</w:t>
            </w:r>
            <w:r w:rsidR="004B017C">
              <w:rPr>
                <w:rFonts w:cstheme="minorHAnsi"/>
                <w:b w:val="0"/>
                <w:bCs w:val="0"/>
                <w:szCs w:val="24"/>
              </w:rPr>
              <w:t>/202</w:t>
            </w:r>
            <w:r>
              <w:rPr>
                <w:rFonts w:cstheme="minorHAnsi"/>
                <w:b w:val="0"/>
                <w:bCs w:val="0"/>
                <w:szCs w:val="24"/>
              </w:rPr>
              <w:t>4</w:t>
            </w:r>
          </w:p>
        </w:tc>
        <w:tc>
          <w:tcPr>
            <w:tcW w:w="1547" w:type="dxa"/>
            <w:vAlign w:val="center"/>
          </w:tcPr>
          <w:p w14:paraId="45551AC3" w14:textId="165052B2" w:rsidR="00792716" w:rsidRPr="00B35BD7" w:rsidRDefault="00244082" w:rsidP="00CB21BF">
            <w:pPr>
              <w:tabs>
                <w:tab w:val="left" w:pos="8904"/>
              </w:tabs>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19</w:t>
            </w:r>
            <w:r w:rsidR="00B35BD7">
              <w:rPr>
                <w:rFonts w:cstheme="minorHAnsi"/>
                <w:szCs w:val="24"/>
              </w:rPr>
              <w:t>/</w:t>
            </w:r>
            <w:r>
              <w:rPr>
                <w:rFonts w:cstheme="minorHAnsi"/>
                <w:szCs w:val="24"/>
              </w:rPr>
              <w:t>12</w:t>
            </w:r>
            <w:r w:rsidR="00B35BD7">
              <w:rPr>
                <w:rFonts w:cstheme="minorHAnsi"/>
                <w:szCs w:val="24"/>
              </w:rPr>
              <w:t>/202</w:t>
            </w:r>
            <w:r>
              <w:rPr>
                <w:rFonts w:cstheme="minorHAnsi"/>
                <w:szCs w:val="24"/>
              </w:rPr>
              <w:t>4</w:t>
            </w:r>
          </w:p>
        </w:tc>
        <w:tc>
          <w:tcPr>
            <w:tcW w:w="1688" w:type="dxa"/>
            <w:vAlign w:val="center"/>
          </w:tcPr>
          <w:p w14:paraId="6CF08C05" w14:textId="1BF9481C" w:rsidR="00792716" w:rsidRPr="00832C7B" w:rsidRDefault="00832C7B" w:rsidP="00CB21BF">
            <w:pPr>
              <w:tabs>
                <w:tab w:val="left" w:pos="8904"/>
              </w:tabs>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832C7B">
              <w:rPr>
                <w:rFonts w:cstheme="minorHAnsi"/>
                <w:szCs w:val="24"/>
              </w:rPr>
              <w:t>Bibliothèque</w:t>
            </w:r>
          </w:p>
        </w:tc>
        <w:tc>
          <w:tcPr>
            <w:tcW w:w="4147" w:type="dxa"/>
            <w:vAlign w:val="center"/>
          </w:tcPr>
          <w:p w14:paraId="63388C35" w14:textId="0A81DDE3" w:rsidR="00792716" w:rsidRPr="00832C7B" w:rsidRDefault="009065C2" w:rsidP="00CB21BF">
            <w:pPr>
              <w:tabs>
                <w:tab w:val="left" w:pos="8904"/>
              </w:tabs>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Mise en place du réseau public et des configuration</w:t>
            </w:r>
            <w:r w:rsidR="00D26476">
              <w:rPr>
                <w:rFonts w:cstheme="minorHAnsi"/>
                <w:szCs w:val="24"/>
              </w:rPr>
              <w:t>s</w:t>
            </w:r>
            <w:r w:rsidR="00874A9F">
              <w:rPr>
                <w:rFonts w:cstheme="minorHAnsi"/>
                <w:szCs w:val="24"/>
              </w:rPr>
              <w:t xml:space="preserve"> des équipements</w:t>
            </w:r>
          </w:p>
        </w:tc>
        <w:tc>
          <w:tcPr>
            <w:tcW w:w="666" w:type="dxa"/>
            <w:vAlign w:val="center"/>
          </w:tcPr>
          <w:p w14:paraId="0B67B8C8" w14:textId="07E8453A" w:rsidR="00792716" w:rsidRPr="00832C7B" w:rsidRDefault="00D5401E" w:rsidP="00CB21BF">
            <w:pPr>
              <w:tabs>
                <w:tab w:val="left" w:pos="8904"/>
              </w:tabs>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3</w:t>
            </w:r>
          </w:p>
        </w:tc>
      </w:tr>
      <w:tr w:rsidR="00792716" w14:paraId="4ABDFE10" w14:textId="77777777" w:rsidTr="00CB21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4" w:type="dxa"/>
            <w:vAlign w:val="center"/>
          </w:tcPr>
          <w:p w14:paraId="1C6514EB" w14:textId="7AEBB6B7" w:rsidR="00792716" w:rsidRDefault="00244082" w:rsidP="00CB21BF">
            <w:pPr>
              <w:tabs>
                <w:tab w:val="left" w:pos="8904"/>
              </w:tabs>
              <w:jc w:val="center"/>
              <w:rPr>
                <w:rFonts w:cstheme="minorHAnsi"/>
                <w:b w:val="0"/>
                <w:bCs w:val="0"/>
                <w:szCs w:val="24"/>
              </w:rPr>
            </w:pPr>
            <w:r>
              <w:rPr>
                <w:rFonts w:cstheme="minorHAnsi"/>
                <w:b w:val="0"/>
                <w:bCs w:val="0"/>
                <w:szCs w:val="24"/>
              </w:rPr>
              <w:t>20</w:t>
            </w:r>
            <w:r w:rsidR="00B35BD7">
              <w:rPr>
                <w:rFonts w:cstheme="minorHAnsi"/>
                <w:b w:val="0"/>
                <w:bCs w:val="0"/>
                <w:szCs w:val="24"/>
              </w:rPr>
              <w:t>/</w:t>
            </w:r>
            <w:r>
              <w:rPr>
                <w:rFonts w:cstheme="minorHAnsi"/>
                <w:b w:val="0"/>
                <w:bCs w:val="0"/>
                <w:szCs w:val="24"/>
              </w:rPr>
              <w:t>12</w:t>
            </w:r>
            <w:r w:rsidR="00B35BD7">
              <w:rPr>
                <w:rFonts w:cstheme="minorHAnsi"/>
                <w:b w:val="0"/>
                <w:bCs w:val="0"/>
                <w:szCs w:val="24"/>
              </w:rPr>
              <w:t>/202</w:t>
            </w:r>
            <w:r>
              <w:rPr>
                <w:rFonts w:cstheme="minorHAnsi"/>
                <w:b w:val="0"/>
                <w:bCs w:val="0"/>
                <w:szCs w:val="24"/>
              </w:rPr>
              <w:t>4</w:t>
            </w:r>
          </w:p>
        </w:tc>
        <w:tc>
          <w:tcPr>
            <w:tcW w:w="1547" w:type="dxa"/>
            <w:vAlign w:val="center"/>
          </w:tcPr>
          <w:p w14:paraId="6CE02EEB" w14:textId="5B027A09" w:rsidR="00792716" w:rsidRPr="00B35BD7" w:rsidRDefault="00087AD1" w:rsidP="00CB21BF">
            <w:pPr>
              <w:tabs>
                <w:tab w:val="left" w:pos="8904"/>
              </w:tabs>
              <w:jc w:val="center"/>
              <w:cnfStyle w:val="000000100000" w:firstRow="0" w:lastRow="0" w:firstColumn="0" w:lastColumn="0" w:oddVBand="0" w:evenVBand="0" w:oddHBand="1" w:evenHBand="0" w:firstRowFirstColumn="0" w:firstRowLastColumn="0" w:lastRowFirstColumn="0" w:lastRowLastColumn="0"/>
              <w:rPr>
                <w:rFonts w:cstheme="minorHAnsi"/>
                <w:szCs w:val="24"/>
              </w:rPr>
            </w:pPr>
            <w:r>
              <w:rPr>
                <w:rFonts w:cstheme="minorHAnsi"/>
                <w:szCs w:val="24"/>
              </w:rPr>
              <w:t>30</w:t>
            </w:r>
            <w:r w:rsidR="00B35BD7">
              <w:rPr>
                <w:rFonts w:cstheme="minorHAnsi"/>
                <w:szCs w:val="24"/>
              </w:rPr>
              <w:t>/1</w:t>
            </w:r>
            <w:r w:rsidR="00244082">
              <w:rPr>
                <w:rFonts w:cstheme="minorHAnsi"/>
                <w:szCs w:val="24"/>
              </w:rPr>
              <w:t>2</w:t>
            </w:r>
            <w:r w:rsidR="00B35BD7">
              <w:rPr>
                <w:rFonts w:cstheme="minorHAnsi"/>
                <w:szCs w:val="24"/>
              </w:rPr>
              <w:t>/202</w:t>
            </w:r>
            <w:r w:rsidR="00244082">
              <w:rPr>
                <w:rFonts w:cstheme="minorHAnsi"/>
                <w:szCs w:val="24"/>
              </w:rPr>
              <w:t>4</w:t>
            </w:r>
          </w:p>
        </w:tc>
        <w:tc>
          <w:tcPr>
            <w:tcW w:w="1688" w:type="dxa"/>
            <w:vAlign w:val="center"/>
          </w:tcPr>
          <w:p w14:paraId="6F74EC5F" w14:textId="26343390" w:rsidR="00792716" w:rsidRPr="00832C7B" w:rsidRDefault="00832C7B" w:rsidP="00CB21BF">
            <w:pPr>
              <w:tabs>
                <w:tab w:val="left" w:pos="8904"/>
              </w:tabs>
              <w:jc w:val="center"/>
              <w:cnfStyle w:val="000000100000" w:firstRow="0" w:lastRow="0" w:firstColumn="0" w:lastColumn="0" w:oddVBand="0" w:evenVBand="0" w:oddHBand="1" w:evenHBand="0" w:firstRowFirstColumn="0" w:firstRowLastColumn="0" w:lastRowFirstColumn="0" w:lastRowLastColumn="0"/>
              <w:rPr>
                <w:rFonts w:cstheme="minorHAnsi"/>
                <w:szCs w:val="24"/>
              </w:rPr>
            </w:pPr>
            <w:r w:rsidRPr="00832C7B">
              <w:rPr>
                <w:rFonts w:cstheme="minorHAnsi"/>
                <w:szCs w:val="24"/>
              </w:rPr>
              <w:t>Engie</w:t>
            </w:r>
          </w:p>
        </w:tc>
        <w:tc>
          <w:tcPr>
            <w:tcW w:w="4147" w:type="dxa"/>
            <w:vAlign w:val="center"/>
          </w:tcPr>
          <w:p w14:paraId="739CF437" w14:textId="110965FF" w:rsidR="00792716" w:rsidRPr="00832C7B" w:rsidRDefault="00874A9F" w:rsidP="00CB21BF">
            <w:pPr>
              <w:tabs>
                <w:tab w:val="left" w:pos="8904"/>
              </w:tabs>
              <w:jc w:val="center"/>
              <w:cnfStyle w:val="000000100000" w:firstRow="0" w:lastRow="0" w:firstColumn="0" w:lastColumn="0" w:oddVBand="0" w:evenVBand="0" w:oddHBand="1" w:evenHBand="0" w:firstRowFirstColumn="0" w:firstRowLastColumn="0" w:lastRowFirstColumn="0" w:lastRowLastColumn="0"/>
              <w:rPr>
                <w:rFonts w:cstheme="minorHAnsi"/>
                <w:szCs w:val="24"/>
              </w:rPr>
            </w:pPr>
            <w:r>
              <w:rPr>
                <w:rFonts w:cstheme="minorHAnsi"/>
                <w:szCs w:val="24"/>
              </w:rPr>
              <w:t>Configuration des VLANs et routage inter-VLAN</w:t>
            </w:r>
          </w:p>
        </w:tc>
        <w:tc>
          <w:tcPr>
            <w:tcW w:w="666" w:type="dxa"/>
            <w:vAlign w:val="center"/>
          </w:tcPr>
          <w:p w14:paraId="6751DDFC" w14:textId="394C6810" w:rsidR="00792716" w:rsidRPr="00832C7B" w:rsidRDefault="00403D6A" w:rsidP="00CB21BF">
            <w:pPr>
              <w:tabs>
                <w:tab w:val="left" w:pos="8904"/>
              </w:tabs>
              <w:jc w:val="center"/>
              <w:cnfStyle w:val="000000100000" w:firstRow="0" w:lastRow="0" w:firstColumn="0" w:lastColumn="0" w:oddVBand="0" w:evenVBand="0" w:oddHBand="1" w:evenHBand="0" w:firstRowFirstColumn="0" w:firstRowLastColumn="0" w:lastRowFirstColumn="0" w:lastRowLastColumn="0"/>
              <w:rPr>
                <w:rFonts w:cstheme="minorHAnsi"/>
                <w:szCs w:val="24"/>
              </w:rPr>
            </w:pPr>
            <w:r>
              <w:rPr>
                <w:rFonts w:cstheme="minorHAnsi"/>
                <w:szCs w:val="24"/>
              </w:rPr>
              <w:t>7</w:t>
            </w:r>
          </w:p>
        </w:tc>
      </w:tr>
      <w:tr w:rsidR="00792716" w14:paraId="49E778ED" w14:textId="77777777" w:rsidTr="00CB21BF">
        <w:trPr>
          <w:jc w:val="center"/>
        </w:trPr>
        <w:tc>
          <w:tcPr>
            <w:cnfStyle w:val="001000000000" w:firstRow="0" w:lastRow="0" w:firstColumn="1" w:lastColumn="0" w:oddVBand="0" w:evenVBand="0" w:oddHBand="0" w:evenHBand="0" w:firstRowFirstColumn="0" w:firstRowLastColumn="0" w:lastRowFirstColumn="0" w:lastRowLastColumn="0"/>
            <w:tcW w:w="1544" w:type="dxa"/>
            <w:vAlign w:val="center"/>
          </w:tcPr>
          <w:p w14:paraId="75C88CC4" w14:textId="70C6776E" w:rsidR="00792716" w:rsidRDefault="008E6EC3" w:rsidP="00CB21BF">
            <w:pPr>
              <w:tabs>
                <w:tab w:val="left" w:pos="8904"/>
              </w:tabs>
              <w:jc w:val="center"/>
              <w:rPr>
                <w:rFonts w:cstheme="minorHAnsi"/>
                <w:b w:val="0"/>
                <w:bCs w:val="0"/>
                <w:szCs w:val="24"/>
              </w:rPr>
            </w:pPr>
            <w:r>
              <w:rPr>
                <w:rFonts w:cstheme="minorHAnsi"/>
                <w:b w:val="0"/>
                <w:bCs w:val="0"/>
                <w:szCs w:val="24"/>
              </w:rPr>
              <w:t>31</w:t>
            </w:r>
            <w:r w:rsidR="00B35BD7">
              <w:rPr>
                <w:rFonts w:cstheme="minorHAnsi"/>
                <w:b w:val="0"/>
                <w:bCs w:val="0"/>
                <w:szCs w:val="24"/>
              </w:rPr>
              <w:t>/1</w:t>
            </w:r>
            <w:r>
              <w:rPr>
                <w:rFonts w:cstheme="minorHAnsi"/>
                <w:b w:val="0"/>
                <w:bCs w:val="0"/>
                <w:szCs w:val="24"/>
              </w:rPr>
              <w:t>2</w:t>
            </w:r>
            <w:r w:rsidR="00B35BD7">
              <w:rPr>
                <w:rFonts w:cstheme="minorHAnsi"/>
                <w:b w:val="0"/>
                <w:bCs w:val="0"/>
                <w:szCs w:val="24"/>
              </w:rPr>
              <w:t>/202</w:t>
            </w:r>
            <w:r>
              <w:rPr>
                <w:rFonts w:cstheme="minorHAnsi"/>
                <w:b w:val="0"/>
                <w:bCs w:val="0"/>
                <w:szCs w:val="24"/>
              </w:rPr>
              <w:t>4</w:t>
            </w:r>
          </w:p>
        </w:tc>
        <w:tc>
          <w:tcPr>
            <w:tcW w:w="1547" w:type="dxa"/>
            <w:vAlign w:val="center"/>
          </w:tcPr>
          <w:p w14:paraId="29CD3D0E" w14:textId="534A6BE4" w:rsidR="00792716" w:rsidRPr="00B35BD7" w:rsidRDefault="0096260D" w:rsidP="00CB21BF">
            <w:pPr>
              <w:tabs>
                <w:tab w:val="left" w:pos="8904"/>
              </w:tabs>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1</w:t>
            </w:r>
            <w:r w:rsidR="002D381C">
              <w:rPr>
                <w:rFonts w:cstheme="minorHAnsi"/>
                <w:szCs w:val="24"/>
              </w:rPr>
              <w:t>7</w:t>
            </w:r>
            <w:r w:rsidR="00B35BD7">
              <w:rPr>
                <w:rFonts w:cstheme="minorHAnsi"/>
                <w:szCs w:val="24"/>
              </w:rPr>
              <w:t>/01/2025</w:t>
            </w:r>
          </w:p>
        </w:tc>
        <w:tc>
          <w:tcPr>
            <w:tcW w:w="1688" w:type="dxa"/>
            <w:vAlign w:val="center"/>
          </w:tcPr>
          <w:p w14:paraId="41AC13AF" w14:textId="5A34EA23" w:rsidR="00792716" w:rsidRPr="00832C7B" w:rsidRDefault="00832C7B" w:rsidP="00CB21BF">
            <w:pPr>
              <w:tabs>
                <w:tab w:val="left" w:pos="8904"/>
              </w:tabs>
              <w:jc w:val="center"/>
              <w:cnfStyle w:val="000000000000" w:firstRow="0" w:lastRow="0" w:firstColumn="0" w:lastColumn="0" w:oddVBand="0" w:evenVBand="0" w:oddHBand="0" w:evenHBand="0" w:firstRowFirstColumn="0" w:firstRowLastColumn="0" w:lastRowFirstColumn="0" w:lastRowLastColumn="0"/>
              <w:rPr>
                <w:rFonts w:cstheme="minorHAnsi"/>
                <w:szCs w:val="24"/>
              </w:rPr>
            </w:pPr>
            <w:proofErr w:type="spellStart"/>
            <w:r w:rsidRPr="00832C7B">
              <w:rPr>
                <w:rFonts w:cstheme="minorHAnsi"/>
                <w:szCs w:val="24"/>
              </w:rPr>
              <w:t>Digiplex</w:t>
            </w:r>
            <w:proofErr w:type="spellEnd"/>
          </w:p>
        </w:tc>
        <w:tc>
          <w:tcPr>
            <w:tcW w:w="4147" w:type="dxa"/>
            <w:vAlign w:val="center"/>
          </w:tcPr>
          <w:p w14:paraId="017BF300" w14:textId="41F9CF68" w:rsidR="00792716" w:rsidRPr="00832C7B" w:rsidRDefault="00874A9F" w:rsidP="00CB21BF">
            <w:pPr>
              <w:tabs>
                <w:tab w:val="left" w:pos="8904"/>
              </w:tabs>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 xml:space="preserve">Installation des VLANs multi-étages et </w:t>
            </w:r>
            <w:r w:rsidR="00C7388E">
              <w:rPr>
                <w:rFonts w:cstheme="minorHAnsi"/>
                <w:szCs w:val="24"/>
              </w:rPr>
              <w:t>Wifi</w:t>
            </w:r>
            <w:r>
              <w:rPr>
                <w:rFonts w:cstheme="minorHAnsi"/>
                <w:szCs w:val="24"/>
              </w:rPr>
              <w:t xml:space="preserve"> d’entreprise</w:t>
            </w:r>
          </w:p>
        </w:tc>
        <w:tc>
          <w:tcPr>
            <w:tcW w:w="666" w:type="dxa"/>
            <w:vAlign w:val="center"/>
          </w:tcPr>
          <w:p w14:paraId="0B25F2FD" w14:textId="71D8CEEC" w:rsidR="00792716" w:rsidRPr="00832C7B" w:rsidRDefault="0060019C" w:rsidP="00CB21BF">
            <w:pPr>
              <w:tabs>
                <w:tab w:val="left" w:pos="8904"/>
              </w:tabs>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14</w:t>
            </w:r>
          </w:p>
        </w:tc>
      </w:tr>
      <w:tr w:rsidR="00B35BD7" w14:paraId="7A41CCC8" w14:textId="77777777" w:rsidTr="00CB21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4" w:type="dxa"/>
            <w:vAlign w:val="center"/>
          </w:tcPr>
          <w:p w14:paraId="2113E506" w14:textId="4CAC6989" w:rsidR="00B35BD7" w:rsidRDefault="00B35BD7" w:rsidP="00CB21BF">
            <w:pPr>
              <w:tabs>
                <w:tab w:val="left" w:pos="8904"/>
              </w:tabs>
              <w:jc w:val="center"/>
              <w:rPr>
                <w:rFonts w:cstheme="minorHAnsi"/>
                <w:b w:val="0"/>
                <w:bCs w:val="0"/>
                <w:szCs w:val="24"/>
              </w:rPr>
            </w:pPr>
            <w:r>
              <w:rPr>
                <w:rFonts w:cstheme="minorHAnsi"/>
                <w:b w:val="0"/>
                <w:bCs w:val="0"/>
                <w:szCs w:val="24"/>
              </w:rPr>
              <w:t>2</w:t>
            </w:r>
            <w:r w:rsidR="0096260D">
              <w:rPr>
                <w:rFonts w:cstheme="minorHAnsi"/>
                <w:b w:val="0"/>
                <w:bCs w:val="0"/>
                <w:szCs w:val="24"/>
              </w:rPr>
              <w:t>0</w:t>
            </w:r>
            <w:r>
              <w:rPr>
                <w:rFonts w:cstheme="minorHAnsi"/>
                <w:b w:val="0"/>
                <w:bCs w:val="0"/>
                <w:szCs w:val="24"/>
              </w:rPr>
              <w:t>/01/2025</w:t>
            </w:r>
          </w:p>
        </w:tc>
        <w:tc>
          <w:tcPr>
            <w:tcW w:w="1547" w:type="dxa"/>
            <w:vAlign w:val="center"/>
          </w:tcPr>
          <w:p w14:paraId="1345D97F" w14:textId="2514AEC6" w:rsidR="00B35BD7" w:rsidRDefault="00B35BD7" w:rsidP="00CB21BF">
            <w:pPr>
              <w:tabs>
                <w:tab w:val="left" w:pos="8904"/>
              </w:tabs>
              <w:jc w:val="center"/>
              <w:cnfStyle w:val="000000100000" w:firstRow="0" w:lastRow="0" w:firstColumn="0" w:lastColumn="0" w:oddVBand="0" w:evenVBand="0" w:oddHBand="1" w:evenHBand="0" w:firstRowFirstColumn="0" w:firstRowLastColumn="0" w:lastRowFirstColumn="0" w:lastRowLastColumn="0"/>
              <w:rPr>
                <w:rFonts w:cstheme="minorHAnsi"/>
                <w:szCs w:val="24"/>
              </w:rPr>
            </w:pPr>
            <w:r>
              <w:rPr>
                <w:rFonts w:cstheme="minorHAnsi"/>
                <w:szCs w:val="24"/>
              </w:rPr>
              <w:t>2</w:t>
            </w:r>
            <w:r w:rsidR="00460BFA">
              <w:rPr>
                <w:rFonts w:cstheme="minorHAnsi"/>
                <w:szCs w:val="24"/>
              </w:rPr>
              <w:t>3</w:t>
            </w:r>
            <w:r>
              <w:rPr>
                <w:rFonts w:cstheme="minorHAnsi"/>
                <w:szCs w:val="24"/>
              </w:rPr>
              <w:t>/01/2025</w:t>
            </w:r>
          </w:p>
        </w:tc>
        <w:tc>
          <w:tcPr>
            <w:tcW w:w="1688" w:type="dxa"/>
            <w:vAlign w:val="center"/>
          </w:tcPr>
          <w:p w14:paraId="79B58718" w14:textId="62730D1B" w:rsidR="00B35BD7" w:rsidRPr="00832C7B" w:rsidRDefault="00B35BD7" w:rsidP="00CB21BF">
            <w:pPr>
              <w:tabs>
                <w:tab w:val="left" w:pos="8904"/>
              </w:tabs>
              <w:jc w:val="center"/>
              <w:cnfStyle w:val="000000100000" w:firstRow="0" w:lastRow="0" w:firstColumn="0" w:lastColumn="0" w:oddVBand="0" w:evenVBand="0" w:oddHBand="1" w:evenHBand="0" w:firstRowFirstColumn="0" w:firstRowLastColumn="0" w:lastRowFirstColumn="0" w:lastRowLastColumn="0"/>
              <w:rPr>
                <w:rFonts w:cstheme="minorHAnsi"/>
                <w:szCs w:val="24"/>
              </w:rPr>
            </w:pPr>
            <w:r w:rsidRPr="00832C7B">
              <w:rPr>
                <w:rFonts w:cstheme="minorHAnsi"/>
                <w:szCs w:val="24"/>
              </w:rPr>
              <w:t>Datacenter</w:t>
            </w:r>
          </w:p>
        </w:tc>
        <w:tc>
          <w:tcPr>
            <w:tcW w:w="4147" w:type="dxa"/>
            <w:vAlign w:val="center"/>
          </w:tcPr>
          <w:p w14:paraId="440C9922" w14:textId="638BF0C6" w:rsidR="00B35BD7" w:rsidRPr="00832C7B" w:rsidRDefault="00874A9F" w:rsidP="00CB21BF">
            <w:pPr>
              <w:tabs>
                <w:tab w:val="left" w:pos="8904"/>
              </w:tabs>
              <w:jc w:val="center"/>
              <w:cnfStyle w:val="000000100000" w:firstRow="0" w:lastRow="0" w:firstColumn="0" w:lastColumn="0" w:oddVBand="0" w:evenVBand="0" w:oddHBand="1" w:evenHBand="0" w:firstRowFirstColumn="0" w:firstRowLastColumn="0" w:lastRowFirstColumn="0" w:lastRowLastColumn="0"/>
              <w:rPr>
                <w:rFonts w:cstheme="minorHAnsi"/>
                <w:szCs w:val="24"/>
              </w:rPr>
            </w:pPr>
            <w:r>
              <w:rPr>
                <w:rFonts w:cstheme="minorHAnsi"/>
                <w:szCs w:val="24"/>
              </w:rPr>
              <w:t>Mise en place du tunnel IPv6 et vérification des connexions</w:t>
            </w:r>
          </w:p>
        </w:tc>
        <w:tc>
          <w:tcPr>
            <w:tcW w:w="666" w:type="dxa"/>
            <w:vAlign w:val="center"/>
          </w:tcPr>
          <w:p w14:paraId="325B791B" w14:textId="3F31B8F9" w:rsidR="00B35BD7" w:rsidRPr="00832C7B" w:rsidRDefault="0096260D" w:rsidP="00CB21BF">
            <w:pPr>
              <w:tabs>
                <w:tab w:val="left" w:pos="8904"/>
              </w:tabs>
              <w:jc w:val="center"/>
              <w:cnfStyle w:val="000000100000" w:firstRow="0" w:lastRow="0" w:firstColumn="0" w:lastColumn="0" w:oddVBand="0" w:evenVBand="0" w:oddHBand="1" w:evenHBand="0" w:firstRowFirstColumn="0" w:firstRowLastColumn="0" w:lastRowFirstColumn="0" w:lastRowLastColumn="0"/>
              <w:rPr>
                <w:rFonts w:cstheme="minorHAnsi"/>
                <w:szCs w:val="24"/>
              </w:rPr>
            </w:pPr>
            <w:r>
              <w:rPr>
                <w:rFonts w:cstheme="minorHAnsi"/>
                <w:szCs w:val="24"/>
              </w:rPr>
              <w:t>4</w:t>
            </w:r>
          </w:p>
        </w:tc>
      </w:tr>
    </w:tbl>
    <w:p w14:paraId="1BF1D23B" w14:textId="60F0DADF" w:rsidR="002063EE" w:rsidRDefault="007E00A6" w:rsidP="00C02E66">
      <w:pPr>
        <w:pStyle w:val="Titre"/>
      </w:pPr>
      <w:r>
        <w:rPr>
          <w:lang w:bidi="fr-FR"/>
        </w:rPr>
        <w:lastRenderedPageBreak/>
        <w:t xml:space="preserve">PROCESSUS </w:t>
      </w:r>
      <w:bookmarkStart w:id="4" w:name="_Hlk188271291"/>
      <w:r>
        <w:rPr>
          <w:lang w:bidi="fr-FR"/>
        </w:rPr>
        <w:t xml:space="preserve">DE </w:t>
      </w:r>
      <w:bookmarkEnd w:id="4"/>
      <w:r>
        <w:rPr>
          <w:lang w:bidi="fr-FR"/>
        </w:rPr>
        <w:t>DEPLOIEMENT</w:t>
      </w:r>
    </w:p>
    <w:p w14:paraId="1683E256" w14:textId="14745DB6" w:rsidR="005D5D6E" w:rsidRPr="000B1254" w:rsidRDefault="00986051" w:rsidP="005D5D6E">
      <w:pPr>
        <w:pStyle w:val="Sous-titre"/>
      </w:pPr>
      <w:bookmarkStart w:id="5" w:name="_Toc188571765"/>
      <w:r w:rsidRPr="000B1254">
        <w:t xml:space="preserve">Réseau </w:t>
      </w:r>
      <w:r w:rsidR="005D5D6E" w:rsidRPr="000B1254">
        <w:t xml:space="preserve">ESN </w:t>
      </w:r>
      <w:proofErr w:type="spellStart"/>
      <w:r w:rsidR="005D5D6E" w:rsidRPr="000B1254">
        <w:t>eXia</w:t>
      </w:r>
      <w:bookmarkEnd w:id="5"/>
      <w:proofErr w:type="spellEnd"/>
    </w:p>
    <w:p w14:paraId="5ADE847E" w14:textId="2ACB2C0E" w:rsidR="00162901" w:rsidRPr="00094D66" w:rsidRDefault="001F2C35" w:rsidP="00F039EC">
      <w:pPr>
        <w:jc w:val="both"/>
        <w:rPr>
          <w:u w:val="single"/>
        </w:rPr>
      </w:pPr>
      <w:r w:rsidRPr="00094D66">
        <w:rPr>
          <w:u w:val="single"/>
        </w:rPr>
        <w:t xml:space="preserve">Rappel </w:t>
      </w:r>
      <w:r w:rsidR="00162901" w:rsidRPr="00094D66">
        <w:rPr>
          <w:u w:val="single"/>
        </w:rPr>
        <w:t xml:space="preserve">de ce que l’on dispose : </w:t>
      </w:r>
    </w:p>
    <w:p w14:paraId="258DCC63" w14:textId="77777777" w:rsidR="00162901" w:rsidRDefault="00162901" w:rsidP="00954DCE">
      <w:pPr>
        <w:pStyle w:val="Listenumros"/>
        <w:numPr>
          <w:ilvl w:val="0"/>
          <w:numId w:val="6"/>
        </w:numPr>
        <w:jc w:val="both"/>
        <w:rPr>
          <w:rFonts w:cstheme="minorHAnsi"/>
          <w:szCs w:val="24"/>
        </w:rPr>
      </w:pPr>
      <w:r>
        <w:rPr>
          <w:rFonts w:cstheme="minorHAnsi"/>
          <w:szCs w:val="24"/>
        </w:rPr>
        <w:t xml:space="preserve">1 routeur </w:t>
      </w:r>
    </w:p>
    <w:p w14:paraId="4BE6BA0C" w14:textId="77777777" w:rsidR="00162901" w:rsidRDefault="00162901" w:rsidP="00954DCE">
      <w:pPr>
        <w:pStyle w:val="Listenumros"/>
        <w:numPr>
          <w:ilvl w:val="0"/>
          <w:numId w:val="6"/>
        </w:numPr>
        <w:jc w:val="both"/>
        <w:rPr>
          <w:rFonts w:cstheme="minorHAnsi"/>
          <w:szCs w:val="24"/>
        </w:rPr>
      </w:pPr>
      <w:r>
        <w:rPr>
          <w:rFonts w:cstheme="minorHAnsi"/>
          <w:szCs w:val="24"/>
        </w:rPr>
        <w:t>2 PC fixes</w:t>
      </w:r>
    </w:p>
    <w:p w14:paraId="6D7C2E28" w14:textId="77777777" w:rsidR="00162901" w:rsidRDefault="00162901" w:rsidP="00954DCE">
      <w:pPr>
        <w:pStyle w:val="Listenumros"/>
        <w:numPr>
          <w:ilvl w:val="0"/>
          <w:numId w:val="6"/>
        </w:numPr>
        <w:jc w:val="both"/>
        <w:rPr>
          <w:rFonts w:cstheme="minorHAnsi"/>
          <w:szCs w:val="24"/>
        </w:rPr>
      </w:pPr>
      <w:r>
        <w:rPr>
          <w:rFonts w:cstheme="minorHAnsi"/>
          <w:szCs w:val="24"/>
        </w:rPr>
        <w:t>1 switch L2</w:t>
      </w:r>
    </w:p>
    <w:p w14:paraId="50039F87" w14:textId="77777777" w:rsidR="00162901" w:rsidRDefault="00162901" w:rsidP="00954DCE">
      <w:pPr>
        <w:pStyle w:val="Listenumros"/>
        <w:numPr>
          <w:ilvl w:val="0"/>
          <w:numId w:val="6"/>
        </w:numPr>
        <w:jc w:val="both"/>
        <w:rPr>
          <w:rFonts w:cstheme="minorHAnsi"/>
          <w:szCs w:val="24"/>
        </w:rPr>
      </w:pPr>
      <w:r>
        <w:rPr>
          <w:rFonts w:cstheme="minorHAnsi"/>
          <w:szCs w:val="24"/>
        </w:rPr>
        <w:t>1 borne Wifi</w:t>
      </w:r>
    </w:p>
    <w:p w14:paraId="360BE692" w14:textId="77777777" w:rsidR="00162901" w:rsidRDefault="00162901" w:rsidP="00954DCE">
      <w:pPr>
        <w:pStyle w:val="Listenumros"/>
        <w:numPr>
          <w:ilvl w:val="0"/>
          <w:numId w:val="6"/>
        </w:numPr>
        <w:jc w:val="both"/>
        <w:rPr>
          <w:rFonts w:cstheme="minorHAnsi"/>
          <w:szCs w:val="24"/>
        </w:rPr>
      </w:pPr>
      <w:r>
        <w:rPr>
          <w:rFonts w:cstheme="minorHAnsi"/>
          <w:szCs w:val="24"/>
        </w:rPr>
        <w:t>1 serveur DNS/FTP</w:t>
      </w:r>
    </w:p>
    <w:p w14:paraId="6D86790B" w14:textId="4E8F3681" w:rsidR="00162901" w:rsidRDefault="00162901" w:rsidP="00954DCE">
      <w:pPr>
        <w:pStyle w:val="Listenumros"/>
        <w:numPr>
          <w:ilvl w:val="0"/>
          <w:numId w:val="6"/>
        </w:numPr>
        <w:jc w:val="both"/>
        <w:rPr>
          <w:rFonts w:cstheme="minorHAnsi"/>
          <w:szCs w:val="24"/>
        </w:rPr>
      </w:pPr>
      <w:r>
        <w:rPr>
          <w:rFonts w:cstheme="minorHAnsi"/>
          <w:szCs w:val="24"/>
        </w:rPr>
        <w:t>1 PC portable</w:t>
      </w:r>
    </w:p>
    <w:p w14:paraId="7055030D" w14:textId="77777777" w:rsidR="00B855F2" w:rsidRPr="00B855F2" w:rsidRDefault="00B855F2" w:rsidP="00F039EC">
      <w:pPr>
        <w:pStyle w:val="Listenumros"/>
        <w:numPr>
          <w:ilvl w:val="0"/>
          <w:numId w:val="0"/>
        </w:numPr>
        <w:ind w:left="720"/>
        <w:jc w:val="both"/>
        <w:rPr>
          <w:rFonts w:cstheme="minorHAnsi"/>
          <w:szCs w:val="24"/>
        </w:rPr>
      </w:pPr>
    </w:p>
    <w:p w14:paraId="20EE7B7C" w14:textId="77777777" w:rsidR="00905DAE" w:rsidRPr="00B855F2" w:rsidRDefault="00905DAE" w:rsidP="00F039EC">
      <w:pPr>
        <w:jc w:val="both"/>
        <w:rPr>
          <w:b/>
          <w:bCs/>
          <w:sz w:val="28"/>
          <w:szCs w:val="22"/>
        </w:rPr>
      </w:pPr>
      <w:r w:rsidRPr="00B855F2">
        <w:rPr>
          <w:b/>
          <w:bCs/>
          <w:sz w:val="28"/>
          <w:szCs w:val="22"/>
        </w:rPr>
        <w:t>Branchement des éléments du réseau</w:t>
      </w:r>
    </w:p>
    <w:p w14:paraId="78040768" w14:textId="77777777" w:rsidR="00905DAE" w:rsidRPr="000B1254" w:rsidRDefault="00905DAE" w:rsidP="00F039EC">
      <w:pPr>
        <w:jc w:val="both"/>
        <w:rPr>
          <w:u w:val="single"/>
        </w:rPr>
      </w:pPr>
      <w:r w:rsidRPr="000B1254">
        <w:rPr>
          <w:b/>
          <w:bCs/>
          <w:u w:val="single"/>
        </w:rPr>
        <w:t>Connexion des appareils</w:t>
      </w:r>
      <w:r w:rsidRPr="000B1254">
        <w:rPr>
          <w:u w:val="single"/>
        </w:rPr>
        <w:t xml:space="preserve"> : </w:t>
      </w:r>
    </w:p>
    <w:p w14:paraId="4D9D05EF" w14:textId="77777777" w:rsidR="00905DAE" w:rsidRDefault="00905DAE" w:rsidP="009D0182">
      <w:pPr>
        <w:numPr>
          <w:ilvl w:val="1"/>
          <w:numId w:val="11"/>
        </w:numPr>
        <w:suppressAutoHyphens/>
        <w:autoSpaceDN w:val="0"/>
        <w:spacing w:after="160" w:line="256" w:lineRule="auto"/>
        <w:contextualSpacing w:val="0"/>
        <w:jc w:val="both"/>
      </w:pPr>
      <w:r>
        <w:t>Les deux PC fixes, le PC portable et le serveur DNS/FTP sont connectés au switch.</w:t>
      </w:r>
    </w:p>
    <w:p w14:paraId="1BF9840F" w14:textId="77777777" w:rsidR="00905DAE" w:rsidRDefault="00905DAE" w:rsidP="009D0182">
      <w:pPr>
        <w:numPr>
          <w:ilvl w:val="1"/>
          <w:numId w:val="11"/>
        </w:numPr>
        <w:suppressAutoHyphens/>
        <w:autoSpaceDN w:val="0"/>
        <w:spacing w:after="160" w:line="256" w:lineRule="auto"/>
        <w:contextualSpacing w:val="0"/>
        <w:jc w:val="both"/>
      </w:pPr>
      <w:r>
        <w:t xml:space="preserve">Le switch est relié au routeur via une interface </w:t>
      </w:r>
      <w:proofErr w:type="spellStart"/>
      <w:r>
        <w:t>GigabitEthernet</w:t>
      </w:r>
      <w:proofErr w:type="spellEnd"/>
      <w:r>
        <w:t>.</w:t>
      </w:r>
    </w:p>
    <w:p w14:paraId="4E4BEBF2" w14:textId="77777777" w:rsidR="00905DAE" w:rsidRDefault="00905DAE" w:rsidP="009D0182">
      <w:pPr>
        <w:numPr>
          <w:ilvl w:val="1"/>
          <w:numId w:val="11"/>
        </w:numPr>
        <w:suppressAutoHyphens/>
        <w:autoSpaceDN w:val="0"/>
        <w:spacing w:after="160" w:line="256" w:lineRule="auto"/>
        <w:contextualSpacing w:val="0"/>
        <w:jc w:val="both"/>
      </w:pPr>
      <w:r>
        <w:t xml:space="preserve">La borne Wi-Fi (modèle WRT300N </w:t>
      </w:r>
      <w:proofErr w:type="spellStart"/>
      <w:r>
        <w:t>Linksys</w:t>
      </w:r>
      <w:proofErr w:type="spellEnd"/>
      <w:r>
        <w:t>) est branchée au routeur.</w:t>
      </w:r>
    </w:p>
    <w:p w14:paraId="18ED234F" w14:textId="2F274FD4" w:rsidR="00F20F28" w:rsidRDefault="00905DAE" w:rsidP="00F20F28">
      <w:pPr>
        <w:jc w:val="both"/>
      </w:pPr>
      <w:r>
        <w:t>Cette architecture permet une communication efficace entre les appareils connectés en filaire et en Wi-Fi.</w:t>
      </w:r>
    </w:p>
    <w:p w14:paraId="284683E0" w14:textId="77777777" w:rsidR="003524A9" w:rsidRDefault="003524A9" w:rsidP="009F6301">
      <w:pPr>
        <w:rPr>
          <w:b/>
          <w:bCs/>
          <w:sz w:val="28"/>
          <w:szCs w:val="22"/>
        </w:rPr>
      </w:pPr>
    </w:p>
    <w:p w14:paraId="5E1C17B4" w14:textId="4080CD08" w:rsidR="00D35CE4" w:rsidRPr="00201186" w:rsidRDefault="00905DAE" w:rsidP="000A13D6">
      <w:pPr>
        <w:jc w:val="center"/>
        <w:rPr>
          <w:b/>
          <w:bCs/>
          <w:sz w:val="28"/>
          <w:szCs w:val="22"/>
        </w:rPr>
      </w:pPr>
      <w:r w:rsidRPr="000B1254">
        <w:rPr>
          <w:b/>
          <w:bCs/>
          <w:sz w:val="28"/>
          <w:szCs w:val="22"/>
        </w:rPr>
        <w:t>Configuration du routeur</w:t>
      </w:r>
    </w:p>
    <w:p w14:paraId="0FD19A82" w14:textId="77777777" w:rsidR="00201186" w:rsidRDefault="00201186" w:rsidP="00910214">
      <w:pPr>
        <w:rPr>
          <w:b/>
          <w:bCs/>
        </w:rPr>
      </w:pPr>
    </w:p>
    <w:p w14:paraId="2B69616D" w14:textId="03E8AA15" w:rsidR="00022543" w:rsidRPr="000B1254" w:rsidRDefault="00905DAE" w:rsidP="00910214">
      <w:pPr>
        <w:rPr>
          <w:b/>
          <w:bCs/>
        </w:rPr>
      </w:pPr>
      <w:r w:rsidRPr="000B1254">
        <w:rPr>
          <w:b/>
          <w:bCs/>
        </w:rPr>
        <w:t>Étapes de configuration</w:t>
      </w:r>
    </w:p>
    <w:p w14:paraId="5E6D8EE8" w14:textId="77777777" w:rsidR="00905DAE" w:rsidRDefault="00905DAE" w:rsidP="00905DAE">
      <w:pPr>
        <w:ind w:left="360"/>
        <w:rPr>
          <w:u w:val="single"/>
        </w:rPr>
      </w:pPr>
      <w:r w:rsidRPr="00221C04">
        <w:rPr>
          <w:b/>
          <w:bCs/>
          <w:u w:val="single"/>
        </w:rPr>
        <w:t>Accéder au mode configuration</w:t>
      </w:r>
      <w:r w:rsidRPr="00221C04">
        <w:rPr>
          <w:u w:val="single"/>
        </w:rPr>
        <w:t xml:space="preserve"> :</w:t>
      </w:r>
    </w:p>
    <w:p w14:paraId="707C8A27" w14:textId="7968AE99" w:rsidR="00B035A8" w:rsidRPr="00201186" w:rsidRDefault="005A3979" w:rsidP="0064564A">
      <w:pPr>
        <w:pBdr>
          <w:top w:val="single" w:sz="4" w:space="0" w:color="auto"/>
          <w:left w:val="single" w:sz="4" w:space="4" w:color="auto"/>
          <w:bottom w:val="single" w:sz="4" w:space="1" w:color="auto"/>
          <w:right w:val="single" w:sz="4" w:space="4" w:color="auto"/>
        </w:pBdr>
        <w:shd w:val="clear" w:color="auto" w:fill="000000"/>
        <w:ind w:left="360"/>
        <w:rPr>
          <w:rFonts w:ascii="Monospace" w:hAnsi="Monospace"/>
          <w:color w:val="FFFFFF" w:themeColor="background1"/>
          <w:sz w:val="20"/>
          <w:szCs w:val="16"/>
        </w:rPr>
      </w:pPr>
      <w:proofErr w:type="gramStart"/>
      <w:r>
        <w:rPr>
          <w:rFonts w:ascii="Monospace" w:hAnsi="Monospace"/>
          <w:color w:val="FFFFFF" w:themeColor="background1"/>
          <w:sz w:val="20"/>
          <w:szCs w:val="16"/>
        </w:rPr>
        <w:t>e</w:t>
      </w:r>
      <w:r w:rsidR="002C6CE5" w:rsidRPr="00201186">
        <w:rPr>
          <w:rFonts w:ascii="Monospace" w:hAnsi="Monospace"/>
          <w:color w:val="FFFFFF" w:themeColor="background1"/>
          <w:sz w:val="20"/>
          <w:szCs w:val="16"/>
        </w:rPr>
        <w:t>nable</w:t>
      </w:r>
      <w:proofErr w:type="gramEnd"/>
    </w:p>
    <w:p w14:paraId="26D8E22A" w14:textId="362174FA" w:rsidR="00B035A8" w:rsidRPr="00201186" w:rsidRDefault="005A3979" w:rsidP="0064564A">
      <w:pPr>
        <w:pBdr>
          <w:top w:val="single" w:sz="4" w:space="0" w:color="auto"/>
          <w:left w:val="single" w:sz="4" w:space="4" w:color="auto"/>
          <w:bottom w:val="single" w:sz="4" w:space="1" w:color="auto"/>
          <w:right w:val="single" w:sz="4" w:space="4" w:color="auto"/>
        </w:pBdr>
        <w:shd w:val="clear" w:color="auto" w:fill="000000"/>
        <w:tabs>
          <w:tab w:val="left" w:pos="6960"/>
        </w:tabs>
        <w:ind w:left="360"/>
        <w:rPr>
          <w:rFonts w:ascii="Monospace" w:hAnsi="Monospace"/>
          <w:color w:val="FFFFFF" w:themeColor="background1"/>
          <w:sz w:val="20"/>
          <w:szCs w:val="16"/>
        </w:rPr>
      </w:pPr>
      <w:proofErr w:type="gramStart"/>
      <w:r>
        <w:rPr>
          <w:rFonts w:ascii="Monospace" w:hAnsi="Monospace"/>
          <w:color w:val="FFFFFF" w:themeColor="background1"/>
          <w:sz w:val="20"/>
          <w:szCs w:val="16"/>
        </w:rPr>
        <w:t>r</w:t>
      </w:r>
      <w:r w:rsidR="00B035A8" w:rsidRPr="00201186">
        <w:rPr>
          <w:rFonts w:ascii="Monospace" w:hAnsi="Monospace"/>
          <w:color w:val="FFFFFF" w:themeColor="background1"/>
          <w:sz w:val="20"/>
          <w:szCs w:val="16"/>
        </w:rPr>
        <w:t>outer</w:t>
      </w:r>
      <w:proofErr w:type="gramEnd"/>
      <w:r w:rsidR="00B035A8" w:rsidRPr="00201186">
        <w:rPr>
          <w:rFonts w:ascii="Monospace" w:hAnsi="Monospace"/>
          <w:color w:val="FFFFFF" w:themeColor="background1"/>
          <w:sz w:val="20"/>
          <w:szCs w:val="16"/>
        </w:rPr>
        <w:t>#</w:t>
      </w:r>
      <w:r w:rsidR="00FC05FB">
        <w:rPr>
          <w:rFonts w:ascii="Monospace" w:hAnsi="Monospace"/>
          <w:color w:val="FFFFFF" w:themeColor="background1"/>
          <w:sz w:val="20"/>
          <w:szCs w:val="16"/>
        </w:rPr>
        <w:tab/>
      </w:r>
    </w:p>
    <w:p w14:paraId="6DD9AF0E" w14:textId="1E2D68AA" w:rsidR="00B035A8" w:rsidRPr="00B17380" w:rsidRDefault="005A3979" w:rsidP="0064564A">
      <w:pPr>
        <w:pBdr>
          <w:top w:val="single" w:sz="4" w:space="0" w:color="auto"/>
          <w:left w:val="single" w:sz="4" w:space="4" w:color="auto"/>
          <w:bottom w:val="single" w:sz="4" w:space="1" w:color="auto"/>
          <w:right w:val="single" w:sz="4" w:space="4" w:color="auto"/>
        </w:pBdr>
        <w:shd w:val="clear" w:color="auto" w:fill="000000"/>
        <w:ind w:left="360"/>
        <w:rPr>
          <w:rFonts w:ascii="Monospace" w:hAnsi="Monospace"/>
          <w:color w:val="FFFFFF" w:themeColor="background1"/>
          <w:sz w:val="20"/>
          <w:szCs w:val="16"/>
          <w:lang w:val="en-US"/>
        </w:rPr>
      </w:pPr>
      <w:proofErr w:type="spellStart"/>
      <w:r w:rsidRPr="00B17380">
        <w:rPr>
          <w:rFonts w:ascii="Monospace" w:hAnsi="Monospace"/>
          <w:color w:val="FFFFFF" w:themeColor="background1"/>
          <w:sz w:val="20"/>
          <w:szCs w:val="16"/>
          <w:lang w:val="en-US"/>
        </w:rPr>
        <w:t>r</w:t>
      </w:r>
      <w:r w:rsidR="00B035A8" w:rsidRPr="00B17380">
        <w:rPr>
          <w:rFonts w:ascii="Monospace" w:hAnsi="Monospace"/>
          <w:color w:val="FFFFFF" w:themeColor="background1"/>
          <w:sz w:val="20"/>
          <w:szCs w:val="16"/>
          <w:lang w:val="en-US"/>
        </w:rPr>
        <w:t>outer#configure</w:t>
      </w:r>
      <w:proofErr w:type="spellEnd"/>
      <w:r w:rsidR="00B035A8" w:rsidRPr="00B17380">
        <w:rPr>
          <w:rFonts w:ascii="Monospace" w:hAnsi="Monospace"/>
          <w:color w:val="FFFFFF" w:themeColor="background1"/>
          <w:sz w:val="20"/>
          <w:szCs w:val="16"/>
          <w:lang w:val="en-US"/>
        </w:rPr>
        <w:t xml:space="preserve"> terminal</w:t>
      </w:r>
    </w:p>
    <w:p w14:paraId="13C53D3A" w14:textId="4894968D" w:rsidR="00B035A8" w:rsidRPr="00225E32" w:rsidRDefault="005A3979" w:rsidP="0064564A">
      <w:pPr>
        <w:pBdr>
          <w:top w:val="single" w:sz="4" w:space="0" w:color="auto"/>
          <w:left w:val="single" w:sz="4" w:space="4" w:color="auto"/>
          <w:bottom w:val="single" w:sz="4" w:space="1" w:color="auto"/>
          <w:right w:val="single" w:sz="4" w:space="4" w:color="auto"/>
        </w:pBdr>
        <w:shd w:val="clear" w:color="auto" w:fill="000000"/>
        <w:ind w:left="360"/>
        <w:rPr>
          <w:rFonts w:ascii="Monospace" w:hAnsi="Monospace"/>
          <w:color w:val="FFFFFF" w:themeColor="background1"/>
          <w:sz w:val="20"/>
          <w:szCs w:val="16"/>
          <w:lang w:val="en-US"/>
        </w:rPr>
      </w:pPr>
      <w:r w:rsidRPr="00225E32">
        <w:rPr>
          <w:rFonts w:ascii="Monospace" w:hAnsi="Monospace"/>
          <w:color w:val="FFFFFF" w:themeColor="background1"/>
          <w:sz w:val="20"/>
          <w:szCs w:val="16"/>
          <w:lang w:val="en-US"/>
        </w:rPr>
        <w:t>e</w:t>
      </w:r>
      <w:r w:rsidR="002C6CE5" w:rsidRPr="00225E32">
        <w:rPr>
          <w:rFonts w:ascii="Monospace" w:hAnsi="Monospace"/>
          <w:color w:val="FFFFFF" w:themeColor="background1"/>
          <w:sz w:val="20"/>
          <w:szCs w:val="16"/>
          <w:lang w:val="en-US"/>
        </w:rPr>
        <w:t>nter configuration commands, one per line. End with CNTL/Z</w:t>
      </w:r>
    </w:p>
    <w:p w14:paraId="6AF003BE" w14:textId="77777777" w:rsidR="002C6CE5" w:rsidRPr="00225E32" w:rsidRDefault="002C6CE5" w:rsidP="00905DAE">
      <w:pPr>
        <w:ind w:left="360"/>
        <w:rPr>
          <w:lang w:val="en-US"/>
        </w:rPr>
      </w:pPr>
    </w:p>
    <w:p w14:paraId="546148E8" w14:textId="77777777" w:rsidR="00F20F28" w:rsidRPr="00225E32" w:rsidRDefault="00F20F28" w:rsidP="00905DAE">
      <w:pPr>
        <w:ind w:left="360"/>
        <w:rPr>
          <w:b/>
          <w:u w:val="single"/>
          <w:lang w:val="en-US"/>
        </w:rPr>
      </w:pPr>
    </w:p>
    <w:p w14:paraId="2AB22F77" w14:textId="77777777" w:rsidR="00F20F28" w:rsidRPr="00225E32" w:rsidRDefault="00F20F28" w:rsidP="007B0ED2">
      <w:pPr>
        <w:rPr>
          <w:b/>
          <w:u w:val="single"/>
          <w:lang w:val="en-US"/>
        </w:rPr>
      </w:pPr>
    </w:p>
    <w:p w14:paraId="4D0200FD" w14:textId="3F729B07" w:rsidR="00905DAE" w:rsidRPr="00F8008D" w:rsidRDefault="00905DAE" w:rsidP="00905DAE">
      <w:pPr>
        <w:ind w:left="360"/>
        <w:rPr>
          <w:u w:val="single"/>
        </w:rPr>
      </w:pPr>
      <w:r w:rsidRPr="00F8008D">
        <w:rPr>
          <w:b/>
          <w:u w:val="single"/>
        </w:rPr>
        <w:t xml:space="preserve">Configurer l'interface FastEthernet0/0 ou FastEthernet0/1 </w:t>
      </w:r>
      <w:r w:rsidRPr="00F8008D">
        <w:rPr>
          <w:u w:val="single"/>
        </w:rPr>
        <w:t>:</w:t>
      </w:r>
    </w:p>
    <w:p w14:paraId="60ECCA44" w14:textId="77777777" w:rsidR="00905DAE" w:rsidRPr="00201186" w:rsidRDefault="00905DAE" w:rsidP="00910214">
      <w:pPr>
        <w:pBdr>
          <w:top w:val="single" w:sz="4" w:space="1" w:color="auto"/>
          <w:left w:val="single" w:sz="4" w:space="4" w:color="auto"/>
          <w:bottom w:val="single" w:sz="4" w:space="1" w:color="auto"/>
          <w:right w:val="single" w:sz="4" w:space="4" w:color="auto"/>
        </w:pBdr>
        <w:shd w:val="clear" w:color="auto" w:fill="000000"/>
        <w:ind w:left="360"/>
        <w:rPr>
          <w:rFonts w:ascii="Monospace" w:hAnsi="Monospace"/>
          <w:color w:val="FFFFFF" w:themeColor="background1"/>
          <w:sz w:val="20"/>
          <w:szCs w:val="16"/>
          <w:lang w:val="en-US"/>
        </w:rPr>
      </w:pPr>
      <w:r w:rsidRPr="00201186">
        <w:rPr>
          <w:rFonts w:ascii="Monospace" w:hAnsi="Monospace"/>
          <w:color w:val="FFFFFF" w:themeColor="background1"/>
          <w:sz w:val="20"/>
          <w:szCs w:val="16"/>
          <w:lang w:val="en-US"/>
        </w:rPr>
        <w:t>Router(</w:t>
      </w:r>
      <w:proofErr w:type="gramStart"/>
      <w:r w:rsidRPr="00201186">
        <w:rPr>
          <w:rFonts w:ascii="Monospace" w:hAnsi="Monospace"/>
          <w:color w:val="FFFFFF" w:themeColor="background1"/>
          <w:sz w:val="20"/>
          <w:szCs w:val="16"/>
          <w:lang w:val="en-US"/>
        </w:rPr>
        <w:t>config)#</w:t>
      </w:r>
      <w:proofErr w:type="gramEnd"/>
      <w:r w:rsidRPr="00201186">
        <w:rPr>
          <w:rFonts w:ascii="Monospace" w:hAnsi="Monospace"/>
          <w:color w:val="FFFFFF" w:themeColor="background1"/>
          <w:sz w:val="20"/>
          <w:szCs w:val="16"/>
          <w:lang w:val="en-US"/>
        </w:rPr>
        <w:t>interface FastEthernet0/0</w:t>
      </w:r>
    </w:p>
    <w:p w14:paraId="7718832B" w14:textId="77777777" w:rsidR="00905DAE" w:rsidRPr="00201186" w:rsidRDefault="00905DAE" w:rsidP="00910214">
      <w:pPr>
        <w:pBdr>
          <w:top w:val="single" w:sz="4" w:space="1" w:color="auto"/>
          <w:left w:val="single" w:sz="4" w:space="4" w:color="auto"/>
          <w:bottom w:val="single" w:sz="4" w:space="1" w:color="auto"/>
          <w:right w:val="single" w:sz="4" w:space="4" w:color="auto"/>
        </w:pBdr>
        <w:shd w:val="clear" w:color="auto" w:fill="000000"/>
        <w:ind w:left="360"/>
        <w:rPr>
          <w:rFonts w:ascii="Monospace" w:hAnsi="Monospace"/>
          <w:color w:val="FFFFFF" w:themeColor="background1"/>
          <w:sz w:val="20"/>
          <w:szCs w:val="16"/>
          <w:lang w:val="en-US"/>
        </w:rPr>
      </w:pPr>
      <w:r w:rsidRPr="00201186">
        <w:rPr>
          <w:rFonts w:ascii="Monospace" w:hAnsi="Monospace"/>
          <w:color w:val="FFFFFF" w:themeColor="background1"/>
          <w:sz w:val="20"/>
          <w:szCs w:val="16"/>
          <w:lang w:val="en-US"/>
        </w:rPr>
        <w:t>Router(config-</w:t>
      </w:r>
      <w:proofErr w:type="gramStart"/>
      <w:r w:rsidRPr="00201186">
        <w:rPr>
          <w:rFonts w:ascii="Monospace" w:hAnsi="Monospace"/>
          <w:color w:val="FFFFFF" w:themeColor="background1"/>
          <w:sz w:val="20"/>
          <w:szCs w:val="16"/>
          <w:lang w:val="en-US"/>
        </w:rPr>
        <w:t>if)#</w:t>
      </w:r>
      <w:proofErr w:type="gramEnd"/>
      <w:r w:rsidRPr="00201186">
        <w:rPr>
          <w:rFonts w:ascii="Monospace" w:hAnsi="Monospace"/>
          <w:color w:val="FFFFFF" w:themeColor="background1"/>
          <w:sz w:val="20"/>
          <w:szCs w:val="16"/>
          <w:lang w:val="en-US"/>
        </w:rPr>
        <w:t>ip address 192.168.1.254 255.255.255.0</w:t>
      </w:r>
    </w:p>
    <w:p w14:paraId="026CFB1E" w14:textId="77777777" w:rsidR="00905DAE" w:rsidRPr="00201186" w:rsidRDefault="00905DAE" w:rsidP="00910214">
      <w:pPr>
        <w:pBdr>
          <w:top w:val="single" w:sz="4" w:space="1" w:color="auto"/>
          <w:left w:val="single" w:sz="4" w:space="4" w:color="auto"/>
          <w:bottom w:val="single" w:sz="4" w:space="1" w:color="auto"/>
          <w:right w:val="single" w:sz="4" w:space="4" w:color="auto"/>
        </w:pBdr>
        <w:shd w:val="clear" w:color="auto" w:fill="000000"/>
        <w:ind w:left="360"/>
        <w:rPr>
          <w:rFonts w:ascii="Monospace" w:hAnsi="Monospace"/>
          <w:color w:val="FFFFFF" w:themeColor="background1"/>
          <w:sz w:val="20"/>
          <w:szCs w:val="16"/>
          <w:lang w:val="en-US"/>
        </w:rPr>
      </w:pPr>
      <w:r w:rsidRPr="00201186">
        <w:rPr>
          <w:rFonts w:ascii="Monospace" w:hAnsi="Monospace"/>
          <w:color w:val="FFFFFF" w:themeColor="background1"/>
          <w:sz w:val="20"/>
          <w:szCs w:val="16"/>
          <w:lang w:val="en-US"/>
        </w:rPr>
        <w:t>Router(config-</w:t>
      </w:r>
      <w:proofErr w:type="gramStart"/>
      <w:r w:rsidRPr="00201186">
        <w:rPr>
          <w:rFonts w:ascii="Monospace" w:hAnsi="Monospace"/>
          <w:color w:val="FFFFFF" w:themeColor="background1"/>
          <w:sz w:val="20"/>
          <w:szCs w:val="16"/>
          <w:lang w:val="en-US"/>
        </w:rPr>
        <w:t>if)#</w:t>
      </w:r>
      <w:proofErr w:type="gramEnd"/>
      <w:r w:rsidRPr="00201186">
        <w:rPr>
          <w:rFonts w:ascii="Monospace" w:hAnsi="Monospace"/>
          <w:color w:val="FFFFFF" w:themeColor="background1"/>
          <w:sz w:val="20"/>
          <w:szCs w:val="16"/>
          <w:lang w:val="en-US"/>
        </w:rPr>
        <w:t>no shutdown</w:t>
      </w:r>
    </w:p>
    <w:p w14:paraId="29EA4FFE" w14:textId="77777777" w:rsidR="00905DAE" w:rsidRPr="00201186" w:rsidRDefault="00905DAE" w:rsidP="00910214">
      <w:pPr>
        <w:pBdr>
          <w:top w:val="single" w:sz="4" w:space="1" w:color="auto"/>
          <w:left w:val="single" w:sz="4" w:space="4" w:color="auto"/>
          <w:bottom w:val="single" w:sz="4" w:space="1" w:color="auto"/>
          <w:right w:val="single" w:sz="4" w:space="4" w:color="auto"/>
        </w:pBdr>
        <w:shd w:val="clear" w:color="auto" w:fill="000000"/>
        <w:ind w:left="360"/>
        <w:rPr>
          <w:rFonts w:ascii="Monospace" w:hAnsi="Monospace"/>
          <w:color w:val="FFFFFF" w:themeColor="background1"/>
          <w:sz w:val="20"/>
          <w:szCs w:val="16"/>
          <w:lang w:val="en-US"/>
        </w:rPr>
      </w:pPr>
      <w:r w:rsidRPr="00201186">
        <w:rPr>
          <w:rFonts w:ascii="Monospace" w:hAnsi="Monospace"/>
          <w:color w:val="FFFFFF" w:themeColor="background1"/>
          <w:sz w:val="20"/>
          <w:szCs w:val="16"/>
          <w:lang w:val="en-US"/>
        </w:rPr>
        <w:lastRenderedPageBreak/>
        <w:t>Router(config-</w:t>
      </w:r>
      <w:proofErr w:type="gramStart"/>
      <w:r w:rsidRPr="00201186">
        <w:rPr>
          <w:rFonts w:ascii="Monospace" w:hAnsi="Monospace"/>
          <w:color w:val="FFFFFF" w:themeColor="background1"/>
          <w:sz w:val="20"/>
          <w:szCs w:val="16"/>
          <w:lang w:val="en-US"/>
        </w:rPr>
        <w:t>if)#</w:t>
      </w:r>
      <w:proofErr w:type="gramEnd"/>
      <w:r w:rsidRPr="00201186">
        <w:rPr>
          <w:rFonts w:ascii="Monospace" w:hAnsi="Monospace"/>
          <w:color w:val="FFFFFF" w:themeColor="background1"/>
          <w:sz w:val="20"/>
          <w:szCs w:val="16"/>
          <w:lang w:val="en-US"/>
        </w:rPr>
        <w:t>exit</w:t>
      </w:r>
    </w:p>
    <w:p w14:paraId="1D0B8F8E" w14:textId="77777777" w:rsidR="00905DAE" w:rsidRPr="00201186" w:rsidRDefault="00905DAE" w:rsidP="00910214">
      <w:pPr>
        <w:pBdr>
          <w:top w:val="single" w:sz="4" w:space="1" w:color="auto"/>
          <w:left w:val="single" w:sz="4" w:space="4" w:color="auto"/>
          <w:bottom w:val="single" w:sz="4" w:space="1" w:color="auto"/>
          <w:right w:val="single" w:sz="4" w:space="4" w:color="auto"/>
        </w:pBdr>
        <w:shd w:val="clear" w:color="auto" w:fill="000000"/>
        <w:ind w:left="360"/>
        <w:rPr>
          <w:rFonts w:ascii="Monospace" w:hAnsi="Monospace"/>
          <w:color w:val="FFFFFF" w:themeColor="background1"/>
          <w:sz w:val="20"/>
          <w:szCs w:val="16"/>
          <w:lang w:val="en-US"/>
        </w:rPr>
      </w:pPr>
      <w:r w:rsidRPr="00201186">
        <w:rPr>
          <w:rFonts w:ascii="Monospace" w:hAnsi="Monospace"/>
          <w:color w:val="FFFFFF" w:themeColor="background1"/>
          <w:sz w:val="20"/>
          <w:szCs w:val="16"/>
          <w:lang w:val="en-US"/>
        </w:rPr>
        <w:t>Router(config)#interface FastEthernet0/1</w:t>
      </w:r>
    </w:p>
    <w:p w14:paraId="5F8F019E" w14:textId="77777777" w:rsidR="00905DAE" w:rsidRPr="00201186" w:rsidRDefault="00905DAE" w:rsidP="00910214">
      <w:pPr>
        <w:pBdr>
          <w:top w:val="single" w:sz="4" w:space="1" w:color="auto"/>
          <w:left w:val="single" w:sz="4" w:space="4" w:color="auto"/>
          <w:bottom w:val="single" w:sz="4" w:space="1" w:color="auto"/>
          <w:right w:val="single" w:sz="4" w:space="4" w:color="auto"/>
        </w:pBdr>
        <w:shd w:val="clear" w:color="auto" w:fill="000000"/>
        <w:ind w:left="360"/>
        <w:rPr>
          <w:rFonts w:ascii="Monospace" w:hAnsi="Monospace"/>
          <w:color w:val="FFFFFF" w:themeColor="background1"/>
          <w:sz w:val="20"/>
          <w:szCs w:val="16"/>
          <w:lang w:val="en-US"/>
        </w:rPr>
      </w:pPr>
      <w:r w:rsidRPr="00201186">
        <w:rPr>
          <w:rFonts w:ascii="Monospace" w:hAnsi="Monospace"/>
          <w:color w:val="FFFFFF" w:themeColor="background1"/>
          <w:sz w:val="20"/>
          <w:szCs w:val="16"/>
          <w:lang w:val="en-US"/>
        </w:rPr>
        <w:t>Router(config-</w:t>
      </w:r>
      <w:proofErr w:type="gramStart"/>
      <w:r w:rsidRPr="00201186">
        <w:rPr>
          <w:rFonts w:ascii="Monospace" w:hAnsi="Monospace"/>
          <w:color w:val="FFFFFF" w:themeColor="background1"/>
          <w:sz w:val="20"/>
          <w:szCs w:val="16"/>
          <w:lang w:val="en-US"/>
        </w:rPr>
        <w:t>if)#</w:t>
      </w:r>
      <w:proofErr w:type="gramEnd"/>
      <w:r w:rsidRPr="00201186">
        <w:rPr>
          <w:rFonts w:ascii="Monospace" w:hAnsi="Monospace"/>
          <w:color w:val="FFFFFF" w:themeColor="background1"/>
          <w:sz w:val="20"/>
          <w:szCs w:val="16"/>
          <w:lang w:val="en-US"/>
        </w:rPr>
        <w:t>ip address 192.168.0.254255.255.255.0</w:t>
      </w:r>
    </w:p>
    <w:p w14:paraId="0C3DEBBC" w14:textId="77777777" w:rsidR="00905DAE" w:rsidRPr="00201186" w:rsidRDefault="00905DAE" w:rsidP="00910214">
      <w:pPr>
        <w:pBdr>
          <w:top w:val="single" w:sz="4" w:space="1" w:color="auto"/>
          <w:left w:val="single" w:sz="4" w:space="4" w:color="auto"/>
          <w:bottom w:val="single" w:sz="4" w:space="1" w:color="auto"/>
          <w:right w:val="single" w:sz="4" w:space="4" w:color="auto"/>
        </w:pBdr>
        <w:shd w:val="clear" w:color="auto" w:fill="000000"/>
        <w:ind w:left="360"/>
        <w:rPr>
          <w:rFonts w:ascii="Monospace" w:hAnsi="Monospace"/>
          <w:color w:val="FFFFFF" w:themeColor="background1"/>
          <w:sz w:val="20"/>
          <w:szCs w:val="16"/>
          <w:lang w:val="en-US"/>
        </w:rPr>
      </w:pPr>
      <w:r w:rsidRPr="00201186">
        <w:rPr>
          <w:rFonts w:ascii="Monospace" w:hAnsi="Monospace"/>
          <w:color w:val="FFFFFF" w:themeColor="background1"/>
          <w:sz w:val="20"/>
          <w:szCs w:val="16"/>
          <w:lang w:val="en-US"/>
        </w:rPr>
        <w:t>Router(config-</w:t>
      </w:r>
      <w:proofErr w:type="gramStart"/>
      <w:r w:rsidRPr="00201186">
        <w:rPr>
          <w:rFonts w:ascii="Monospace" w:hAnsi="Monospace"/>
          <w:color w:val="FFFFFF" w:themeColor="background1"/>
          <w:sz w:val="20"/>
          <w:szCs w:val="16"/>
          <w:lang w:val="en-US"/>
        </w:rPr>
        <w:t>if)#</w:t>
      </w:r>
      <w:proofErr w:type="gramEnd"/>
      <w:r w:rsidRPr="00201186">
        <w:rPr>
          <w:rFonts w:ascii="Monospace" w:hAnsi="Monospace"/>
          <w:color w:val="FFFFFF" w:themeColor="background1"/>
          <w:sz w:val="20"/>
          <w:szCs w:val="16"/>
          <w:lang w:val="en-US"/>
        </w:rPr>
        <w:t>no shutdown</w:t>
      </w:r>
    </w:p>
    <w:p w14:paraId="3E893CE6" w14:textId="77777777" w:rsidR="00905DAE" w:rsidRPr="00201186" w:rsidRDefault="00905DAE" w:rsidP="00910214">
      <w:pPr>
        <w:pBdr>
          <w:top w:val="single" w:sz="4" w:space="1" w:color="auto"/>
          <w:left w:val="single" w:sz="4" w:space="4" w:color="auto"/>
          <w:bottom w:val="single" w:sz="4" w:space="1" w:color="auto"/>
          <w:right w:val="single" w:sz="4" w:space="4" w:color="auto"/>
        </w:pBdr>
        <w:shd w:val="clear" w:color="auto" w:fill="000000"/>
        <w:ind w:left="360"/>
        <w:rPr>
          <w:rFonts w:ascii="Monospace" w:hAnsi="Monospace"/>
          <w:color w:val="FFFFFF" w:themeColor="background1"/>
          <w:sz w:val="20"/>
          <w:szCs w:val="16"/>
          <w:lang w:val="en-US"/>
        </w:rPr>
      </w:pPr>
      <w:r w:rsidRPr="00201186">
        <w:rPr>
          <w:rFonts w:ascii="Monospace" w:hAnsi="Monospace"/>
          <w:color w:val="FFFFFF" w:themeColor="background1"/>
          <w:sz w:val="20"/>
          <w:szCs w:val="16"/>
          <w:lang w:val="en-US"/>
        </w:rPr>
        <w:t>Router(config-</w:t>
      </w:r>
      <w:proofErr w:type="gramStart"/>
      <w:r w:rsidRPr="00201186">
        <w:rPr>
          <w:rFonts w:ascii="Monospace" w:hAnsi="Monospace"/>
          <w:color w:val="FFFFFF" w:themeColor="background1"/>
          <w:sz w:val="20"/>
          <w:szCs w:val="16"/>
          <w:lang w:val="en-US"/>
        </w:rPr>
        <w:t>if)#</w:t>
      </w:r>
      <w:proofErr w:type="gramEnd"/>
      <w:r w:rsidRPr="00201186">
        <w:rPr>
          <w:rFonts w:ascii="Monospace" w:hAnsi="Monospace"/>
          <w:color w:val="FFFFFF" w:themeColor="background1"/>
          <w:sz w:val="20"/>
          <w:szCs w:val="16"/>
          <w:lang w:val="en-US"/>
        </w:rPr>
        <w:t>exit</w:t>
      </w:r>
    </w:p>
    <w:p w14:paraId="111C3768" w14:textId="13FBECCF" w:rsidR="00B73250" w:rsidRDefault="00905DAE" w:rsidP="009D0182">
      <w:pPr>
        <w:pStyle w:val="Paragraphedeliste"/>
        <w:numPr>
          <w:ilvl w:val="0"/>
          <w:numId w:val="12"/>
        </w:numPr>
        <w:suppressAutoHyphens/>
        <w:autoSpaceDN w:val="0"/>
        <w:spacing w:after="160" w:line="256" w:lineRule="auto"/>
        <w:contextualSpacing w:val="0"/>
        <w:jc w:val="both"/>
      </w:pPr>
      <w:r w:rsidRPr="00B73250">
        <w:rPr>
          <w:b/>
          <w:bCs/>
        </w:rPr>
        <w:t>Explication</w:t>
      </w:r>
      <w:r>
        <w:t xml:space="preserve"> : L'adresse IP 192.168.1.254 avec un masque de sous-réseau /24 est assignée à l'interface FastEthernet0/0 pour permettre au routeur de communiquer avec le réseau local.</w:t>
      </w:r>
    </w:p>
    <w:p w14:paraId="1F199174" w14:textId="77777777" w:rsidR="00022543" w:rsidRDefault="00022543" w:rsidP="00022543">
      <w:pPr>
        <w:suppressAutoHyphens/>
        <w:autoSpaceDN w:val="0"/>
        <w:spacing w:after="160" w:line="256" w:lineRule="auto"/>
        <w:contextualSpacing w:val="0"/>
      </w:pPr>
    </w:p>
    <w:p w14:paraId="31C8AD12" w14:textId="77777777" w:rsidR="00905DAE" w:rsidRPr="00B73250" w:rsidRDefault="00905DAE" w:rsidP="00905DAE">
      <w:pPr>
        <w:ind w:left="360"/>
        <w:rPr>
          <w:u w:val="single"/>
        </w:rPr>
      </w:pPr>
      <w:r w:rsidRPr="00B73250">
        <w:rPr>
          <w:b/>
          <w:bCs/>
          <w:u w:val="single"/>
        </w:rPr>
        <w:t>Configurer les lignes console</w:t>
      </w:r>
      <w:r w:rsidRPr="00B73250">
        <w:rPr>
          <w:u w:val="single"/>
        </w:rPr>
        <w:t xml:space="preserve"> :</w:t>
      </w:r>
    </w:p>
    <w:p w14:paraId="7AA45065" w14:textId="77777777" w:rsidR="00905DAE" w:rsidRPr="00201186" w:rsidRDefault="00905DAE" w:rsidP="00B73250">
      <w:pPr>
        <w:pBdr>
          <w:top w:val="single" w:sz="4" w:space="1" w:color="auto"/>
          <w:left w:val="single" w:sz="4" w:space="4" w:color="auto"/>
          <w:bottom w:val="single" w:sz="4" w:space="1" w:color="auto"/>
          <w:right w:val="single" w:sz="4" w:space="4" w:color="auto"/>
        </w:pBdr>
        <w:shd w:val="clear" w:color="auto" w:fill="000000"/>
        <w:ind w:left="360"/>
        <w:rPr>
          <w:rFonts w:ascii="Monospace" w:hAnsi="Monospace"/>
          <w:color w:val="FFFFFF" w:themeColor="background1"/>
          <w:sz w:val="20"/>
          <w:szCs w:val="16"/>
        </w:rPr>
      </w:pPr>
      <w:r w:rsidRPr="00201186">
        <w:rPr>
          <w:rFonts w:ascii="Monospace" w:hAnsi="Monospace"/>
          <w:color w:val="FFFFFF" w:themeColor="background1"/>
          <w:sz w:val="20"/>
          <w:szCs w:val="16"/>
        </w:rPr>
        <w:t>Router(config)#line console 0</w:t>
      </w:r>
    </w:p>
    <w:p w14:paraId="0CAD3020" w14:textId="3A619EB6" w:rsidR="00905DAE" w:rsidRPr="00201186" w:rsidRDefault="00905DAE" w:rsidP="00B73250">
      <w:pPr>
        <w:pBdr>
          <w:top w:val="single" w:sz="4" w:space="1" w:color="auto"/>
          <w:left w:val="single" w:sz="4" w:space="4" w:color="auto"/>
          <w:bottom w:val="single" w:sz="4" w:space="1" w:color="auto"/>
          <w:right w:val="single" w:sz="4" w:space="4" w:color="auto"/>
        </w:pBdr>
        <w:shd w:val="clear" w:color="auto" w:fill="000000"/>
        <w:ind w:left="360"/>
        <w:rPr>
          <w:rFonts w:ascii="Monospace" w:hAnsi="Monospace"/>
          <w:color w:val="FFFFFF" w:themeColor="background1"/>
          <w:sz w:val="20"/>
          <w:lang w:val="en-US"/>
        </w:rPr>
      </w:pPr>
      <w:r w:rsidRPr="21647506">
        <w:rPr>
          <w:rFonts w:ascii="Monospace" w:hAnsi="Monospace"/>
          <w:color w:val="FFFFFF" w:themeColor="background2"/>
          <w:sz w:val="20"/>
          <w:lang w:val="en-US"/>
        </w:rPr>
        <w:t>Router(config-</w:t>
      </w:r>
      <w:proofErr w:type="gramStart"/>
      <w:r w:rsidRPr="21647506">
        <w:rPr>
          <w:rFonts w:ascii="Monospace" w:hAnsi="Monospace"/>
          <w:color w:val="FFFFFF" w:themeColor="background2"/>
          <w:sz w:val="20"/>
          <w:lang w:val="en-US"/>
        </w:rPr>
        <w:t>line)#</w:t>
      </w:r>
      <w:proofErr w:type="gramEnd"/>
      <w:r w:rsidRPr="21647506">
        <w:rPr>
          <w:rFonts w:ascii="Monospace" w:hAnsi="Monospace"/>
          <w:color w:val="FFFFFF" w:themeColor="background2"/>
          <w:sz w:val="20"/>
          <w:lang w:val="en-US"/>
        </w:rPr>
        <w:t xml:space="preserve">password </w:t>
      </w:r>
      <w:r w:rsidR="53380849" w:rsidRPr="21647506">
        <w:rPr>
          <w:rFonts w:ascii="Monospace" w:hAnsi="Monospace"/>
          <w:color w:val="FFFFFF" w:themeColor="background2"/>
          <w:sz w:val="20"/>
          <w:lang w:val="en-US"/>
        </w:rPr>
        <w:t>eXiaSecretwWqIRmdf023by</w:t>
      </w:r>
    </w:p>
    <w:p w14:paraId="6B1BF1CC" w14:textId="77777777" w:rsidR="00905DAE" w:rsidRPr="00201186" w:rsidRDefault="00905DAE" w:rsidP="00B73250">
      <w:pPr>
        <w:pBdr>
          <w:top w:val="single" w:sz="4" w:space="1" w:color="auto"/>
          <w:left w:val="single" w:sz="4" w:space="4" w:color="auto"/>
          <w:bottom w:val="single" w:sz="4" w:space="1" w:color="auto"/>
          <w:right w:val="single" w:sz="4" w:space="4" w:color="auto"/>
        </w:pBdr>
        <w:shd w:val="clear" w:color="auto" w:fill="000000"/>
        <w:ind w:left="360"/>
        <w:rPr>
          <w:rFonts w:ascii="Monospace" w:hAnsi="Monospace"/>
          <w:color w:val="FFFFFF" w:themeColor="background1"/>
          <w:sz w:val="20"/>
          <w:szCs w:val="16"/>
          <w:lang w:val="en-US"/>
        </w:rPr>
      </w:pPr>
      <w:r w:rsidRPr="00201186">
        <w:rPr>
          <w:rFonts w:ascii="Monospace" w:hAnsi="Monospace"/>
          <w:color w:val="FFFFFF" w:themeColor="background1"/>
          <w:sz w:val="20"/>
          <w:szCs w:val="16"/>
          <w:lang w:val="en-US"/>
        </w:rPr>
        <w:t>Router(config-</w:t>
      </w:r>
      <w:proofErr w:type="gramStart"/>
      <w:r w:rsidRPr="00201186">
        <w:rPr>
          <w:rFonts w:ascii="Monospace" w:hAnsi="Monospace"/>
          <w:color w:val="FFFFFF" w:themeColor="background1"/>
          <w:sz w:val="20"/>
          <w:szCs w:val="16"/>
          <w:lang w:val="en-US"/>
        </w:rPr>
        <w:t>line)#</w:t>
      </w:r>
      <w:proofErr w:type="gramEnd"/>
      <w:r w:rsidRPr="00201186">
        <w:rPr>
          <w:rFonts w:ascii="Monospace" w:hAnsi="Monospace"/>
          <w:color w:val="FFFFFF" w:themeColor="background1"/>
          <w:sz w:val="20"/>
          <w:szCs w:val="16"/>
          <w:lang w:val="en-US"/>
        </w:rPr>
        <w:t>login</w:t>
      </w:r>
    </w:p>
    <w:p w14:paraId="2A180577" w14:textId="77777777" w:rsidR="00905DAE" w:rsidRPr="00201186" w:rsidRDefault="00905DAE" w:rsidP="00B73250">
      <w:pPr>
        <w:pBdr>
          <w:top w:val="single" w:sz="4" w:space="1" w:color="auto"/>
          <w:left w:val="single" w:sz="4" w:space="4" w:color="auto"/>
          <w:bottom w:val="single" w:sz="4" w:space="1" w:color="auto"/>
          <w:right w:val="single" w:sz="4" w:space="4" w:color="auto"/>
        </w:pBdr>
        <w:shd w:val="clear" w:color="auto" w:fill="000000"/>
        <w:ind w:left="360"/>
        <w:rPr>
          <w:rFonts w:ascii="Monospace" w:hAnsi="Monospace"/>
          <w:color w:val="FFFFFF" w:themeColor="background1"/>
          <w:sz w:val="20"/>
          <w:szCs w:val="16"/>
        </w:rPr>
      </w:pPr>
      <w:r w:rsidRPr="00201186">
        <w:rPr>
          <w:rFonts w:ascii="Monospace" w:hAnsi="Monospace"/>
          <w:color w:val="FFFFFF" w:themeColor="background1"/>
          <w:sz w:val="20"/>
          <w:szCs w:val="16"/>
        </w:rPr>
        <w:t>Router(config-</w:t>
      </w:r>
      <w:proofErr w:type="gramStart"/>
      <w:r w:rsidRPr="00201186">
        <w:rPr>
          <w:rFonts w:ascii="Monospace" w:hAnsi="Monospace"/>
          <w:color w:val="FFFFFF" w:themeColor="background1"/>
          <w:sz w:val="20"/>
          <w:szCs w:val="16"/>
        </w:rPr>
        <w:t>line)#</w:t>
      </w:r>
      <w:proofErr w:type="gramEnd"/>
      <w:r w:rsidRPr="00201186">
        <w:rPr>
          <w:rFonts w:ascii="Monospace" w:hAnsi="Monospace"/>
          <w:color w:val="FFFFFF" w:themeColor="background1"/>
          <w:sz w:val="20"/>
          <w:szCs w:val="16"/>
        </w:rPr>
        <w:t>exit</w:t>
      </w:r>
    </w:p>
    <w:p w14:paraId="76965E80" w14:textId="77777777" w:rsidR="00905DAE" w:rsidRDefault="00905DAE" w:rsidP="009D0182">
      <w:pPr>
        <w:pStyle w:val="Paragraphedeliste"/>
        <w:numPr>
          <w:ilvl w:val="0"/>
          <w:numId w:val="13"/>
        </w:numPr>
        <w:jc w:val="both"/>
      </w:pPr>
      <w:r w:rsidRPr="00B73250">
        <w:rPr>
          <w:b/>
          <w:bCs/>
        </w:rPr>
        <w:t>Explication</w:t>
      </w:r>
      <w:r>
        <w:t xml:space="preserve"> : Cette configuration protège l'accès console avec un mot de passe.</w:t>
      </w:r>
    </w:p>
    <w:p w14:paraId="7EF55FF5" w14:textId="77777777" w:rsidR="00B73250" w:rsidRDefault="00B73250" w:rsidP="00F039EC">
      <w:pPr>
        <w:ind w:left="360"/>
        <w:jc w:val="both"/>
        <w:rPr>
          <w:b/>
          <w:bCs/>
        </w:rPr>
      </w:pPr>
    </w:p>
    <w:p w14:paraId="01B43E27" w14:textId="36D75C1C" w:rsidR="00905DAE" w:rsidRPr="00F259A7" w:rsidRDefault="00905DAE" w:rsidP="00F039EC">
      <w:pPr>
        <w:ind w:left="360"/>
        <w:jc w:val="both"/>
        <w:rPr>
          <w:u w:val="single"/>
        </w:rPr>
      </w:pPr>
      <w:r w:rsidRPr="00F259A7">
        <w:rPr>
          <w:b/>
          <w:bCs/>
          <w:u w:val="single"/>
        </w:rPr>
        <w:t>Configurer un mot de passe secret pour le mode privilégié</w:t>
      </w:r>
      <w:r w:rsidRPr="00F259A7">
        <w:rPr>
          <w:u w:val="single"/>
        </w:rPr>
        <w:t xml:space="preserve"> :</w:t>
      </w:r>
    </w:p>
    <w:p w14:paraId="7AC11623" w14:textId="492B7A45" w:rsidR="00905DAE" w:rsidRPr="00201186" w:rsidRDefault="00905DAE" w:rsidP="00F259A7">
      <w:pPr>
        <w:pBdr>
          <w:top w:val="single" w:sz="4" w:space="1" w:color="auto"/>
          <w:left w:val="single" w:sz="4" w:space="4" w:color="auto"/>
          <w:bottom w:val="single" w:sz="4" w:space="1" w:color="auto"/>
          <w:right w:val="single" w:sz="4" w:space="4" w:color="auto"/>
        </w:pBdr>
        <w:shd w:val="clear" w:color="auto" w:fill="000000"/>
        <w:ind w:left="360"/>
        <w:rPr>
          <w:rFonts w:ascii="Monospace" w:hAnsi="Monospace"/>
          <w:color w:val="FFFFFF" w:themeColor="background1"/>
          <w:sz w:val="20"/>
        </w:rPr>
      </w:pPr>
      <w:r w:rsidRPr="21647506">
        <w:rPr>
          <w:rFonts w:ascii="Monospace" w:hAnsi="Monospace"/>
          <w:color w:val="FFFFFF" w:themeColor="background2"/>
          <w:sz w:val="20"/>
        </w:rPr>
        <w:t xml:space="preserve">Router(config)#enable secret </w:t>
      </w:r>
      <w:r w:rsidR="1FADE610" w:rsidRPr="21647506">
        <w:rPr>
          <w:rFonts w:ascii="Monospace" w:hAnsi="Monospace"/>
          <w:color w:val="FFFFFF" w:themeColor="background2"/>
          <w:sz w:val="20"/>
        </w:rPr>
        <w:t>zdio867E3NDioM</w:t>
      </w:r>
    </w:p>
    <w:p w14:paraId="668D88B9" w14:textId="6ADB9278" w:rsidR="007B0ED2" w:rsidRPr="007D23C4" w:rsidRDefault="00905DAE" w:rsidP="007D23C4">
      <w:pPr>
        <w:numPr>
          <w:ilvl w:val="1"/>
          <w:numId w:val="14"/>
        </w:numPr>
        <w:suppressAutoHyphens/>
        <w:autoSpaceDN w:val="0"/>
        <w:spacing w:after="160" w:line="256" w:lineRule="auto"/>
        <w:contextualSpacing w:val="0"/>
        <w:jc w:val="both"/>
      </w:pPr>
      <w:r>
        <w:rPr>
          <w:b/>
          <w:bCs/>
        </w:rPr>
        <w:t>Explication</w:t>
      </w:r>
      <w:r>
        <w:t xml:space="preserve"> : Ce mot de passe est chiffré pour renforcer la sécurité du routeu</w:t>
      </w:r>
      <w:r w:rsidR="007D23C4">
        <w:t>r.</w:t>
      </w:r>
    </w:p>
    <w:p w14:paraId="12E82582" w14:textId="77777777" w:rsidR="009F6301" w:rsidRDefault="009F6301" w:rsidP="000A13D6">
      <w:pPr>
        <w:jc w:val="center"/>
        <w:rPr>
          <w:b/>
          <w:bCs/>
          <w:sz w:val="28"/>
          <w:szCs w:val="22"/>
        </w:rPr>
      </w:pPr>
    </w:p>
    <w:p w14:paraId="70D09306" w14:textId="61410045" w:rsidR="00D35CE4" w:rsidRPr="009F6301" w:rsidRDefault="00905DAE" w:rsidP="009F6301">
      <w:pPr>
        <w:jc w:val="center"/>
        <w:rPr>
          <w:b/>
          <w:bCs/>
          <w:sz w:val="28"/>
          <w:szCs w:val="22"/>
        </w:rPr>
      </w:pPr>
      <w:r w:rsidRPr="00022543">
        <w:rPr>
          <w:b/>
          <w:bCs/>
          <w:sz w:val="28"/>
          <w:szCs w:val="22"/>
        </w:rPr>
        <w:t>Configuration du switch</w:t>
      </w:r>
    </w:p>
    <w:p w14:paraId="08EC8ECE" w14:textId="39D9BA65" w:rsidR="00022543" w:rsidRDefault="00905DAE" w:rsidP="00905DAE">
      <w:pPr>
        <w:rPr>
          <w:b/>
          <w:bCs/>
        </w:rPr>
      </w:pPr>
      <w:r>
        <w:rPr>
          <w:b/>
          <w:bCs/>
        </w:rPr>
        <w:t>Étapes de configuration</w:t>
      </w:r>
    </w:p>
    <w:p w14:paraId="3F96F9DF" w14:textId="77777777" w:rsidR="00905DAE" w:rsidRPr="00022543" w:rsidRDefault="00905DAE" w:rsidP="00905DAE">
      <w:pPr>
        <w:ind w:left="360"/>
        <w:rPr>
          <w:u w:val="single"/>
        </w:rPr>
      </w:pPr>
      <w:r w:rsidRPr="00022543">
        <w:rPr>
          <w:b/>
          <w:bCs/>
          <w:u w:val="single"/>
        </w:rPr>
        <w:t>Accéder au mode configuration</w:t>
      </w:r>
      <w:r w:rsidRPr="00022543">
        <w:rPr>
          <w:u w:val="single"/>
        </w:rPr>
        <w:t xml:space="preserve"> :</w:t>
      </w:r>
    </w:p>
    <w:p w14:paraId="1DFCA399" w14:textId="0BD6A378" w:rsidR="00905DAE" w:rsidRPr="00524568" w:rsidRDefault="00022543" w:rsidP="00022543">
      <w:pPr>
        <w:pBdr>
          <w:top w:val="single" w:sz="4" w:space="1" w:color="auto"/>
          <w:left w:val="single" w:sz="4" w:space="4" w:color="auto"/>
          <w:bottom w:val="single" w:sz="4" w:space="1" w:color="auto"/>
          <w:right w:val="single" w:sz="4" w:space="4" w:color="auto"/>
        </w:pBdr>
        <w:shd w:val="clear" w:color="auto" w:fill="000000"/>
        <w:ind w:left="360"/>
        <w:rPr>
          <w:rFonts w:ascii="Monospace" w:hAnsi="Monospace"/>
          <w:color w:val="FFFFFF" w:themeColor="background1"/>
          <w:sz w:val="20"/>
          <w:szCs w:val="16"/>
        </w:rPr>
      </w:pPr>
      <w:r w:rsidRPr="00524568">
        <w:rPr>
          <w:rFonts w:ascii="Monospace" w:hAnsi="Monospace"/>
          <w:color w:val="FFFFFF" w:themeColor="background1"/>
          <w:sz w:val="20"/>
          <w:szCs w:val="16"/>
        </w:rPr>
        <w:t>Enable</w:t>
      </w:r>
    </w:p>
    <w:p w14:paraId="001CF848" w14:textId="77777777" w:rsidR="00905DAE" w:rsidRPr="00524568" w:rsidRDefault="00905DAE" w:rsidP="00022543">
      <w:pPr>
        <w:pBdr>
          <w:top w:val="single" w:sz="4" w:space="1" w:color="auto"/>
          <w:left w:val="single" w:sz="4" w:space="4" w:color="auto"/>
          <w:bottom w:val="single" w:sz="4" w:space="1" w:color="auto"/>
          <w:right w:val="single" w:sz="4" w:space="4" w:color="auto"/>
        </w:pBdr>
        <w:shd w:val="clear" w:color="auto" w:fill="000000"/>
        <w:ind w:left="360"/>
        <w:rPr>
          <w:rFonts w:ascii="Monospace" w:hAnsi="Monospace"/>
          <w:color w:val="FFFFFF" w:themeColor="background1"/>
          <w:sz w:val="20"/>
          <w:szCs w:val="16"/>
        </w:rPr>
      </w:pPr>
      <w:proofErr w:type="spellStart"/>
      <w:r w:rsidRPr="00524568">
        <w:rPr>
          <w:rFonts w:ascii="Monospace" w:hAnsi="Monospace"/>
          <w:color w:val="FFFFFF" w:themeColor="background1"/>
          <w:sz w:val="20"/>
          <w:szCs w:val="16"/>
        </w:rPr>
        <w:t>Switch#configure</w:t>
      </w:r>
      <w:proofErr w:type="spellEnd"/>
      <w:r w:rsidRPr="00524568">
        <w:rPr>
          <w:rFonts w:ascii="Monospace" w:hAnsi="Monospace"/>
          <w:color w:val="FFFFFF" w:themeColor="background1"/>
          <w:sz w:val="20"/>
          <w:szCs w:val="16"/>
        </w:rPr>
        <w:t xml:space="preserve"> terminal</w:t>
      </w:r>
    </w:p>
    <w:p w14:paraId="726D9182" w14:textId="77777777" w:rsidR="00905DAE" w:rsidRPr="00524568" w:rsidRDefault="00905DAE" w:rsidP="00022543">
      <w:pPr>
        <w:pBdr>
          <w:top w:val="single" w:sz="4" w:space="1" w:color="auto"/>
          <w:left w:val="single" w:sz="4" w:space="4" w:color="auto"/>
          <w:bottom w:val="single" w:sz="4" w:space="1" w:color="auto"/>
          <w:right w:val="single" w:sz="4" w:space="4" w:color="auto"/>
        </w:pBdr>
        <w:shd w:val="clear" w:color="auto" w:fill="000000"/>
        <w:ind w:left="360"/>
        <w:rPr>
          <w:rFonts w:ascii="Monospace" w:hAnsi="Monospace"/>
          <w:color w:val="FFFFFF" w:themeColor="background1"/>
          <w:sz w:val="20"/>
          <w:szCs w:val="16"/>
          <w:lang w:val="en-US"/>
        </w:rPr>
      </w:pPr>
      <w:r w:rsidRPr="00524568">
        <w:rPr>
          <w:rFonts w:ascii="Monospace" w:hAnsi="Monospace"/>
          <w:color w:val="FFFFFF" w:themeColor="background1"/>
          <w:sz w:val="20"/>
          <w:szCs w:val="16"/>
          <w:lang w:val="en-US"/>
        </w:rPr>
        <w:t>Enter configuration commands, one per line.  End with CNTL/Z.</w:t>
      </w:r>
    </w:p>
    <w:p w14:paraId="61F5133E" w14:textId="77777777" w:rsidR="00022543" w:rsidRDefault="00022543" w:rsidP="00905DAE">
      <w:pPr>
        <w:ind w:left="360"/>
        <w:rPr>
          <w:b/>
          <w:bCs/>
          <w:lang w:val="en-US"/>
        </w:rPr>
      </w:pPr>
    </w:p>
    <w:p w14:paraId="238D2375" w14:textId="77777777" w:rsidR="00F20F28" w:rsidRPr="00142583" w:rsidRDefault="00F20F28" w:rsidP="00905DAE">
      <w:pPr>
        <w:ind w:left="360"/>
        <w:rPr>
          <w:b/>
          <w:u w:val="single"/>
          <w:lang w:val="en-US"/>
        </w:rPr>
      </w:pPr>
    </w:p>
    <w:p w14:paraId="707420A3" w14:textId="10D3AC7E" w:rsidR="00905DAE" w:rsidRPr="00142583" w:rsidRDefault="00905DAE" w:rsidP="00905DAE">
      <w:pPr>
        <w:ind w:left="360"/>
        <w:rPr>
          <w:u w:val="single"/>
          <w:lang w:val="en-US"/>
        </w:rPr>
      </w:pPr>
      <w:proofErr w:type="spellStart"/>
      <w:r w:rsidRPr="00142583">
        <w:rPr>
          <w:b/>
          <w:u w:val="single"/>
          <w:lang w:val="en-US"/>
        </w:rPr>
        <w:t>Configurer</w:t>
      </w:r>
      <w:proofErr w:type="spellEnd"/>
      <w:r w:rsidRPr="00142583">
        <w:rPr>
          <w:b/>
          <w:u w:val="single"/>
          <w:lang w:val="en-US"/>
        </w:rPr>
        <w:t xml:space="preserve"> les </w:t>
      </w:r>
      <w:proofErr w:type="spellStart"/>
      <w:r w:rsidRPr="00142583">
        <w:rPr>
          <w:b/>
          <w:u w:val="single"/>
          <w:lang w:val="en-US"/>
        </w:rPr>
        <w:t>lignes</w:t>
      </w:r>
      <w:proofErr w:type="spellEnd"/>
      <w:r w:rsidRPr="00142583">
        <w:rPr>
          <w:b/>
          <w:u w:val="single"/>
          <w:lang w:val="en-US"/>
        </w:rPr>
        <w:t xml:space="preserve"> </w:t>
      </w:r>
      <w:proofErr w:type="gramStart"/>
      <w:r w:rsidR="00022543" w:rsidRPr="00142583">
        <w:rPr>
          <w:b/>
          <w:u w:val="single"/>
          <w:lang w:val="en-US"/>
        </w:rPr>
        <w:t>console</w:t>
      </w:r>
      <w:r w:rsidR="00022543" w:rsidRPr="00142583">
        <w:rPr>
          <w:u w:val="single"/>
          <w:lang w:val="en-US"/>
        </w:rPr>
        <w:t xml:space="preserve"> :</w:t>
      </w:r>
      <w:proofErr w:type="gramEnd"/>
    </w:p>
    <w:p w14:paraId="3214F18C" w14:textId="77777777" w:rsidR="00905DAE" w:rsidRPr="00524568" w:rsidRDefault="00905DAE" w:rsidP="00022543">
      <w:pPr>
        <w:pBdr>
          <w:top w:val="single" w:sz="4" w:space="1" w:color="auto"/>
          <w:left w:val="single" w:sz="4" w:space="4" w:color="auto"/>
          <w:bottom w:val="single" w:sz="4" w:space="1" w:color="auto"/>
          <w:right w:val="single" w:sz="4" w:space="4" w:color="auto"/>
        </w:pBdr>
        <w:shd w:val="clear" w:color="auto" w:fill="000000"/>
        <w:ind w:left="360"/>
        <w:rPr>
          <w:rFonts w:ascii="Monospace" w:hAnsi="Monospace"/>
          <w:color w:val="FFFFFF" w:themeColor="background1"/>
          <w:sz w:val="20"/>
          <w:szCs w:val="16"/>
          <w:lang w:val="en-US"/>
        </w:rPr>
      </w:pPr>
      <w:r w:rsidRPr="00524568">
        <w:rPr>
          <w:rFonts w:ascii="Monospace" w:hAnsi="Monospace"/>
          <w:color w:val="FFFFFF" w:themeColor="background1"/>
          <w:sz w:val="20"/>
          <w:szCs w:val="16"/>
          <w:lang w:val="en-US"/>
        </w:rPr>
        <w:t>Switch(config)#line console 0</w:t>
      </w:r>
    </w:p>
    <w:p w14:paraId="688343BA" w14:textId="145DF42C" w:rsidR="00905DAE" w:rsidRPr="00524568" w:rsidRDefault="00905DAE" w:rsidP="00022543">
      <w:pPr>
        <w:pBdr>
          <w:top w:val="single" w:sz="4" w:space="1" w:color="auto"/>
          <w:left w:val="single" w:sz="4" w:space="4" w:color="auto"/>
          <w:bottom w:val="single" w:sz="4" w:space="1" w:color="auto"/>
          <w:right w:val="single" w:sz="4" w:space="4" w:color="auto"/>
        </w:pBdr>
        <w:shd w:val="clear" w:color="auto" w:fill="000000"/>
        <w:ind w:left="360"/>
        <w:rPr>
          <w:rFonts w:ascii="Monospace" w:hAnsi="Monospace"/>
          <w:color w:val="FFFFFF" w:themeColor="background1"/>
          <w:sz w:val="20"/>
          <w:lang w:val="en-US"/>
        </w:rPr>
      </w:pPr>
      <w:r w:rsidRPr="21647506">
        <w:rPr>
          <w:rFonts w:ascii="Monospace" w:hAnsi="Monospace"/>
          <w:color w:val="FFFFFF" w:themeColor="background2"/>
          <w:sz w:val="20"/>
          <w:lang w:val="en-US"/>
        </w:rPr>
        <w:t>Switch(config-</w:t>
      </w:r>
      <w:proofErr w:type="gramStart"/>
      <w:r w:rsidRPr="21647506">
        <w:rPr>
          <w:rFonts w:ascii="Monospace" w:hAnsi="Monospace"/>
          <w:color w:val="FFFFFF" w:themeColor="background2"/>
          <w:sz w:val="20"/>
          <w:lang w:val="en-US"/>
        </w:rPr>
        <w:t>line)#</w:t>
      </w:r>
      <w:proofErr w:type="gramEnd"/>
      <w:r w:rsidRPr="21647506">
        <w:rPr>
          <w:rFonts w:ascii="Monospace" w:hAnsi="Monospace"/>
          <w:color w:val="FFFFFF" w:themeColor="background2"/>
          <w:sz w:val="20"/>
          <w:lang w:val="en-US"/>
        </w:rPr>
        <w:t xml:space="preserve">password </w:t>
      </w:r>
      <w:r w:rsidR="5EF48DB8" w:rsidRPr="21647506">
        <w:rPr>
          <w:rFonts w:ascii="Monospace" w:hAnsi="Monospace"/>
          <w:color w:val="FFFFFF" w:themeColor="background2"/>
          <w:sz w:val="20"/>
          <w:lang w:val="en-US"/>
        </w:rPr>
        <w:t>CSH23di7210djzU2d</w:t>
      </w:r>
    </w:p>
    <w:p w14:paraId="0ECA156F" w14:textId="77777777" w:rsidR="00905DAE" w:rsidRPr="00524568" w:rsidRDefault="00905DAE" w:rsidP="00022543">
      <w:pPr>
        <w:pBdr>
          <w:top w:val="single" w:sz="4" w:space="1" w:color="auto"/>
          <w:left w:val="single" w:sz="4" w:space="4" w:color="auto"/>
          <w:bottom w:val="single" w:sz="4" w:space="1" w:color="auto"/>
          <w:right w:val="single" w:sz="4" w:space="4" w:color="auto"/>
        </w:pBdr>
        <w:shd w:val="clear" w:color="auto" w:fill="000000"/>
        <w:ind w:left="360"/>
        <w:rPr>
          <w:rFonts w:ascii="Monospace" w:hAnsi="Monospace"/>
          <w:color w:val="FFFFFF" w:themeColor="background1"/>
          <w:sz w:val="20"/>
          <w:szCs w:val="16"/>
          <w:lang w:val="en-US"/>
        </w:rPr>
      </w:pPr>
      <w:r w:rsidRPr="00524568">
        <w:rPr>
          <w:rFonts w:ascii="Monospace" w:hAnsi="Monospace"/>
          <w:color w:val="FFFFFF" w:themeColor="background1"/>
          <w:sz w:val="20"/>
          <w:szCs w:val="16"/>
          <w:lang w:val="en-US"/>
        </w:rPr>
        <w:t>Switch(config-</w:t>
      </w:r>
      <w:proofErr w:type="gramStart"/>
      <w:r w:rsidRPr="00524568">
        <w:rPr>
          <w:rFonts w:ascii="Monospace" w:hAnsi="Monospace"/>
          <w:color w:val="FFFFFF" w:themeColor="background1"/>
          <w:sz w:val="20"/>
          <w:szCs w:val="16"/>
          <w:lang w:val="en-US"/>
        </w:rPr>
        <w:t>line)#</w:t>
      </w:r>
      <w:proofErr w:type="gramEnd"/>
      <w:r w:rsidRPr="00524568">
        <w:rPr>
          <w:rFonts w:ascii="Monospace" w:hAnsi="Monospace"/>
          <w:color w:val="FFFFFF" w:themeColor="background1"/>
          <w:sz w:val="20"/>
          <w:szCs w:val="16"/>
          <w:lang w:val="en-US"/>
        </w:rPr>
        <w:t>login</w:t>
      </w:r>
    </w:p>
    <w:p w14:paraId="79A4F526" w14:textId="77777777" w:rsidR="00905DAE" w:rsidRPr="00524568" w:rsidRDefault="00905DAE" w:rsidP="00022543">
      <w:pPr>
        <w:pBdr>
          <w:top w:val="single" w:sz="4" w:space="1" w:color="auto"/>
          <w:left w:val="single" w:sz="4" w:space="4" w:color="auto"/>
          <w:bottom w:val="single" w:sz="4" w:space="1" w:color="auto"/>
          <w:right w:val="single" w:sz="4" w:space="4" w:color="auto"/>
        </w:pBdr>
        <w:shd w:val="clear" w:color="auto" w:fill="000000"/>
        <w:ind w:left="360"/>
        <w:rPr>
          <w:rFonts w:ascii="Monospace" w:hAnsi="Monospace"/>
          <w:color w:val="FFFFFF" w:themeColor="background1"/>
          <w:sz w:val="20"/>
          <w:szCs w:val="16"/>
        </w:rPr>
      </w:pPr>
      <w:r w:rsidRPr="00524568">
        <w:rPr>
          <w:rFonts w:ascii="Monospace" w:hAnsi="Monospace"/>
          <w:color w:val="FFFFFF" w:themeColor="background1"/>
          <w:sz w:val="20"/>
          <w:szCs w:val="16"/>
        </w:rPr>
        <w:t>Switch(config-</w:t>
      </w:r>
      <w:proofErr w:type="gramStart"/>
      <w:r w:rsidRPr="00524568">
        <w:rPr>
          <w:rFonts w:ascii="Monospace" w:hAnsi="Monospace"/>
          <w:color w:val="FFFFFF" w:themeColor="background1"/>
          <w:sz w:val="20"/>
          <w:szCs w:val="16"/>
        </w:rPr>
        <w:t>line)#</w:t>
      </w:r>
      <w:proofErr w:type="gramEnd"/>
      <w:r w:rsidRPr="00524568">
        <w:rPr>
          <w:rFonts w:ascii="Monospace" w:hAnsi="Monospace"/>
          <w:color w:val="FFFFFF" w:themeColor="background1"/>
          <w:sz w:val="20"/>
          <w:szCs w:val="16"/>
        </w:rPr>
        <w:t>exit</w:t>
      </w:r>
    </w:p>
    <w:p w14:paraId="485DAAFD" w14:textId="77777777" w:rsidR="00905DAE" w:rsidRDefault="00905DAE" w:rsidP="009D0182">
      <w:pPr>
        <w:pStyle w:val="Paragraphedeliste"/>
        <w:numPr>
          <w:ilvl w:val="0"/>
          <w:numId w:val="15"/>
        </w:numPr>
        <w:jc w:val="both"/>
      </w:pPr>
      <w:r w:rsidRPr="00FE4489">
        <w:rPr>
          <w:b/>
          <w:bCs/>
        </w:rPr>
        <w:t>Explication</w:t>
      </w:r>
      <w:r>
        <w:t xml:space="preserve"> : Un mot de passe est défini pour protéger l'accès console au switch.</w:t>
      </w:r>
    </w:p>
    <w:p w14:paraId="229C85F7" w14:textId="77777777" w:rsidR="00FE4489" w:rsidRDefault="00FE4489" w:rsidP="00F039EC">
      <w:pPr>
        <w:ind w:left="360"/>
        <w:jc w:val="both"/>
        <w:rPr>
          <w:b/>
          <w:bCs/>
        </w:rPr>
      </w:pPr>
    </w:p>
    <w:p w14:paraId="3E7152AF" w14:textId="77777777" w:rsidR="009F6301" w:rsidRDefault="009F6301" w:rsidP="00F039EC">
      <w:pPr>
        <w:ind w:left="360"/>
        <w:jc w:val="both"/>
        <w:rPr>
          <w:b/>
          <w:bCs/>
        </w:rPr>
      </w:pPr>
    </w:p>
    <w:p w14:paraId="4C75933C" w14:textId="0E1DA701" w:rsidR="00905DAE" w:rsidRPr="00523B77" w:rsidRDefault="00905DAE" w:rsidP="00F039EC">
      <w:pPr>
        <w:ind w:left="360"/>
        <w:jc w:val="both"/>
        <w:rPr>
          <w:u w:val="single"/>
        </w:rPr>
      </w:pPr>
      <w:r w:rsidRPr="00523B77">
        <w:rPr>
          <w:b/>
          <w:bCs/>
          <w:u w:val="single"/>
        </w:rPr>
        <w:lastRenderedPageBreak/>
        <w:t>Configurer un mot de passe secret pour le mode privilégié</w:t>
      </w:r>
      <w:r w:rsidRPr="00523B77">
        <w:rPr>
          <w:u w:val="single"/>
        </w:rPr>
        <w:t xml:space="preserve"> :</w:t>
      </w:r>
    </w:p>
    <w:p w14:paraId="559E5124" w14:textId="44B16150" w:rsidR="00905DAE" w:rsidRPr="00264060" w:rsidRDefault="00905DAE" w:rsidP="00523B77">
      <w:pPr>
        <w:pBdr>
          <w:top w:val="single" w:sz="4" w:space="1" w:color="auto"/>
          <w:left w:val="single" w:sz="4" w:space="4" w:color="auto"/>
          <w:bottom w:val="single" w:sz="4" w:space="1" w:color="auto"/>
          <w:right w:val="single" w:sz="4" w:space="4" w:color="auto"/>
        </w:pBdr>
        <w:shd w:val="clear" w:color="auto" w:fill="000000"/>
        <w:ind w:left="360"/>
        <w:rPr>
          <w:rFonts w:ascii="Monospace" w:hAnsi="Monospace"/>
          <w:color w:val="FFFFFF" w:themeColor="background1"/>
          <w:sz w:val="20"/>
          <w:lang w:val="en-US"/>
        </w:rPr>
      </w:pPr>
      <w:r w:rsidRPr="00264060">
        <w:rPr>
          <w:rFonts w:ascii="Monospace" w:hAnsi="Monospace"/>
          <w:color w:val="FFFFFF" w:themeColor="background2"/>
          <w:sz w:val="20"/>
          <w:lang w:val="en-US"/>
        </w:rPr>
        <w:t>Switch(</w:t>
      </w:r>
      <w:proofErr w:type="gramStart"/>
      <w:r w:rsidRPr="00264060">
        <w:rPr>
          <w:rFonts w:ascii="Monospace" w:hAnsi="Monospace"/>
          <w:color w:val="FFFFFF" w:themeColor="background2"/>
          <w:sz w:val="20"/>
          <w:lang w:val="en-US"/>
        </w:rPr>
        <w:t>config)#</w:t>
      </w:r>
      <w:proofErr w:type="gramEnd"/>
      <w:r w:rsidRPr="00264060">
        <w:rPr>
          <w:rFonts w:ascii="Monospace" w:hAnsi="Monospace"/>
          <w:color w:val="FFFFFF" w:themeColor="background2"/>
          <w:sz w:val="20"/>
          <w:lang w:val="en-US"/>
        </w:rPr>
        <w:t xml:space="preserve">enable secret </w:t>
      </w:r>
      <w:r w:rsidR="4EACF2E4" w:rsidRPr="00264060">
        <w:rPr>
          <w:rFonts w:ascii="Monospace" w:hAnsi="Monospace"/>
          <w:color w:val="FFFFFF" w:themeColor="background2"/>
          <w:sz w:val="20"/>
          <w:lang w:val="en-US"/>
        </w:rPr>
        <w:t>SDC1yu17zd5K23ZD</w:t>
      </w:r>
    </w:p>
    <w:p w14:paraId="359BC4F2" w14:textId="77777777" w:rsidR="00905DAE" w:rsidRDefault="00905DAE" w:rsidP="009D0182">
      <w:pPr>
        <w:numPr>
          <w:ilvl w:val="1"/>
          <w:numId w:val="16"/>
        </w:numPr>
        <w:suppressAutoHyphens/>
        <w:autoSpaceDN w:val="0"/>
        <w:spacing w:after="160" w:line="256" w:lineRule="auto"/>
        <w:contextualSpacing w:val="0"/>
        <w:jc w:val="both"/>
      </w:pPr>
      <w:r>
        <w:rPr>
          <w:b/>
          <w:bCs/>
        </w:rPr>
        <w:t>Explication</w:t>
      </w:r>
      <w:r>
        <w:t xml:space="preserve"> : Ce mot de passe protège l'accès administrateur au switch.</w:t>
      </w:r>
    </w:p>
    <w:p w14:paraId="58C56223" w14:textId="77777777" w:rsidR="00523B77" w:rsidRDefault="00523B77" w:rsidP="00F039EC">
      <w:pPr>
        <w:jc w:val="both"/>
        <w:rPr>
          <w:b/>
          <w:bCs/>
        </w:rPr>
      </w:pPr>
    </w:p>
    <w:p w14:paraId="33DF3CD9" w14:textId="23C1B18E" w:rsidR="00905DAE" w:rsidRPr="00063D6E" w:rsidRDefault="00905DAE" w:rsidP="00F8008D">
      <w:pPr>
        <w:jc w:val="center"/>
        <w:rPr>
          <w:b/>
          <w:bCs/>
          <w:sz w:val="28"/>
          <w:szCs w:val="22"/>
        </w:rPr>
      </w:pPr>
      <w:r w:rsidRPr="00063D6E">
        <w:rPr>
          <w:b/>
          <w:bCs/>
          <w:sz w:val="28"/>
          <w:szCs w:val="22"/>
        </w:rPr>
        <w:t>Configuration de la borne Wi-Fi</w:t>
      </w:r>
    </w:p>
    <w:p w14:paraId="4B5B666F" w14:textId="23F93DEF" w:rsidR="00063D6E" w:rsidRDefault="00063D6E" w:rsidP="00F039EC">
      <w:pPr>
        <w:jc w:val="both"/>
        <w:rPr>
          <w:b/>
          <w:bCs/>
        </w:rPr>
      </w:pPr>
    </w:p>
    <w:p w14:paraId="04C8D2EB" w14:textId="77777777" w:rsidR="00905DAE" w:rsidRPr="00063D6E" w:rsidRDefault="00905DAE" w:rsidP="00F039EC">
      <w:pPr>
        <w:ind w:left="360"/>
        <w:jc w:val="both"/>
        <w:rPr>
          <w:u w:val="single"/>
        </w:rPr>
      </w:pPr>
      <w:r w:rsidRPr="00063D6E">
        <w:rPr>
          <w:b/>
          <w:bCs/>
          <w:u w:val="single"/>
        </w:rPr>
        <w:t>Informations générales</w:t>
      </w:r>
      <w:r w:rsidRPr="00063D6E">
        <w:rPr>
          <w:u w:val="single"/>
        </w:rPr>
        <w:t xml:space="preserve"> :</w:t>
      </w:r>
    </w:p>
    <w:p w14:paraId="40F689E9" w14:textId="4F37AF48" w:rsidR="0017371F" w:rsidRDefault="00905DAE" w:rsidP="0017371F">
      <w:pPr>
        <w:ind w:left="1080"/>
        <w:jc w:val="both"/>
        <w:rPr>
          <w:b/>
          <w:bCs/>
          <w:u w:val="single"/>
        </w:rPr>
      </w:pPr>
      <w:r>
        <w:rPr>
          <w:b/>
          <w:bCs/>
        </w:rPr>
        <w:t>Modèle utilisé</w:t>
      </w:r>
      <w:r>
        <w:t xml:space="preserve"> : </w:t>
      </w:r>
      <w:r w:rsidR="0017371F">
        <w:t>Access Point</w:t>
      </w:r>
    </w:p>
    <w:p w14:paraId="22D07691" w14:textId="3132D6FF" w:rsidR="004D19DE" w:rsidRPr="007B0ED2" w:rsidRDefault="00905DAE" w:rsidP="0017371F">
      <w:pPr>
        <w:ind w:left="1080"/>
        <w:jc w:val="both"/>
      </w:pPr>
      <w:r w:rsidRPr="00903F89">
        <w:rPr>
          <w:b/>
          <w:bCs/>
        </w:rPr>
        <w:t>Explication</w:t>
      </w:r>
      <w:r>
        <w:t xml:space="preserve"> : La borne Wi-Fi utilise </w:t>
      </w:r>
      <w:r w:rsidR="0017371F">
        <w:t>l’</w:t>
      </w:r>
      <w:r>
        <w:t xml:space="preserve">adresse </w:t>
      </w:r>
      <w:r w:rsidR="0017371F">
        <w:t>du réseau</w:t>
      </w:r>
      <w:r>
        <w:t xml:space="preserve"> pour gérer les connexions des appareils sans fil.</w:t>
      </w:r>
    </w:p>
    <w:p w14:paraId="5332FF46" w14:textId="63FC0813" w:rsidR="00905DAE" w:rsidRPr="002A0071" w:rsidRDefault="00905DAE" w:rsidP="00F039EC">
      <w:pPr>
        <w:ind w:left="360"/>
        <w:jc w:val="both"/>
        <w:rPr>
          <w:u w:val="single"/>
        </w:rPr>
      </w:pPr>
      <w:r w:rsidRPr="002A0071">
        <w:rPr>
          <w:b/>
          <w:bCs/>
          <w:u w:val="single"/>
        </w:rPr>
        <w:t>Configuration sans fil</w:t>
      </w:r>
      <w:r w:rsidRPr="002A0071">
        <w:rPr>
          <w:u w:val="single"/>
        </w:rPr>
        <w:t xml:space="preserve"> :</w:t>
      </w:r>
    </w:p>
    <w:p w14:paraId="137C4D9B" w14:textId="5ED31E3F" w:rsidR="00A45EC6" w:rsidRPr="005A3979" w:rsidRDefault="00905DAE" w:rsidP="009D0182">
      <w:pPr>
        <w:numPr>
          <w:ilvl w:val="1"/>
          <w:numId w:val="17"/>
        </w:numPr>
        <w:suppressAutoHyphens/>
        <w:autoSpaceDN w:val="0"/>
        <w:spacing w:after="160" w:line="256" w:lineRule="auto"/>
        <w:contextualSpacing w:val="0"/>
        <w:jc w:val="both"/>
      </w:pPr>
      <w:r>
        <w:rPr>
          <w:b/>
          <w:bCs/>
        </w:rPr>
        <w:t>Authentification</w:t>
      </w:r>
      <w:r>
        <w:t xml:space="preserve"> : WPA2-PSK (sécurisée pour les réseaux modernes)</w:t>
      </w:r>
    </w:p>
    <w:p w14:paraId="39736D42" w14:textId="77777777" w:rsidR="00F20F28" w:rsidRDefault="00F20F28" w:rsidP="00905DAE">
      <w:pPr>
        <w:rPr>
          <w:b/>
          <w:bCs/>
          <w:sz w:val="28"/>
          <w:szCs w:val="22"/>
        </w:rPr>
      </w:pPr>
    </w:p>
    <w:p w14:paraId="1753323C" w14:textId="26C54403" w:rsidR="00F20F28" w:rsidRDefault="00905DAE" w:rsidP="000A13D6">
      <w:pPr>
        <w:jc w:val="center"/>
        <w:rPr>
          <w:b/>
          <w:bCs/>
          <w:sz w:val="28"/>
          <w:szCs w:val="22"/>
        </w:rPr>
      </w:pPr>
      <w:r w:rsidRPr="00903F89">
        <w:rPr>
          <w:b/>
          <w:bCs/>
          <w:sz w:val="28"/>
          <w:szCs w:val="22"/>
        </w:rPr>
        <w:t>Configuration du serveur DNS/FTP</w:t>
      </w:r>
    </w:p>
    <w:p w14:paraId="34362C3E" w14:textId="77777777" w:rsidR="00F20F28" w:rsidRPr="00F20F28" w:rsidRDefault="00F20F28" w:rsidP="00D35CE4">
      <w:pPr>
        <w:rPr>
          <w:b/>
          <w:bCs/>
          <w:sz w:val="28"/>
          <w:szCs w:val="22"/>
        </w:rPr>
      </w:pPr>
    </w:p>
    <w:p w14:paraId="71BF958A" w14:textId="115C270F" w:rsidR="00903F89" w:rsidRDefault="00905DAE" w:rsidP="00D35CE4">
      <w:pPr>
        <w:rPr>
          <w:b/>
          <w:bCs/>
        </w:rPr>
      </w:pPr>
      <w:r>
        <w:rPr>
          <w:b/>
          <w:bCs/>
        </w:rPr>
        <w:t>Paramètres FTP</w:t>
      </w:r>
    </w:p>
    <w:p w14:paraId="725803C6" w14:textId="5B4B45BF" w:rsidR="00905DAE" w:rsidRPr="00903F89" w:rsidRDefault="00905DAE" w:rsidP="00905DAE">
      <w:pPr>
        <w:ind w:left="360"/>
        <w:rPr>
          <w:u w:val="single"/>
        </w:rPr>
      </w:pPr>
      <w:r w:rsidRPr="00903F89">
        <w:rPr>
          <w:b/>
          <w:bCs/>
          <w:u w:val="single"/>
        </w:rPr>
        <w:t>Activer le service FTP</w:t>
      </w:r>
      <w:r w:rsidRPr="00903F89">
        <w:rPr>
          <w:u w:val="single"/>
        </w:rPr>
        <w:t xml:space="preserve"> : </w:t>
      </w:r>
    </w:p>
    <w:p w14:paraId="3595C6BB" w14:textId="77777777" w:rsidR="00905DAE" w:rsidRPr="006F09D9" w:rsidRDefault="00905DAE" w:rsidP="00D71231">
      <w:pPr>
        <w:pBdr>
          <w:top w:val="single" w:sz="4" w:space="1" w:color="auto"/>
          <w:left w:val="single" w:sz="4" w:space="4" w:color="auto"/>
          <w:bottom w:val="single" w:sz="4" w:space="1" w:color="auto"/>
          <w:right w:val="single" w:sz="4" w:space="4" w:color="auto"/>
        </w:pBdr>
        <w:shd w:val="clear" w:color="auto" w:fill="000000"/>
        <w:ind w:left="360"/>
        <w:rPr>
          <w:rFonts w:ascii="Monospace" w:hAnsi="Monospace"/>
          <w:color w:val="FFFFFF" w:themeColor="background1"/>
          <w:sz w:val="20"/>
          <w:szCs w:val="16"/>
        </w:rPr>
      </w:pPr>
      <w:r w:rsidRPr="006F09D9">
        <w:rPr>
          <w:rFonts w:ascii="Monospace" w:hAnsi="Monospace"/>
          <w:color w:val="FFFFFF" w:themeColor="background1"/>
          <w:sz w:val="20"/>
          <w:szCs w:val="16"/>
        </w:rPr>
        <w:t>FTP On</w:t>
      </w:r>
    </w:p>
    <w:p w14:paraId="4DF5BAE4" w14:textId="77777777" w:rsidR="00905DAE" w:rsidRPr="00D71231" w:rsidRDefault="00905DAE" w:rsidP="00905DAE">
      <w:pPr>
        <w:ind w:left="360"/>
        <w:rPr>
          <w:u w:val="single"/>
        </w:rPr>
      </w:pPr>
      <w:r w:rsidRPr="00D71231">
        <w:rPr>
          <w:b/>
          <w:bCs/>
          <w:u w:val="single"/>
        </w:rPr>
        <w:t>Créer des utilisateurs</w:t>
      </w:r>
      <w:r w:rsidRPr="00D71231">
        <w:rPr>
          <w:u w:val="single"/>
        </w:rPr>
        <w:t xml:space="preserve"> : </w:t>
      </w:r>
    </w:p>
    <w:p w14:paraId="670F9731" w14:textId="4284F8D1" w:rsidR="00905DAE" w:rsidRPr="00B847AA" w:rsidRDefault="00905DAE" w:rsidP="00D71231">
      <w:pPr>
        <w:pBdr>
          <w:top w:val="single" w:sz="4" w:space="1" w:color="auto"/>
          <w:left w:val="single" w:sz="4" w:space="4" w:color="auto"/>
          <w:bottom w:val="single" w:sz="4" w:space="1" w:color="auto"/>
          <w:right w:val="single" w:sz="4" w:space="4" w:color="auto"/>
        </w:pBdr>
        <w:shd w:val="clear" w:color="auto" w:fill="000000"/>
        <w:ind w:left="360"/>
        <w:rPr>
          <w:rFonts w:ascii="Monospace" w:hAnsi="Monospace"/>
          <w:color w:val="FFFFFF" w:themeColor="background1"/>
          <w:sz w:val="20"/>
          <w:lang w:val="en-US"/>
        </w:rPr>
      </w:pPr>
      <w:r w:rsidRPr="00B847AA">
        <w:rPr>
          <w:rFonts w:ascii="Monospace" w:hAnsi="Monospace"/>
          <w:color w:val="FFFFFF" w:themeColor="background2"/>
          <w:sz w:val="20"/>
          <w:lang w:val="en-US"/>
        </w:rPr>
        <w:t xml:space="preserve">Administrator </w:t>
      </w:r>
      <w:proofErr w:type="spellStart"/>
      <w:r w:rsidRPr="00B847AA">
        <w:rPr>
          <w:rFonts w:ascii="Monospace" w:hAnsi="Monospace"/>
          <w:color w:val="FFFFFF" w:themeColor="background2"/>
          <w:sz w:val="20"/>
          <w:lang w:val="en-US"/>
        </w:rPr>
        <w:t>AdminExiaSecret</w:t>
      </w:r>
      <w:r w:rsidR="46ADD449" w:rsidRPr="00B847AA">
        <w:rPr>
          <w:rFonts w:ascii="Monospace" w:hAnsi="Monospace"/>
          <w:color w:val="FFFFFF" w:themeColor="background2"/>
          <w:sz w:val="20"/>
          <w:lang w:val="en-US"/>
        </w:rPr>
        <w:t>uXzWY</w:t>
      </w:r>
      <w:proofErr w:type="spellEnd"/>
      <w:r w:rsidRPr="00B847AA">
        <w:rPr>
          <w:rFonts w:ascii="Monospace" w:hAnsi="Monospace"/>
          <w:color w:val="FFFFFF" w:themeColor="background2"/>
          <w:sz w:val="20"/>
          <w:lang w:val="en-US"/>
        </w:rPr>
        <w:t xml:space="preserve"> RWDNL</w:t>
      </w:r>
    </w:p>
    <w:p w14:paraId="5C280EE3" w14:textId="5C5B41BF" w:rsidR="00905DAE" w:rsidRPr="006F09D9" w:rsidRDefault="00905DAE" w:rsidP="00D71231">
      <w:pPr>
        <w:pBdr>
          <w:top w:val="single" w:sz="4" w:space="1" w:color="auto"/>
          <w:left w:val="single" w:sz="4" w:space="4" w:color="auto"/>
          <w:bottom w:val="single" w:sz="4" w:space="1" w:color="auto"/>
          <w:right w:val="single" w:sz="4" w:space="4" w:color="auto"/>
        </w:pBdr>
        <w:shd w:val="clear" w:color="auto" w:fill="000000"/>
        <w:ind w:left="360"/>
        <w:rPr>
          <w:rFonts w:ascii="Monospace" w:hAnsi="Monospace"/>
          <w:color w:val="FFFFFF" w:themeColor="background1"/>
          <w:sz w:val="20"/>
          <w:lang w:val="en-US"/>
        </w:rPr>
      </w:pPr>
      <w:r w:rsidRPr="21647506">
        <w:rPr>
          <w:rFonts w:ascii="Monospace" w:hAnsi="Monospace"/>
          <w:color w:val="FFFFFF" w:themeColor="background2"/>
          <w:sz w:val="20"/>
          <w:lang w:val="en-US"/>
        </w:rPr>
        <w:t xml:space="preserve">Editor </w:t>
      </w:r>
      <w:proofErr w:type="spellStart"/>
      <w:r w:rsidRPr="21647506">
        <w:rPr>
          <w:rFonts w:ascii="Monospace" w:hAnsi="Monospace"/>
          <w:color w:val="FFFFFF" w:themeColor="background2"/>
          <w:sz w:val="20"/>
          <w:lang w:val="en-US"/>
        </w:rPr>
        <w:t>EmployeesAccountSecret</w:t>
      </w:r>
      <w:r w:rsidR="65821B20" w:rsidRPr="21647506">
        <w:rPr>
          <w:rFonts w:ascii="Monospace" w:hAnsi="Monospace"/>
          <w:color w:val="FFFFFF" w:themeColor="background2"/>
          <w:sz w:val="20"/>
          <w:lang w:val="en-US"/>
        </w:rPr>
        <w:t>uWYte</w:t>
      </w:r>
      <w:proofErr w:type="spellEnd"/>
      <w:r w:rsidRPr="21647506">
        <w:rPr>
          <w:rFonts w:ascii="Monospace" w:hAnsi="Monospace"/>
          <w:color w:val="FFFFFF" w:themeColor="background2"/>
          <w:sz w:val="20"/>
          <w:lang w:val="en-US"/>
        </w:rPr>
        <w:t xml:space="preserve"> RWN</w:t>
      </w:r>
    </w:p>
    <w:p w14:paraId="07CFFD60" w14:textId="56C08A3F" w:rsidR="00905DAE" w:rsidRPr="00142583" w:rsidRDefault="00905DAE" w:rsidP="00D71231">
      <w:pPr>
        <w:pBdr>
          <w:top w:val="single" w:sz="4" w:space="1" w:color="auto"/>
          <w:left w:val="single" w:sz="4" w:space="4" w:color="auto"/>
          <w:bottom w:val="single" w:sz="4" w:space="1" w:color="auto"/>
          <w:right w:val="single" w:sz="4" w:space="4" w:color="auto"/>
        </w:pBdr>
        <w:shd w:val="clear" w:color="auto" w:fill="000000"/>
        <w:ind w:left="360"/>
        <w:rPr>
          <w:rFonts w:ascii="Monospace" w:hAnsi="Monospace"/>
          <w:color w:val="FFFFFF" w:themeColor="background1"/>
          <w:sz w:val="20"/>
          <w:lang w:val="en-US"/>
        </w:rPr>
      </w:pPr>
      <w:r w:rsidRPr="00142583">
        <w:rPr>
          <w:rFonts w:ascii="Monospace" w:hAnsi="Monospace"/>
          <w:color w:val="FFFFFF" w:themeColor="background2"/>
          <w:sz w:val="20"/>
          <w:lang w:val="en-US"/>
        </w:rPr>
        <w:t xml:space="preserve">Reader </w:t>
      </w:r>
      <w:proofErr w:type="spellStart"/>
      <w:r w:rsidRPr="00142583">
        <w:rPr>
          <w:rFonts w:ascii="Monospace" w:hAnsi="Monospace"/>
          <w:color w:val="FFFFFF" w:themeColor="background2"/>
          <w:sz w:val="20"/>
          <w:lang w:val="en-US"/>
        </w:rPr>
        <w:t>easyPassword</w:t>
      </w:r>
      <w:r w:rsidR="1D42CE1E" w:rsidRPr="00142583">
        <w:rPr>
          <w:rFonts w:ascii="Monospace" w:hAnsi="Monospace"/>
          <w:color w:val="FFFFFF" w:themeColor="background2"/>
          <w:sz w:val="20"/>
          <w:lang w:val="en-US"/>
        </w:rPr>
        <w:t>ezDYUfg</w:t>
      </w:r>
      <w:proofErr w:type="spellEnd"/>
      <w:r w:rsidRPr="00142583">
        <w:rPr>
          <w:rFonts w:ascii="Monospace" w:hAnsi="Monospace"/>
          <w:color w:val="FFFFFF" w:themeColor="background2"/>
          <w:sz w:val="20"/>
          <w:lang w:val="en-US"/>
        </w:rPr>
        <w:t xml:space="preserve"> R</w:t>
      </w:r>
    </w:p>
    <w:p w14:paraId="5137F65C" w14:textId="77777777" w:rsidR="00905DAE" w:rsidRDefault="00905DAE" w:rsidP="009D0182">
      <w:pPr>
        <w:pStyle w:val="Paragraphedeliste"/>
        <w:numPr>
          <w:ilvl w:val="0"/>
          <w:numId w:val="19"/>
        </w:numPr>
        <w:suppressAutoHyphens/>
        <w:autoSpaceDN w:val="0"/>
        <w:spacing w:after="160" w:line="240" w:lineRule="auto"/>
        <w:ind w:left="720"/>
        <w:contextualSpacing w:val="0"/>
        <w:jc w:val="both"/>
      </w:pPr>
      <w:r w:rsidRPr="00DB11AC">
        <w:rPr>
          <w:b/>
          <w:bCs/>
        </w:rPr>
        <w:t>Explication</w:t>
      </w:r>
      <w:r>
        <w:t xml:space="preserve"> : </w:t>
      </w:r>
    </w:p>
    <w:p w14:paraId="6AF300E2" w14:textId="77777777" w:rsidR="00905DAE" w:rsidRDefault="00905DAE" w:rsidP="009D0182">
      <w:pPr>
        <w:pStyle w:val="Paragraphedeliste"/>
        <w:numPr>
          <w:ilvl w:val="0"/>
          <w:numId w:val="20"/>
        </w:numPr>
        <w:suppressAutoHyphens/>
        <w:autoSpaceDN w:val="0"/>
        <w:spacing w:after="160" w:line="240" w:lineRule="auto"/>
        <w:ind w:left="1440"/>
        <w:contextualSpacing w:val="0"/>
        <w:jc w:val="both"/>
      </w:pPr>
      <w:proofErr w:type="spellStart"/>
      <w:r>
        <w:t>Administrator</w:t>
      </w:r>
      <w:proofErr w:type="spellEnd"/>
      <w:r>
        <w:t xml:space="preserve"> : Droits complets de lecture, écriture, suppression, renommage, et liste.</w:t>
      </w:r>
    </w:p>
    <w:p w14:paraId="0775D9A9" w14:textId="77777777" w:rsidR="00905DAE" w:rsidRDefault="00905DAE" w:rsidP="009D0182">
      <w:pPr>
        <w:pStyle w:val="Paragraphedeliste"/>
        <w:numPr>
          <w:ilvl w:val="0"/>
          <w:numId w:val="20"/>
        </w:numPr>
        <w:suppressAutoHyphens/>
        <w:autoSpaceDN w:val="0"/>
        <w:spacing w:after="160" w:line="240" w:lineRule="auto"/>
        <w:ind w:left="1440"/>
        <w:contextualSpacing w:val="0"/>
        <w:jc w:val="both"/>
      </w:pPr>
      <w:r>
        <w:t>Editor : Droits de lecture, écriture, et renommage.</w:t>
      </w:r>
    </w:p>
    <w:p w14:paraId="4F2BF01A" w14:textId="77777777" w:rsidR="00905DAE" w:rsidRDefault="00905DAE" w:rsidP="009D0182">
      <w:pPr>
        <w:pStyle w:val="Paragraphedeliste"/>
        <w:numPr>
          <w:ilvl w:val="0"/>
          <w:numId w:val="20"/>
        </w:numPr>
        <w:suppressAutoHyphens/>
        <w:autoSpaceDN w:val="0"/>
        <w:spacing w:after="160" w:line="240" w:lineRule="auto"/>
        <w:ind w:left="1440"/>
        <w:contextualSpacing w:val="0"/>
        <w:jc w:val="both"/>
      </w:pPr>
      <w:r>
        <w:t>Reader : Droits de lecture uniquement.</w:t>
      </w:r>
    </w:p>
    <w:p w14:paraId="01A83E63" w14:textId="77777777" w:rsidR="00D71231" w:rsidRDefault="00D71231" w:rsidP="00905DAE">
      <w:pPr>
        <w:rPr>
          <w:b/>
          <w:bCs/>
        </w:rPr>
      </w:pPr>
    </w:p>
    <w:p w14:paraId="7D8D21F3" w14:textId="3E063639" w:rsidR="00D71231" w:rsidRDefault="00905DAE" w:rsidP="008661E5">
      <w:pPr>
        <w:rPr>
          <w:b/>
          <w:bCs/>
        </w:rPr>
      </w:pPr>
      <w:r>
        <w:rPr>
          <w:b/>
          <w:bCs/>
        </w:rPr>
        <w:t>Paramètres DNS</w:t>
      </w:r>
    </w:p>
    <w:p w14:paraId="153C8072" w14:textId="7F65C03F" w:rsidR="00905DAE" w:rsidRPr="008661E5" w:rsidRDefault="00905DAE" w:rsidP="00905DAE">
      <w:pPr>
        <w:ind w:left="360"/>
        <w:rPr>
          <w:u w:val="single"/>
        </w:rPr>
      </w:pPr>
      <w:r w:rsidRPr="008661E5">
        <w:rPr>
          <w:b/>
          <w:bCs/>
          <w:u w:val="single"/>
        </w:rPr>
        <w:t>Activer le service DNS</w:t>
      </w:r>
      <w:r w:rsidRPr="008661E5">
        <w:rPr>
          <w:u w:val="single"/>
        </w:rPr>
        <w:t xml:space="preserve"> : </w:t>
      </w:r>
    </w:p>
    <w:p w14:paraId="4D1855B4" w14:textId="77777777" w:rsidR="00905DAE" w:rsidRPr="003B6108" w:rsidRDefault="00905DAE" w:rsidP="008661E5">
      <w:pPr>
        <w:pBdr>
          <w:top w:val="single" w:sz="4" w:space="1" w:color="auto"/>
          <w:left w:val="single" w:sz="4" w:space="4" w:color="auto"/>
          <w:bottom w:val="single" w:sz="4" w:space="1" w:color="auto"/>
          <w:right w:val="single" w:sz="4" w:space="4" w:color="auto"/>
        </w:pBdr>
        <w:shd w:val="clear" w:color="auto" w:fill="000000"/>
        <w:ind w:left="360"/>
        <w:rPr>
          <w:rFonts w:ascii="Monospace" w:hAnsi="Monospace"/>
          <w:color w:val="FFFFFF" w:themeColor="background1"/>
          <w:sz w:val="20"/>
          <w:szCs w:val="16"/>
        </w:rPr>
      </w:pPr>
      <w:r w:rsidRPr="003B6108">
        <w:rPr>
          <w:rFonts w:ascii="Monospace" w:hAnsi="Monospace"/>
          <w:color w:val="FFFFFF" w:themeColor="background1"/>
          <w:sz w:val="20"/>
          <w:szCs w:val="16"/>
        </w:rPr>
        <w:t>DNS On</w:t>
      </w:r>
    </w:p>
    <w:p w14:paraId="399CAE63" w14:textId="77777777" w:rsidR="00905DAE" w:rsidRPr="008661E5" w:rsidRDefault="00905DAE" w:rsidP="00905DAE">
      <w:pPr>
        <w:ind w:left="360"/>
        <w:rPr>
          <w:u w:val="single"/>
        </w:rPr>
      </w:pPr>
      <w:r w:rsidRPr="008661E5">
        <w:rPr>
          <w:b/>
          <w:bCs/>
          <w:u w:val="single"/>
        </w:rPr>
        <w:t>Ajouter un enregistrement DNS</w:t>
      </w:r>
      <w:r w:rsidRPr="008661E5">
        <w:rPr>
          <w:u w:val="single"/>
        </w:rPr>
        <w:t xml:space="preserve"> : </w:t>
      </w:r>
    </w:p>
    <w:p w14:paraId="4ADAD731" w14:textId="77777777" w:rsidR="00905DAE" w:rsidRPr="000E23A6" w:rsidRDefault="00905DAE" w:rsidP="005608D4">
      <w:pPr>
        <w:pBdr>
          <w:top w:val="single" w:sz="4" w:space="1" w:color="auto"/>
          <w:left w:val="single" w:sz="4" w:space="4" w:color="auto"/>
          <w:bottom w:val="single" w:sz="4" w:space="1" w:color="auto"/>
          <w:right w:val="single" w:sz="4" w:space="4" w:color="auto"/>
        </w:pBdr>
        <w:shd w:val="clear" w:color="auto" w:fill="000000"/>
        <w:ind w:left="360"/>
        <w:rPr>
          <w:rFonts w:ascii="Monospace" w:hAnsi="Monospace"/>
          <w:color w:val="FFFFFF" w:themeColor="background1"/>
          <w:sz w:val="20"/>
          <w:szCs w:val="16"/>
        </w:rPr>
      </w:pPr>
      <w:r w:rsidRPr="000E23A6">
        <w:rPr>
          <w:rFonts w:ascii="Monospace" w:hAnsi="Monospace"/>
          <w:color w:val="FFFFFF" w:themeColor="background1"/>
          <w:sz w:val="20"/>
          <w:szCs w:val="16"/>
        </w:rPr>
        <w:t>www.google.com 108.177.127.139</w:t>
      </w:r>
    </w:p>
    <w:p w14:paraId="487E5ABA" w14:textId="77777777" w:rsidR="00905DAE" w:rsidRDefault="00905DAE" w:rsidP="009D0182">
      <w:pPr>
        <w:numPr>
          <w:ilvl w:val="0"/>
          <w:numId w:val="22"/>
        </w:numPr>
        <w:suppressAutoHyphens/>
        <w:autoSpaceDN w:val="0"/>
        <w:spacing w:after="160" w:line="256" w:lineRule="auto"/>
        <w:contextualSpacing w:val="0"/>
        <w:jc w:val="both"/>
      </w:pPr>
      <w:r>
        <w:rPr>
          <w:b/>
          <w:bCs/>
        </w:rPr>
        <w:lastRenderedPageBreak/>
        <w:t>Explication</w:t>
      </w:r>
      <w:r>
        <w:t xml:space="preserve"> : Cet enregistrement permet de résoudre le nom de domaine www.google.com vers l'adresse IP publique spécifiée.</w:t>
      </w:r>
    </w:p>
    <w:p w14:paraId="326B68F0" w14:textId="5220EFC4" w:rsidR="00905DAE" w:rsidRDefault="00905DAE" w:rsidP="00905DAE"/>
    <w:p w14:paraId="540ADB94" w14:textId="77777777" w:rsidR="00F8008D" w:rsidRDefault="00F8008D" w:rsidP="00905DAE"/>
    <w:p w14:paraId="5DA59115" w14:textId="77777777" w:rsidR="00905DAE" w:rsidRDefault="00905DAE" w:rsidP="00F039EC">
      <w:pPr>
        <w:jc w:val="both"/>
      </w:pPr>
      <w:r w:rsidRPr="00583BD6">
        <w:rPr>
          <w:b/>
          <w:bCs/>
          <w:u w:val="single"/>
        </w:rPr>
        <w:t>Note</w:t>
      </w:r>
      <w:r w:rsidRPr="00583BD6">
        <w:rPr>
          <w:u w:val="single"/>
        </w:rPr>
        <w:t xml:space="preserve"> :</w:t>
      </w:r>
      <w:r>
        <w:t xml:space="preserve"> Chaque étape a été validée pour garantir un réseau fonctionnel et sécurisé. La documentation est organisée pour une compréhension claire et une réplicabilité facile.</w:t>
      </w:r>
    </w:p>
    <w:p w14:paraId="33BBC0ED" w14:textId="77777777" w:rsidR="00905DAE" w:rsidRDefault="00905DAE" w:rsidP="00F039EC">
      <w:pPr>
        <w:jc w:val="both"/>
      </w:pPr>
      <w:r>
        <w:t>Pour finir on assigne les adresses de manière statique en se basant sur le tableau ci-dessous :</w:t>
      </w:r>
    </w:p>
    <w:tbl>
      <w:tblPr>
        <w:tblW w:w="9911" w:type="dxa"/>
        <w:tblInd w:w="-113" w:type="dxa"/>
        <w:tblCellMar>
          <w:left w:w="10" w:type="dxa"/>
          <w:right w:w="10" w:type="dxa"/>
        </w:tblCellMar>
        <w:tblLook w:val="04A0" w:firstRow="1" w:lastRow="0" w:firstColumn="1" w:lastColumn="0" w:noHBand="0" w:noVBand="1"/>
      </w:tblPr>
      <w:tblGrid>
        <w:gridCol w:w="1413"/>
        <w:gridCol w:w="1876"/>
        <w:gridCol w:w="2208"/>
        <w:gridCol w:w="2169"/>
        <w:gridCol w:w="2245"/>
      </w:tblGrid>
      <w:tr w:rsidR="009F6301" w14:paraId="30C14A35" w14:textId="77777777" w:rsidTr="003C4AA7">
        <w:trPr>
          <w:trHeight w:val="321"/>
        </w:trPr>
        <w:tc>
          <w:tcPr>
            <w:tcW w:w="1413" w:type="dxa"/>
            <w:tcBorders>
              <w:top w:val="single" w:sz="4" w:space="0" w:color="000000"/>
              <w:left w:val="single" w:sz="4" w:space="0" w:color="000000"/>
              <w:bottom w:val="single" w:sz="4" w:space="0" w:color="000000"/>
              <w:right w:val="single" w:sz="4" w:space="0" w:color="000000"/>
            </w:tcBorders>
            <w:shd w:val="clear" w:color="auto" w:fill="D7D3E6" w:themeFill="accent5" w:themeFillTint="33"/>
            <w:tcMar>
              <w:top w:w="0" w:type="dxa"/>
              <w:left w:w="108" w:type="dxa"/>
              <w:bottom w:w="0" w:type="dxa"/>
              <w:right w:w="108" w:type="dxa"/>
            </w:tcMar>
          </w:tcPr>
          <w:p w14:paraId="44E505F6" w14:textId="77777777" w:rsidR="00905DAE" w:rsidRPr="009C0869" w:rsidRDefault="00905DAE" w:rsidP="008150B9">
            <w:pPr>
              <w:spacing w:line="240" w:lineRule="auto"/>
              <w:jc w:val="center"/>
              <w:rPr>
                <w:b/>
                <w:bCs/>
              </w:rPr>
            </w:pPr>
            <w:r w:rsidRPr="009C0869">
              <w:rPr>
                <w:b/>
                <w:bCs/>
              </w:rPr>
              <w:t>Appareil</w:t>
            </w:r>
          </w:p>
        </w:tc>
        <w:tc>
          <w:tcPr>
            <w:tcW w:w="1876" w:type="dxa"/>
            <w:tcBorders>
              <w:top w:val="single" w:sz="4" w:space="0" w:color="000000"/>
              <w:left w:val="single" w:sz="4" w:space="0" w:color="000000"/>
              <w:bottom w:val="single" w:sz="4" w:space="0" w:color="000000"/>
              <w:right w:val="single" w:sz="4" w:space="0" w:color="000000"/>
            </w:tcBorders>
            <w:shd w:val="clear" w:color="auto" w:fill="D7D3E6" w:themeFill="accent5" w:themeFillTint="33"/>
            <w:tcMar>
              <w:top w:w="0" w:type="dxa"/>
              <w:left w:w="108" w:type="dxa"/>
              <w:bottom w:w="0" w:type="dxa"/>
              <w:right w:w="108" w:type="dxa"/>
            </w:tcMar>
          </w:tcPr>
          <w:p w14:paraId="21227B3F" w14:textId="77777777" w:rsidR="00905DAE" w:rsidRPr="009C0869" w:rsidRDefault="00905DAE" w:rsidP="008150B9">
            <w:pPr>
              <w:spacing w:line="240" w:lineRule="auto"/>
              <w:jc w:val="center"/>
              <w:rPr>
                <w:b/>
                <w:bCs/>
              </w:rPr>
            </w:pPr>
            <w:r w:rsidRPr="009C0869">
              <w:rPr>
                <w:b/>
                <w:bCs/>
              </w:rPr>
              <w:t>Adresse IP</w:t>
            </w:r>
          </w:p>
        </w:tc>
        <w:tc>
          <w:tcPr>
            <w:tcW w:w="2208" w:type="dxa"/>
            <w:tcBorders>
              <w:top w:val="single" w:sz="4" w:space="0" w:color="000000"/>
              <w:left w:val="single" w:sz="4" w:space="0" w:color="000000"/>
              <w:bottom w:val="single" w:sz="4" w:space="0" w:color="000000"/>
              <w:right w:val="single" w:sz="4" w:space="0" w:color="000000"/>
            </w:tcBorders>
            <w:shd w:val="clear" w:color="auto" w:fill="D7D3E6" w:themeFill="accent5" w:themeFillTint="33"/>
            <w:tcMar>
              <w:top w:w="0" w:type="dxa"/>
              <w:left w:w="108" w:type="dxa"/>
              <w:bottom w:w="0" w:type="dxa"/>
              <w:right w:w="108" w:type="dxa"/>
            </w:tcMar>
          </w:tcPr>
          <w:p w14:paraId="42DEE14D" w14:textId="77777777" w:rsidR="00905DAE" w:rsidRPr="009C0869" w:rsidRDefault="00905DAE" w:rsidP="008150B9">
            <w:pPr>
              <w:spacing w:line="240" w:lineRule="auto"/>
              <w:jc w:val="center"/>
              <w:rPr>
                <w:b/>
                <w:bCs/>
              </w:rPr>
            </w:pPr>
            <w:r w:rsidRPr="009C0869">
              <w:rPr>
                <w:b/>
                <w:bCs/>
              </w:rPr>
              <w:t>Masque de sous-réseau</w:t>
            </w:r>
          </w:p>
        </w:tc>
        <w:tc>
          <w:tcPr>
            <w:tcW w:w="2169" w:type="dxa"/>
            <w:tcBorders>
              <w:top w:val="single" w:sz="4" w:space="0" w:color="000000"/>
              <w:left w:val="single" w:sz="4" w:space="0" w:color="000000"/>
              <w:bottom w:val="single" w:sz="4" w:space="0" w:color="000000"/>
              <w:right w:val="single" w:sz="4" w:space="0" w:color="000000"/>
            </w:tcBorders>
            <w:shd w:val="clear" w:color="auto" w:fill="D7D3E6" w:themeFill="accent5" w:themeFillTint="33"/>
            <w:tcMar>
              <w:top w:w="0" w:type="dxa"/>
              <w:left w:w="108" w:type="dxa"/>
              <w:bottom w:w="0" w:type="dxa"/>
              <w:right w:w="108" w:type="dxa"/>
            </w:tcMar>
          </w:tcPr>
          <w:p w14:paraId="7B761066" w14:textId="77777777" w:rsidR="00905DAE" w:rsidRPr="009C0869" w:rsidRDefault="00905DAE" w:rsidP="008150B9">
            <w:pPr>
              <w:spacing w:line="240" w:lineRule="auto"/>
              <w:jc w:val="center"/>
              <w:rPr>
                <w:b/>
                <w:bCs/>
              </w:rPr>
            </w:pPr>
            <w:r w:rsidRPr="009C0869">
              <w:rPr>
                <w:b/>
                <w:bCs/>
              </w:rPr>
              <w:t>Passerelle par défaut</w:t>
            </w:r>
          </w:p>
        </w:tc>
        <w:tc>
          <w:tcPr>
            <w:tcW w:w="2245" w:type="dxa"/>
            <w:tcBorders>
              <w:top w:val="single" w:sz="4" w:space="0" w:color="000000"/>
              <w:left w:val="single" w:sz="4" w:space="0" w:color="000000"/>
              <w:bottom w:val="single" w:sz="4" w:space="0" w:color="000000"/>
              <w:right w:val="single" w:sz="4" w:space="0" w:color="000000"/>
            </w:tcBorders>
            <w:shd w:val="clear" w:color="auto" w:fill="D7D3E6" w:themeFill="accent5" w:themeFillTint="33"/>
            <w:tcMar>
              <w:top w:w="0" w:type="dxa"/>
              <w:left w:w="108" w:type="dxa"/>
              <w:bottom w:w="0" w:type="dxa"/>
              <w:right w:w="108" w:type="dxa"/>
            </w:tcMar>
          </w:tcPr>
          <w:p w14:paraId="7B60198E" w14:textId="77777777" w:rsidR="00905DAE" w:rsidRPr="009C0869" w:rsidRDefault="00905DAE" w:rsidP="008150B9">
            <w:pPr>
              <w:spacing w:line="240" w:lineRule="auto"/>
              <w:jc w:val="center"/>
              <w:rPr>
                <w:b/>
                <w:bCs/>
              </w:rPr>
            </w:pPr>
            <w:r w:rsidRPr="009C0869">
              <w:rPr>
                <w:b/>
                <w:bCs/>
              </w:rPr>
              <w:t>Serveur DNS</w:t>
            </w:r>
          </w:p>
        </w:tc>
      </w:tr>
      <w:tr w:rsidR="009F6301" w14:paraId="01C85103" w14:textId="77777777" w:rsidTr="003C4AA7">
        <w:trPr>
          <w:trHeight w:val="321"/>
        </w:trPr>
        <w:tc>
          <w:tcPr>
            <w:tcW w:w="1413" w:type="dxa"/>
            <w:tcBorders>
              <w:top w:val="single" w:sz="4" w:space="0" w:color="000000"/>
              <w:left w:val="single" w:sz="4" w:space="0" w:color="000000"/>
              <w:bottom w:val="single" w:sz="4" w:space="0" w:color="000000"/>
              <w:right w:val="single" w:sz="4" w:space="0" w:color="000000"/>
            </w:tcBorders>
            <w:shd w:val="clear" w:color="auto" w:fill="AFA7CD" w:themeFill="accent5" w:themeFillTint="66"/>
            <w:tcMar>
              <w:top w:w="0" w:type="dxa"/>
              <w:left w:w="108" w:type="dxa"/>
              <w:bottom w:w="0" w:type="dxa"/>
              <w:right w:w="108" w:type="dxa"/>
            </w:tcMar>
          </w:tcPr>
          <w:p w14:paraId="0248A335" w14:textId="77777777" w:rsidR="00905DAE" w:rsidRPr="009C0869" w:rsidRDefault="00905DAE" w:rsidP="008150B9">
            <w:pPr>
              <w:spacing w:line="240" w:lineRule="auto"/>
              <w:jc w:val="center"/>
              <w:rPr>
                <w:b/>
                <w:bCs/>
              </w:rPr>
            </w:pPr>
            <w:r w:rsidRPr="009C0869">
              <w:rPr>
                <w:b/>
                <w:bCs/>
              </w:rPr>
              <w:t>PC0</w:t>
            </w:r>
          </w:p>
        </w:tc>
        <w:tc>
          <w:tcPr>
            <w:tcW w:w="1876" w:type="dxa"/>
            <w:tcBorders>
              <w:top w:val="single" w:sz="4" w:space="0" w:color="000000"/>
              <w:left w:val="single" w:sz="4" w:space="0" w:color="000000"/>
              <w:bottom w:val="single" w:sz="4" w:space="0" w:color="000000"/>
              <w:right w:val="single" w:sz="4" w:space="0" w:color="000000"/>
            </w:tcBorders>
            <w:shd w:val="clear" w:color="auto" w:fill="AFA7CD" w:themeFill="accent5" w:themeFillTint="66"/>
            <w:tcMar>
              <w:top w:w="0" w:type="dxa"/>
              <w:left w:w="108" w:type="dxa"/>
              <w:bottom w:w="0" w:type="dxa"/>
              <w:right w:w="108" w:type="dxa"/>
            </w:tcMar>
          </w:tcPr>
          <w:p w14:paraId="37A9D476" w14:textId="1EAFDBC8" w:rsidR="00905DAE" w:rsidRDefault="00905DAE" w:rsidP="008150B9">
            <w:pPr>
              <w:spacing w:line="240" w:lineRule="auto"/>
              <w:jc w:val="center"/>
            </w:pPr>
            <w:r>
              <w:t>192.168.1.</w:t>
            </w:r>
            <w:r w:rsidR="07E55B51">
              <w:t>51</w:t>
            </w:r>
          </w:p>
        </w:tc>
        <w:tc>
          <w:tcPr>
            <w:tcW w:w="2208" w:type="dxa"/>
            <w:tcBorders>
              <w:top w:val="single" w:sz="4" w:space="0" w:color="000000"/>
              <w:left w:val="single" w:sz="4" w:space="0" w:color="000000"/>
              <w:bottom w:val="single" w:sz="4" w:space="0" w:color="000000"/>
              <w:right w:val="single" w:sz="4" w:space="0" w:color="000000"/>
            </w:tcBorders>
            <w:shd w:val="clear" w:color="auto" w:fill="AFA7CD" w:themeFill="accent5" w:themeFillTint="66"/>
            <w:tcMar>
              <w:top w:w="0" w:type="dxa"/>
              <w:left w:w="108" w:type="dxa"/>
              <w:bottom w:w="0" w:type="dxa"/>
              <w:right w:w="108" w:type="dxa"/>
            </w:tcMar>
          </w:tcPr>
          <w:p w14:paraId="09489328" w14:textId="77777777" w:rsidR="00905DAE" w:rsidRDefault="00905DAE" w:rsidP="008150B9">
            <w:pPr>
              <w:spacing w:line="240" w:lineRule="auto"/>
              <w:jc w:val="center"/>
            </w:pPr>
            <w:r>
              <w:t>255.255.255.0</w:t>
            </w:r>
          </w:p>
        </w:tc>
        <w:tc>
          <w:tcPr>
            <w:tcW w:w="2169" w:type="dxa"/>
            <w:tcBorders>
              <w:top w:val="single" w:sz="4" w:space="0" w:color="000000"/>
              <w:left w:val="single" w:sz="4" w:space="0" w:color="000000"/>
              <w:bottom w:val="single" w:sz="4" w:space="0" w:color="000000"/>
              <w:right w:val="single" w:sz="4" w:space="0" w:color="000000"/>
            </w:tcBorders>
            <w:shd w:val="clear" w:color="auto" w:fill="AFA7CD" w:themeFill="accent5" w:themeFillTint="66"/>
            <w:tcMar>
              <w:top w:w="0" w:type="dxa"/>
              <w:left w:w="108" w:type="dxa"/>
              <w:bottom w:w="0" w:type="dxa"/>
              <w:right w:w="108" w:type="dxa"/>
            </w:tcMar>
          </w:tcPr>
          <w:p w14:paraId="4042194F" w14:textId="77777777" w:rsidR="00905DAE" w:rsidRDefault="00905DAE" w:rsidP="008150B9">
            <w:pPr>
              <w:spacing w:line="240" w:lineRule="auto"/>
              <w:jc w:val="center"/>
            </w:pPr>
            <w:r>
              <w:t>192.168.1.254</w:t>
            </w:r>
          </w:p>
        </w:tc>
        <w:tc>
          <w:tcPr>
            <w:tcW w:w="2245" w:type="dxa"/>
            <w:tcBorders>
              <w:top w:val="single" w:sz="4" w:space="0" w:color="000000"/>
              <w:left w:val="single" w:sz="4" w:space="0" w:color="000000"/>
              <w:bottom w:val="single" w:sz="4" w:space="0" w:color="000000"/>
              <w:right w:val="single" w:sz="4" w:space="0" w:color="000000"/>
            </w:tcBorders>
            <w:shd w:val="clear" w:color="auto" w:fill="AFA7CD" w:themeFill="accent5" w:themeFillTint="66"/>
            <w:tcMar>
              <w:top w:w="0" w:type="dxa"/>
              <w:left w:w="108" w:type="dxa"/>
              <w:bottom w:w="0" w:type="dxa"/>
              <w:right w:w="108" w:type="dxa"/>
            </w:tcMar>
          </w:tcPr>
          <w:p w14:paraId="42D1B2E2" w14:textId="08E7D202" w:rsidR="00905DAE" w:rsidRDefault="00905DAE" w:rsidP="008150B9">
            <w:pPr>
              <w:spacing w:line="240" w:lineRule="auto"/>
              <w:jc w:val="center"/>
            </w:pPr>
            <w:r>
              <w:t>192.168.1.2</w:t>
            </w:r>
          </w:p>
        </w:tc>
      </w:tr>
      <w:tr w:rsidR="009F6301" w14:paraId="625FF41F" w14:textId="77777777" w:rsidTr="003C4AA7">
        <w:trPr>
          <w:trHeight w:val="321"/>
        </w:trPr>
        <w:tc>
          <w:tcPr>
            <w:tcW w:w="1413" w:type="dxa"/>
            <w:tcBorders>
              <w:top w:val="single" w:sz="4" w:space="0" w:color="000000"/>
              <w:left w:val="single" w:sz="4" w:space="0" w:color="000000"/>
              <w:bottom w:val="single" w:sz="4" w:space="0" w:color="000000"/>
              <w:right w:val="single" w:sz="4" w:space="0" w:color="000000"/>
            </w:tcBorders>
            <w:shd w:val="clear" w:color="auto" w:fill="887CB5" w:themeFill="accent5" w:themeFillTint="99"/>
            <w:tcMar>
              <w:top w:w="0" w:type="dxa"/>
              <w:left w:w="108" w:type="dxa"/>
              <w:bottom w:w="0" w:type="dxa"/>
              <w:right w:w="108" w:type="dxa"/>
            </w:tcMar>
          </w:tcPr>
          <w:p w14:paraId="7CD88972" w14:textId="77777777" w:rsidR="00905DAE" w:rsidRPr="009C0869" w:rsidRDefault="00905DAE" w:rsidP="008150B9">
            <w:pPr>
              <w:spacing w:line="240" w:lineRule="auto"/>
              <w:jc w:val="center"/>
              <w:rPr>
                <w:b/>
                <w:bCs/>
              </w:rPr>
            </w:pPr>
            <w:r w:rsidRPr="009C0869">
              <w:rPr>
                <w:b/>
                <w:bCs/>
              </w:rPr>
              <w:t>PC1</w:t>
            </w:r>
          </w:p>
        </w:tc>
        <w:tc>
          <w:tcPr>
            <w:tcW w:w="1876" w:type="dxa"/>
            <w:tcBorders>
              <w:top w:val="single" w:sz="4" w:space="0" w:color="000000"/>
              <w:left w:val="single" w:sz="4" w:space="0" w:color="000000"/>
              <w:bottom w:val="single" w:sz="4" w:space="0" w:color="000000"/>
              <w:right w:val="single" w:sz="4" w:space="0" w:color="000000"/>
            </w:tcBorders>
            <w:shd w:val="clear" w:color="auto" w:fill="887CB5" w:themeFill="accent5" w:themeFillTint="99"/>
            <w:tcMar>
              <w:top w:w="0" w:type="dxa"/>
              <w:left w:w="108" w:type="dxa"/>
              <w:bottom w:w="0" w:type="dxa"/>
              <w:right w:w="108" w:type="dxa"/>
            </w:tcMar>
          </w:tcPr>
          <w:p w14:paraId="1A1DE4D0" w14:textId="65E07195" w:rsidR="00905DAE" w:rsidRDefault="00905DAE" w:rsidP="008150B9">
            <w:pPr>
              <w:spacing w:line="240" w:lineRule="auto"/>
              <w:jc w:val="center"/>
            </w:pPr>
            <w:r>
              <w:t>192.168.1.</w:t>
            </w:r>
            <w:r w:rsidR="622A1223">
              <w:t>52</w:t>
            </w:r>
          </w:p>
        </w:tc>
        <w:tc>
          <w:tcPr>
            <w:tcW w:w="2208" w:type="dxa"/>
            <w:tcBorders>
              <w:top w:val="single" w:sz="4" w:space="0" w:color="000000"/>
              <w:left w:val="single" w:sz="4" w:space="0" w:color="000000"/>
              <w:bottom w:val="single" w:sz="4" w:space="0" w:color="000000"/>
              <w:right w:val="single" w:sz="4" w:space="0" w:color="000000"/>
            </w:tcBorders>
            <w:shd w:val="clear" w:color="auto" w:fill="887CB5" w:themeFill="accent5" w:themeFillTint="99"/>
            <w:tcMar>
              <w:top w:w="0" w:type="dxa"/>
              <w:left w:w="108" w:type="dxa"/>
              <w:bottom w:w="0" w:type="dxa"/>
              <w:right w:w="108" w:type="dxa"/>
            </w:tcMar>
          </w:tcPr>
          <w:p w14:paraId="07DFB67D" w14:textId="77777777" w:rsidR="00905DAE" w:rsidRDefault="00905DAE" w:rsidP="008150B9">
            <w:pPr>
              <w:spacing w:line="240" w:lineRule="auto"/>
              <w:jc w:val="center"/>
            </w:pPr>
            <w:r>
              <w:t>255.255.255.0</w:t>
            </w:r>
          </w:p>
        </w:tc>
        <w:tc>
          <w:tcPr>
            <w:tcW w:w="2169" w:type="dxa"/>
            <w:tcBorders>
              <w:top w:val="single" w:sz="4" w:space="0" w:color="000000"/>
              <w:left w:val="single" w:sz="4" w:space="0" w:color="000000"/>
              <w:bottom w:val="single" w:sz="4" w:space="0" w:color="000000"/>
              <w:right w:val="single" w:sz="4" w:space="0" w:color="000000"/>
            </w:tcBorders>
            <w:shd w:val="clear" w:color="auto" w:fill="887CB5" w:themeFill="accent5" w:themeFillTint="99"/>
            <w:tcMar>
              <w:top w:w="0" w:type="dxa"/>
              <w:left w:w="108" w:type="dxa"/>
              <w:bottom w:w="0" w:type="dxa"/>
              <w:right w:w="108" w:type="dxa"/>
            </w:tcMar>
          </w:tcPr>
          <w:p w14:paraId="2C68925B" w14:textId="77777777" w:rsidR="00905DAE" w:rsidRDefault="00905DAE" w:rsidP="008150B9">
            <w:pPr>
              <w:spacing w:line="240" w:lineRule="auto"/>
              <w:jc w:val="center"/>
            </w:pPr>
            <w:r>
              <w:t>192.168.1.254</w:t>
            </w:r>
          </w:p>
        </w:tc>
        <w:tc>
          <w:tcPr>
            <w:tcW w:w="2245" w:type="dxa"/>
            <w:tcBorders>
              <w:top w:val="single" w:sz="4" w:space="0" w:color="000000"/>
              <w:left w:val="single" w:sz="4" w:space="0" w:color="000000"/>
              <w:bottom w:val="single" w:sz="4" w:space="0" w:color="000000"/>
              <w:right w:val="single" w:sz="4" w:space="0" w:color="000000"/>
            </w:tcBorders>
            <w:shd w:val="clear" w:color="auto" w:fill="887CB5" w:themeFill="accent5" w:themeFillTint="99"/>
            <w:tcMar>
              <w:top w:w="0" w:type="dxa"/>
              <w:left w:w="108" w:type="dxa"/>
              <w:bottom w:w="0" w:type="dxa"/>
              <w:right w:w="108" w:type="dxa"/>
            </w:tcMar>
          </w:tcPr>
          <w:p w14:paraId="42C388B2" w14:textId="34E3DCD4" w:rsidR="00905DAE" w:rsidRDefault="00905DAE" w:rsidP="008150B9">
            <w:pPr>
              <w:spacing w:line="240" w:lineRule="auto"/>
              <w:jc w:val="center"/>
            </w:pPr>
            <w:r>
              <w:t>192.168.1.2</w:t>
            </w:r>
          </w:p>
        </w:tc>
      </w:tr>
      <w:tr w:rsidR="009F6301" w14:paraId="7D136E6D" w14:textId="77777777" w:rsidTr="003C4AA7">
        <w:trPr>
          <w:trHeight w:val="321"/>
        </w:trPr>
        <w:tc>
          <w:tcPr>
            <w:tcW w:w="1413" w:type="dxa"/>
            <w:tcBorders>
              <w:top w:val="single" w:sz="4" w:space="0" w:color="000000"/>
              <w:left w:val="single" w:sz="4" w:space="0" w:color="000000"/>
              <w:bottom w:val="single" w:sz="4" w:space="0" w:color="000000"/>
              <w:right w:val="single" w:sz="4" w:space="0" w:color="000000"/>
            </w:tcBorders>
            <w:shd w:val="clear" w:color="auto" w:fill="7A70B5" w:themeFill="text2" w:themeFillTint="99"/>
            <w:tcMar>
              <w:top w:w="0" w:type="dxa"/>
              <w:left w:w="108" w:type="dxa"/>
              <w:bottom w:w="0" w:type="dxa"/>
              <w:right w:w="108" w:type="dxa"/>
            </w:tcMar>
          </w:tcPr>
          <w:p w14:paraId="162532D7" w14:textId="77777777" w:rsidR="00905DAE" w:rsidRPr="009C0869" w:rsidRDefault="00905DAE" w:rsidP="008150B9">
            <w:pPr>
              <w:spacing w:line="240" w:lineRule="auto"/>
              <w:jc w:val="center"/>
              <w:rPr>
                <w:b/>
                <w:bCs/>
              </w:rPr>
            </w:pPr>
            <w:r w:rsidRPr="009C0869">
              <w:rPr>
                <w:b/>
                <w:bCs/>
              </w:rPr>
              <w:t>Laptop0</w:t>
            </w:r>
          </w:p>
        </w:tc>
        <w:tc>
          <w:tcPr>
            <w:tcW w:w="1876" w:type="dxa"/>
            <w:tcBorders>
              <w:top w:val="single" w:sz="4" w:space="0" w:color="000000"/>
              <w:left w:val="single" w:sz="4" w:space="0" w:color="000000"/>
              <w:bottom w:val="single" w:sz="4" w:space="0" w:color="000000"/>
              <w:right w:val="single" w:sz="4" w:space="0" w:color="000000"/>
            </w:tcBorders>
            <w:shd w:val="clear" w:color="auto" w:fill="7A70B5" w:themeFill="text2" w:themeFillTint="99"/>
            <w:tcMar>
              <w:top w:w="0" w:type="dxa"/>
              <w:left w:w="108" w:type="dxa"/>
              <w:bottom w:w="0" w:type="dxa"/>
              <w:right w:w="108" w:type="dxa"/>
            </w:tcMar>
          </w:tcPr>
          <w:p w14:paraId="2C1C12F6" w14:textId="1E18D54B" w:rsidR="00905DAE" w:rsidRDefault="00905DAE" w:rsidP="008150B9">
            <w:pPr>
              <w:spacing w:line="240" w:lineRule="auto"/>
              <w:jc w:val="center"/>
            </w:pPr>
            <w:r>
              <w:t>192.168.</w:t>
            </w:r>
            <w:r w:rsidR="6BCBED68">
              <w:t>1</w:t>
            </w:r>
            <w:r>
              <w:t>.</w:t>
            </w:r>
            <w:r w:rsidR="056F4230">
              <w:t>53</w:t>
            </w:r>
          </w:p>
        </w:tc>
        <w:tc>
          <w:tcPr>
            <w:tcW w:w="2208" w:type="dxa"/>
            <w:tcBorders>
              <w:top w:val="single" w:sz="4" w:space="0" w:color="000000"/>
              <w:left w:val="single" w:sz="4" w:space="0" w:color="000000"/>
              <w:bottom w:val="single" w:sz="4" w:space="0" w:color="000000"/>
              <w:right w:val="single" w:sz="4" w:space="0" w:color="000000"/>
            </w:tcBorders>
            <w:shd w:val="clear" w:color="auto" w:fill="7A70B5" w:themeFill="text2" w:themeFillTint="99"/>
            <w:tcMar>
              <w:top w:w="0" w:type="dxa"/>
              <w:left w:w="108" w:type="dxa"/>
              <w:bottom w:w="0" w:type="dxa"/>
              <w:right w:w="108" w:type="dxa"/>
            </w:tcMar>
          </w:tcPr>
          <w:p w14:paraId="4C102B54" w14:textId="77777777" w:rsidR="00905DAE" w:rsidRDefault="00905DAE" w:rsidP="008150B9">
            <w:pPr>
              <w:spacing w:line="240" w:lineRule="auto"/>
              <w:jc w:val="center"/>
            </w:pPr>
            <w:r>
              <w:t>255.255.255.0</w:t>
            </w:r>
          </w:p>
        </w:tc>
        <w:tc>
          <w:tcPr>
            <w:tcW w:w="2169" w:type="dxa"/>
            <w:tcBorders>
              <w:top w:val="single" w:sz="4" w:space="0" w:color="000000"/>
              <w:left w:val="single" w:sz="4" w:space="0" w:color="000000"/>
              <w:bottom w:val="single" w:sz="4" w:space="0" w:color="000000"/>
              <w:right w:val="single" w:sz="4" w:space="0" w:color="000000"/>
            </w:tcBorders>
            <w:shd w:val="clear" w:color="auto" w:fill="7A70B5" w:themeFill="text2" w:themeFillTint="99"/>
            <w:tcMar>
              <w:top w:w="0" w:type="dxa"/>
              <w:left w:w="108" w:type="dxa"/>
              <w:bottom w:w="0" w:type="dxa"/>
              <w:right w:w="108" w:type="dxa"/>
            </w:tcMar>
          </w:tcPr>
          <w:p w14:paraId="235B05B1" w14:textId="1ED66C6A" w:rsidR="00905DAE" w:rsidRDefault="00905DAE" w:rsidP="008150B9">
            <w:pPr>
              <w:spacing w:line="240" w:lineRule="auto"/>
              <w:jc w:val="center"/>
            </w:pPr>
            <w:r>
              <w:t>192.168.</w:t>
            </w:r>
            <w:r w:rsidR="5FD2D60C">
              <w:t>1</w:t>
            </w:r>
            <w:r>
              <w:t>.254</w:t>
            </w:r>
          </w:p>
        </w:tc>
        <w:tc>
          <w:tcPr>
            <w:tcW w:w="2245" w:type="dxa"/>
            <w:tcBorders>
              <w:top w:val="single" w:sz="4" w:space="0" w:color="000000"/>
              <w:left w:val="single" w:sz="4" w:space="0" w:color="000000"/>
              <w:bottom w:val="single" w:sz="4" w:space="0" w:color="000000"/>
              <w:right w:val="single" w:sz="4" w:space="0" w:color="000000"/>
            </w:tcBorders>
            <w:shd w:val="clear" w:color="auto" w:fill="7A70B5" w:themeFill="text2" w:themeFillTint="99"/>
            <w:tcMar>
              <w:top w:w="0" w:type="dxa"/>
              <w:left w:w="108" w:type="dxa"/>
              <w:bottom w:w="0" w:type="dxa"/>
              <w:right w:w="108" w:type="dxa"/>
            </w:tcMar>
          </w:tcPr>
          <w:p w14:paraId="75F61869" w14:textId="2D9B34C0" w:rsidR="00905DAE" w:rsidRDefault="00905DAE" w:rsidP="008150B9">
            <w:pPr>
              <w:spacing w:line="240" w:lineRule="auto"/>
              <w:jc w:val="center"/>
            </w:pPr>
            <w:r>
              <w:t>192.168.1.2</w:t>
            </w:r>
          </w:p>
        </w:tc>
      </w:tr>
      <w:tr w:rsidR="009F6301" w14:paraId="3697386B" w14:textId="77777777" w:rsidTr="003C4AA7">
        <w:trPr>
          <w:trHeight w:val="321"/>
        </w:trPr>
        <w:tc>
          <w:tcPr>
            <w:tcW w:w="1413" w:type="dxa"/>
            <w:tcBorders>
              <w:top w:val="single" w:sz="4" w:space="0" w:color="000000"/>
              <w:left w:val="single" w:sz="4" w:space="0" w:color="000000"/>
              <w:bottom w:val="single" w:sz="4" w:space="0" w:color="000000"/>
              <w:right w:val="single" w:sz="4" w:space="0" w:color="000000"/>
            </w:tcBorders>
            <w:shd w:val="clear" w:color="auto" w:fill="7A70B5" w:themeFill="text2" w:themeFillTint="99"/>
            <w:tcMar>
              <w:top w:w="0" w:type="dxa"/>
              <w:left w:w="108" w:type="dxa"/>
              <w:bottom w:w="0" w:type="dxa"/>
              <w:right w:w="108" w:type="dxa"/>
            </w:tcMar>
          </w:tcPr>
          <w:p w14:paraId="6B765837" w14:textId="3AB5D1FA" w:rsidR="02D15282" w:rsidRDefault="02D15282" w:rsidP="21647506">
            <w:pPr>
              <w:spacing w:line="240" w:lineRule="auto"/>
              <w:jc w:val="center"/>
              <w:rPr>
                <w:b/>
                <w:bCs/>
              </w:rPr>
            </w:pPr>
            <w:r w:rsidRPr="21647506">
              <w:rPr>
                <w:b/>
                <w:bCs/>
              </w:rPr>
              <w:t>Serveur DNS/FTP</w:t>
            </w:r>
          </w:p>
        </w:tc>
        <w:tc>
          <w:tcPr>
            <w:tcW w:w="1876" w:type="dxa"/>
            <w:tcBorders>
              <w:top w:val="single" w:sz="4" w:space="0" w:color="000000"/>
              <w:left w:val="single" w:sz="4" w:space="0" w:color="000000"/>
              <w:bottom w:val="single" w:sz="4" w:space="0" w:color="000000"/>
              <w:right w:val="single" w:sz="4" w:space="0" w:color="000000"/>
            </w:tcBorders>
            <w:shd w:val="clear" w:color="auto" w:fill="7A70B5" w:themeFill="text2" w:themeFillTint="99"/>
            <w:tcMar>
              <w:top w:w="0" w:type="dxa"/>
              <w:left w:w="108" w:type="dxa"/>
              <w:bottom w:w="0" w:type="dxa"/>
              <w:right w:w="108" w:type="dxa"/>
            </w:tcMar>
          </w:tcPr>
          <w:p w14:paraId="4C8BF400" w14:textId="474F3F3C" w:rsidR="02D15282" w:rsidRDefault="02D15282" w:rsidP="21647506">
            <w:pPr>
              <w:spacing w:line="240" w:lineRule="auto"/>
              <w:jc w:val="center"/>
            </w:pPr>
            <w:r>
              <w:t>192.168.1.</w:t>
            </w:r>
            <w:r w:rsidR="67D770C3">
              <w:t>2</w:t>
            </w:r>
          </w:p>
        </w:tc>
        <w:tc>
          <w:tcPr>
            <w:tcW w:w="2208" w:type="dxa"/>
            <w:tcBorders>
              <w:top w:val="single" w:sz="4" w:space="0" w:color="000000"/>
              <w:left w:val="single" w:sz="4" w:space="0" w:color="000000"/>
              <w:bottom w:val="single" w:sz="4" w:space="0" w:color="000000"/>
              <w:right w:val="single" w:sz="4" w:space="0" w:color="000000"/>
            </w:tcBorders>
            <w:shd w:val="clear" w:color="auto" w:fill="7A70B5" w:themeFill="text2" w:themeFillTint="99"/>
            <w:tcMar>
              <w:top w:w="0" w:type="dxa"/>
              <w:left w:w="108" w:type="dxa"/>
              <w:bottom w:w="0" w:type="dxa"/>
              <w:right w:w="108" w:type="dxa"/>
            </w:tcMar>
          </w:tcPr>
          <w:p w14:paraId="5A10493C" w14:textId="06EADC29" w:rsidR="02D15282" w:rsidRDefault="02D15282" w:rsidP="21647506">
            <w:pPr>
              <w:spacing w:line="240" w:lineRule="auto"/>
              <w:jc w:val="center"/>
            </w:pPr>
            <w:r>
              <w:t>255.255.255.0</w:t>
            </w:r>
          </w:p>
        </w:tc>
        <w:tc>
          <w:tcPr>
            <w:tcW w:w="2169" w:type="dxa"/>
            <w:tcBorders>
              <w:top w:val="single" w:sz="4" w:space="0" w:color="000000"/>
              <w:left w:val="single" w:sz="4" w:space="0" w:color="000000"/>
              <w:bottom w:val="single" w:sz="4" w:space="0" w:color="000000"/>
              <w:right w:val="single" w:sz="4" w:space="0" w:color="000000"/>
            </w:tcBorders>
            <w:shd w:val="clear" w:color="auto" w:fill="7A70B5" w:themeFill="text2" w:themeFillTint="99"/>
            <w:tcMar>
              <w:top w:w="0" w:type="dxa"/>
              <w:left w:w="108" w:type="dxa"/>
              <w:bottom w:w="0" w:type="dxa"/>
              <w:right w:w="108" w:type="dxa"/>
            </w:tcMar>
          </w:tcPr>
          <w:p w14:paraId="6DE2CE52" w14:textId="4A20B69C" w:rsidR="02D15282" w:rsidRDefault="02D15282" w:rsidP="21647506">
            <w:pPr>
              <w:spacing w:line="240" w:lineRule="auto"/>
              <w:jc w:val="center"/>
            </w:pPr>
            <w:r>
              <w:t>192.168</w:t>
            </w:r>
            <w:r w:rsidR="37DF81D8">
              <w:t>.1.254</w:t>
            </w:r>
          </w:p>
        </w:tc>
        <w:tc>
          <w:tcPr>
            <w:tcW w:w="2245" w:type="dxa"/>
            <w:tcBorders>
              <w:top w:val="single" w:sz="4" w:space="0" w:color="000000"/>
              <w:left w:val="single" w:sz="4" w:space="0" w:color="000000"/>
              <w:bottom w:val="single" w:sz="4" w:space="0" w:color="000000"/>
              <w:right w:val="single" w:sz="4" w:space="0" w:color="000000"/>
            </w:tcBorders>
            <w:shd w:val="clear" w:color="auto" w:fill="7A70B5" w:themeFill="text2" w:themeFillTint="99"/>
            <w:tcMar>
              <w:top w:w="0" w:type="dxa"/>
              <w:left w:w="108" w:type="dxa"/>
              <w:bottom w:w="0" w:type="dxa"/>
              <w:right w:w="108" w:type="dxa"/>
            </w:tcMar>
          </w:tcPr>
          <w:p w14:paraId="7138BBB8" w14:textId="5D9B9966" w:rsidR="0C19B54A" w:rsidRDefault="0C19B54A" w:rsidP="21647506">
            <w:pPr>
              <w:spacing w:line="240" w:lineRule="auto"/>
              <w:jc w:val="center"/>
            </w:pPr>
            <w:r>
              <w:t>192.168.1.2</w:t>
            </w:r>
          </w:p>
        </w:tc>
      </w:tr>
      <w:tr w:rsidR="009F6301" w14:paraId="2EA925CA" w14:textId="77777777" w:rsidTr="003C4AA7">
        <w:trPr>
          <w:trHeight w:val="321"/>
        </w:trPr>
        <w:tc>
          <w:tcPr>
            <w:tcW w:w="1413" w:type="dxa"/>
            <w:tcBorders>
              <w:top w:val="single" w:sz="4" w:space="0" w:color="000000"/>
              <w:left w:val="single" w:sz="4" w:space="0" w:color="000000"/>
              <w:bottom w:val="single" w:sz="4" w:space="0" w:color="000000"/>
              <w:right w:val="single" w:sz="4" w:space="0" w:color="000000"/>
            </w:tcBorders>
            <w:shd w:val="clear" w:color="auto" w:fill="7A70B5" w:themeFill="text2" w:themeFillTint="99"/>
            <w:tcMar>
              <w:top w:w="0" w:type="dxa"/>
              <w:left w:w="108" w:type="dxa"/>
              <w:bottom w:w="0" w:type="dxa"/>
              <w:right w:w="108" w:type="dxa"/>
            </w:tcMar>
          </w:tcPr>
          <w:p w14:paraId="4D76A41A" w14:textId="2D7D748D" w:rsidR="02D15282" w:rsidRDefault="02D15282" w:rsidP="21647506">
            <w:pPr>
              <w:spacing w:line="240" w:lineRule="auto"/>
              <w:jc w:val="center"/>
              <w:rPr>
                <w:b/>
                <w:bCs/>
              </w:rPr>
            </w:pPr>
            <w:r w:rsidRPr="21647506">
              <w:rPr>
                <w:b/>
                <w:bCs/>
              </w:rPr>
              <w:t>Borne Wifi</w:t>
            </w:r>
          </w:p>
        </w:tc>
        <w:tc>
          <w:tcPr>
            <w:tcW w:w="1876" w:type="dxa"/>
            <w:tcBorders>
              <w:top w:val="single" w:sz="4" w:space="0" w:color="000000"/>
              <w:left w:val="single" w:sz="4" w:space="0" w:color="000000"/>
              <w:bottom w:val="single" w:sz="4" w:space="0" w:color="000000"/>
              <w:right w:val="single" w:sz="4" w:space="0" w:color="000000"/>
            </w:tcBorders>
            <w:shd w:val="clear" w:color="auto" w:fill="7A70B5" w:themeFill="text2" w:themeFillTint="99"/>
            <w:tcMar>
              <w:top w:w="0" w:type="dxa"/>
              <w:left w:w="108" w:type="dxa"/>
              <w:bottom w:w="0" w:type="dxa"/>
              <w:right w:w="108" w:type="dxa"/>
            </w:tcMar>
          </w:tcPr>
          <w:p w14:paraId="1CAE531F" w14:textId="126F4F49" w:rsidR="02D15282" w:rsidRDefault="02D15282" w:rsidP="21647506">
            <w:pPr>
              <w:spacing w:line="240" w:lineRule="auto"/>
              <w:jc w:val="center"/>
            </w:pPr>
            <w:r>
              <w:t>192.168.1.</w:t>
            </w:r>
            <w:r w:rsidR="2853A3C9">
              <w:t>3</w:t>
            </w:r>
          </w:p>
        </w:tc>
        <w:tc>
          <w:tcPr>
            <w:tcW w:w="2208" w:type="dxa"/>
            <w:tcBorders>
              <w:top w:val="single" w:sz="4" w:space="0" w:color="000000"/>
              <w:left w:val="single" w:sz="4" w:space="0" w:color="000000"/>
              <w:bottom w:val="single" w:sz="4" w:space="0" w:color="000000"/>
              <w:right w:val="single" w:sz="4" w:space="0" w:color="000000"/>
            </w:tcBorders>
            <w:shd w:val="clear" w:color="auto" w:fill="7A70B5" w:themeFill="text2" w:themeFillTint="99"/>
            <w:tcMar>
              <w:top w:w="0" w:type="dxa"/>
              <w:left w:w="108" w:type="dxa"/>
              <w:bottom w:w="0" w:type="dxa"/>
              <w:right w:w="108" w:type="dxa"/>
            </w:tcMar>
          </w:tcPr>
          <w:p w14:paraId="3DA4AA01" w14:textId="11FFE66D" w:rsidR="696E34FC" w:rsidRDefault="696E34FC" w:rsidP="21647506">
            <w:pPr>
              <w:spacing w:line="240" w:lineRule="auto"/>
              <w:jc w:val="center"/>
            </w:pPr>
            <w:r>
              <w:t>255.255.255.0</w:t>
            </w:r>
          </w:p>
        </w:tc>
        <w:tc>
          <w:tcPr>
            <w:tcW w:w="2169" w:type="dxa"/>
            <w:tcBorders>
              <w:top w:val="single" w:sz="4" w:space="0" w:color="000000"/>
              <w:left w:val="single" w:sz="4" w:space="0" w:color="000000"/>
              <w:bottom w:val="single" w:sz="4" w:space="0" w:color="000000"/>
              <w:right w:val="single" w:sz="4" w:space="0" w:color="000000"/>
            </w:tcBorders>
            <w:shd w:val="clear" w:color="auto" w:fill="7A70B5" w:themeFill="text2" w:themeFillTint="99"/>
            <w:tcMar>
              <w:top w:w="0" w:type="dxa"/>
              <w:left w:w="108" w:type="dxa"/>
              <w:bottom w:w="0" w:type="dxa"/>
              <w:right w:w="108" w:type="dxa"/>
            </w:tcMar>
          </w:tcPr>
          <w:p w14:paraId="5BC3F0AD" w14:textId="1CBEC738" w:rsidR="696E34FC" w:rsidRDefault="696E34FC" w:rsidP="21647506">
            <w:pPr>
              <w:spacing w:line="240" w:lineRule="auto"/>
              <w:jc w:val="center"/>
            </w:pPr>
            <w:r>
              <w:t>192.168.1.254</w:t>
            </w:r>
          </w:p>
        </w:tc>
        <w:tc>
          <w:tcPr>
            <w:tcW w:w="2245" w:type="dxa"/>
            <w:tcBorders>
              <w:top w:val="single" w:sz="4" w:space="0" w:color="000000"/>
              <w:left w:val="single" w:sz="4" w:space="0" w:color="000000"/>
              <w:bottom w:val="single" w:sz="4" w:space="0" w:color="000000"/>
              <w:right w:val="single" w:sz="4" w:space="0" w:color="000000"/>
            </w:tcBorders>
            <w:shd w:val="clear" w:color="auto" w:fill="7A70B5" w:themeFill="text2" w:themeFillTint="99"/>
            <w:tcMar>
              <w:top w:w="0" w:type="dxa"/>
              <w:left w:w="108" w:type="dxa"/>
              <w:bottom w:w="0" w:type="dxa"/>
              <w:right w:w="108" w:type="dxa"/>
            </w:tcMar>
          </w:tcPr>
          <w:p w14:paraId="535EC8C2" w14:textId="359C96CA" w:rsidR="0C19B54A" w:rsidRDefault="0C19B54A" w:rsidP="21647506">
            <w:pPr>
              <w:spacing w:line="240" w:lineRule="auto"/>
              <w:jc w:val="center"/>
            </w:pPr>
            <w:r>
              <w:t>192.168.1.2</w:t>
            </w:r>
          </w:p>
        </w:tc>
      </w:tr>
    </w:tbl>
    <w:p w14:paraId="1A7239FA" w14:textId="77777777" w:rsidR="00986051" w:rsidRDefault="00986051" w:rsidP="00986051"/>
    <w:p w14:paraId="60D9748A" w14:textId="1C419EE7" w:rsidR="00A45EC6" w:rsidRDefault="65B4DAF8" w:rsidP="00986051">
      <w:r>
        <w:t xml:space="preserve">Pour le réseau sans fil WPA2-PSK le mot de passe est Z21de8Z-JK5dh6P-32 et le SSID </w:t>
      </w:r>
      <w:r w:rsidR="00F8008D">
        <w:t>ré</w:t>
      </w:r>
      <w:r>
        <w:t xml:space="preserve">seau </w:t>
      </w:r>
      <w:proofErr w:type="spellStart"/>
      <w:r>
        <w:t>eXia</w:t>
      </w:r>
      <w:proofErr w:type="spellEnd"/>
      <w:r>
        <w:t>.</w:t>
      </w:r>
    </w:p>
    <w:p w14:paraId="1080F9F2" w14:textId="77777777" w:rsidR="00F8008D" w:rsidRDefault="00F8008D" w:rsidP="00986051"/>
    <w:p w14:paraId="5C2FC843" w14:textId="0E904FFE" w:rsidR="0099317B" w:rsidRPr="000B1254" w:rsidRDefault="0099317B" w:rsidP="0099317B">
      <w:pPr>
        <w:pStyle w:val="Sous-titre"/>
      </w:pPr>
      <w:bookmarkStart w:id="6" w:name="_Toc188571766"/>
      <w:r w:rsidRPr="000B1254">
        <w:t xml:space="preserve">Réseau </w:t>
      </w:r>
      <w:r>
        <w:t>B</w:t>
      </w:r>
      <w:r w:rsidR="00A134D4">
        <w:t>IBLIOTH</w:t>
      </w:r>
      <w:r w:rsidR="00887027">
        <w:t>EQUE</w:t>
      </w:r>
      <w:bookmarkEnd w:id="6"/>
    </w:p>
    <w:p w14:paraId="5412EC98" w14:textId="77777777" w:rsidR="00094D66" w:rsidRPr="00094D66" w:rsidRDefault="00094D66" w:rsidP="00094D66">
      <w:pPr>
        <w:pStyle w:val="Listenumros"/>
        <w:numPr>
          <w:ilvl w:val="0"/>
          <w:numId w:val="0"/>
        </w:numPr>
        <w:ind w:left="360" w:hanging="360"/>
        <w:jc w:val="both"/>
        <w:rPr>
          <w:rFonts w:cstheme="minorHAnsi"/>
          <w:szCs w:val="24"/>
          <w:u w:val="single"/>
        </w:rPr>
      </w:pPr>
      <w:r w:rsidRPr="00094D66">
        <w:rPr>
          <w:rFonts w:cstheme="minorHAnsi"/>
          <w:szCs w:val="24"/>
          <w:u w:val="single"/>
        </w:rPr>
        <w:t>Rappel de ce que l’on dispose :</w:t>
      </w:r>
    </w:p>
    <w:p w14:paraId="1FB6C2B5" w14:textId="3499A240" w:rsidR="00094D66" w:rsidRDefault="00094D66" w:rsidP="009D0182">
      <w:pPr>
        <w:pStyle w:val="Listenumros"/>
        <w:numPr>
          <w:ilvl w:val="0"/>
          <w:numId w:val="21"/>
        </w:numPr>
        <w:jc w:val="both"/>
        <w:rPr>
          <w:rFonts w:cstheme="minorHAnsi"/>
          <w:szCs w:val="24"/>
        </w:rPr>
      </w:pPr>
      <w:r>
        <w:rPr>
          <w:rFonts w:cstheme="minorHAnsi"/>
          <w:szCs w:val="24"/>
        </w:rPr>
        <w:t>1 routeur</w:t>
      </w:r>
    </w:p>
    <w:p w14:paraId="41586475" w14:textId="77777777" w:rsidR="00094D66" w:rsidRDefault="00094D66" w:rsidP="00954DCE">
      <w:pPr>
        <w:pStyle w:val="Listenumros"/>
        <w:numPr>
          <w:ilvl w:val="0"/>
          <w:numId w:val="5"/>
        </w:numPr>
        <w:jc w:val="both"/>
        <w:rPr>
          <w:rFonts w:cstheme="minorHAnsi"/>
          <w:szCs w:val="24"/>
        </w:rPr>
      </w:pPr>
      <w:r w:rsidRPr="00C97B21">
        <w:rPr>
          <w:rFonts w:cstheme="minorHAnsi"/>
          <w:szCs w:val="24"/>
        </w:rPr>
        <w:t>5 PC fixes</w:t>
      </w:r>
    </w:p>
    <w:p w14:paraId="7712BA03" w14:textId="77777777" w:rsidR="00094D66" w:rsidRDefault="00094D66" w:rsidP="00954DCE">
      <w:pPr>
        <w:pStyle w:val="Listenumros"/>
        <w:numPr>
          <w:ilvl w:val="0"/>
          <w:numId w:val="5"/>
        </w:numPr>
        <w:jc w:val="both"/>
        <w:rPr>
          <w:rFonts w:cstheme="minorHAnsi"/>
          <w:szCs w:val="24"/>
        </w:rPr>
      </w:pPr>
      <w:r w:rsidRPr="00B2377C">
        <w:rPr>
          <w:rFonts w:cstheme="minorHAnsi"/>
          <w:szCs w:val="24"/>
        </w:rPr>
        <w:t>1 switch L2</w:t>
      </w:r>
    </w:p>
    <w:p w14:paraId="2476F94E" w14:textId="77777777" w:rsidR="00094D66" w:rsidRDefault="00094D66" w:rsidP="00954DCE">
      <w:pPr>
        <w:pStyle w:val="Listenumros"/>
        <w:numPr>
          <w:ilvl w:val="0"/>
          <w:numId w:val="5"/>
        </w:numPr>
        <w:jc w:val="both"/>
        <w:rPr>
          <w:rFonts w:cstheme="minorHAnsi"/>
          <w:szCs w:val="24"/>
        </w:rPr>
      </w:pPr>
      <w:r w:rsidRPr="005C0786">
        <w:rPr>
          <w:rFonts w:cstheme="minorHAnsi"/>
          <w:szCs w:val="24"/>
        </w:rPr>
        <w:t xml:space="preserve">1 </w:t>
      </w:r>
      <w:r>
        <w:rPr>
          <w:rFonts w:cstheme="minorHAnsi"/>
          <w:szCs w:val="24"/>
        </w:rPr>
        <w:t>b</w:t>
      </w:r>
      <w:r w:rsidRPr="005C0786">
        <w:rPr>
          <w:rFonts w:cstheme="minorHAnsi"/>
          <w:szCs w:val="24"/>
        </w:rPr>
        <w:t>orne Wifi</w:t>
      </w:r>
    </w:p>
    <w:p w14:paraId="797BDE82" w14:textId="61909842" w:rsidR="004D490B" w:rsidRPr="009F6301" w:rsidRDefault="00094D66" w:rsidP="004D490B">
      <w:pPr>
        <w:pStyle w:val="Listenumros"/>
        <w:numPr>
          <w:ilvl w:val="0"/>
          <w:numId w:val="5"/>
        </w:numPr>
        <w:jc w:val="both"/>
        <w:rPr>
          <w:rFonts w:cstheme="minorHAnsi"/>
          <w:szCs w:val="24"/>
        </w:rPr>
      </w:pPr>
      <w:r w:rsidRPr="00BF484F">
        <w:rPr>
          <w:rFonts w:cstheme="minorHAnsi"/>
          <w:szCs w:val="24"/>
        </w:rPr>
        <w:t>2 PC portables</w:t>
      </w:r>
    </w:p>
    <w:p w14:paraId="2CF69476" w14:textId="048EFC22" w:rsidR="003B6108" w:rsidRDefault="00BA3DF6" w:rsidP="000A13D6">
      <w:pPr>
        <w:jc w:val="center"/>
        <w:rPr>
          <w:b/>
          <w:bCs/>
          <w:sz w:val="28"/>
          <w:szCs w:val="22"/>
        </w:rPr>
      </w:pPr>
      <w:r w:rsidRPr="00BA3DF6">
        <w:rPr>
          <w:b/>
          <w:bCs/>
          <w:sz w:val="28"/>
          <w:szCs w:val="22"/>
        </w:rPr>
        <w:t xml:space="preserve">Configuration </w:t>
      </w:r>
      <w:r w:rsidR="008F0DF7">
        <w:rPr>
          <w:b/>
          <w:bCs/>
          <w:sz w:val="28"/>
          <w:szCs w:val="22"/>
        </w:rPr>
        <w:t xml:space="preserve">du </w:t>
      </w:r>
      <w:r w:rsidRPr="00BA3DF6">
        <w:rPr>
          <w:b/>
          <w:bCs/>
          <w:sz w:val="28"/>
          <w:szCs w:val="22"/>
        </w:rPr>
        <w:t>routeur</w:t>
      </w:r>
    </w:p>
    <w:p w14:paraId="0EF7A638" w14:textId="77777777" w:rsidR="00BA3DF6" w:rsidRPr="00BA3DF6" w:rsidRDefault="00BA3DF6" w:rsidP="00F039EC">
      <w:pPr>
        <w:rPr>
          <w:b/>
          <w:bCs/>
          <w:sz w:val="28"/>
          <w:szCs w:val="22"/>
        </w:rPr>
      </w:pPr>
    </w:p>
    <w:p w14:paraId="0AAA3AF4" w14:textId="1EC7F9FB" w:rsidR="003B6108" w:rsidRPr="00AC47EB" w:rsidRDefault="003B6108" w:rsidP="003B6108">
      <w:pPr>
        <w:rPr>
          <w:b/>
          <w:bCs/>
          <w:u w:val="single"/>
        </w:rPr>
      </w:pPr>
      <w:r w:rsidRPr="00AC47EB">
        <w:rPr>
          <w:b/>
          <w:bCs/>
          <w:u w:val="single"/>
        </w:rPr>
        <w:t>Configuration d’un mot de passe pour sécuriser l’accès physique</w:t>
      </w:r>
      <w:r w:rsidR="00AC47EB">
        <w:rPr>
          <w:b/>
          <w:bCs/>
          <w:u w:val="single"/>
        </w:rPr>
        <w:t> :</w:t>
      </w:r>
    </w:p>
    <w:p w14:paraId="3FA44C14" w14:textId="77777777" w:rsidR="003B6108" w:rsidRPr="00996A2C" w:rsidRDefault="003B6108" w:rsidP="003B6108">
      <w:r w:rsidRPr="00996A2C">
        <w:t>Pour sécuriser l’accès au routeur et empêcher les utilisateurs non autorisés d’accéder directement via la console, un mot de passe a été configuré sur la ligne console.</w:t>
      </w:r>
    </w:p>
    <w:p w14:paraId="3EF6E314" w14:textId="57D16C92" w:rsidR="003B6108" w:rsidRPr="00671EC8" w:rsidRDefault="00671EC8" w:rsidP="00671EC8">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1"/>
          <w:sz w:val="20"/>
          <w:szCs w:val="16"/>
        </w:rPr>
      </w:pPr>
      <w:r w:rsidRPr="00671EC8">
        <w:rPr>
          <w:rFonts w:ascii="Monospace" w:hAnsi="Monospace"/>
          <w:color w:val="FFFFFF" w:themeColor="background1"/>
          <w:sz w:val="20"/>
          <w:szCs w:val="16"/>
        </w:rPr>
        <w:t>Enable</w:t>
      </w:r>
    </w:p>
    <w:p w14:paraId="20725F05" w14:textId="3D3816CC" w:rsidR="003B6108" w:rsidRPr="00671EC8" w:rsidRDefault="00671EC8" w:rsidP="00671EC8">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1"/>
          <w:sz w:val="20"/>
          <w:szCs w:val="16"/>
        </w:rPr>
      </w:pPr>
      <w:r w:rsidRPr="00671EC8">
        <w:rPr>
          <w:rFonts w:ascii="Monospace" w:hAnsi="Monospace"/>
          <w:color w:val="FFFFFF" w:themeColor="background1"/>
          <w:sz w:val="20"/>
          <w:szCs w:val="16"/>
        </w:rPr>
        <w:t>Configure</w:t>
      </w:r>
      <w:r w:rsidR="003B6108" w:rsidRPr="00671EC8">
        <w:rPr>
          <w:rFonts w:ascii="Monospace" w:hAnsi="Monospace"/>
          <w:color w:val="FFFFFF" w:themeColor="background1"/>
          <w:sz w:val="20"/>
          <w:szCs w:val="16"/>
        </w:rPr>
        <w:t xml:space="preserve"> terminal</w:t>
      </w:r>
    </w:p>
    <w:p w14:paraId="5EB3F3BE" w14:textId="4BFB8529" w:rsidR="003B6108" w:rsidRPr="00671EC8" w:rsidRDefault="00671EC8" w:rsidP="00671EC8">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1"/>
          <w:sz w:val="20"/>
          <w:szCs w:val="16"/>
        </w:rPr>
      </w:pPr>
      <w:r w:rsidRPr="00671EC8">
        <w:rPr>
          <w:rFonts w:ascii="Monospace" w:hAnsi="Monospace"/>
          <w:color w:val="FFFFFF" w:themeColor="background1"/>
          <w:sz w:val="20"/>
          <w:szCs w:val="16"/>
        </w:rPr>
        <w:t>Line</w:t>
      </w:r>
      <w:r w:rsidR="003B6108" w:rsidRPr="00671EC8">
        <w:rPr>
          <w:rFonts w:ascii="Monospace" w:hAnsi="Monospace"/>
          <w:color w:val="FFFFFF" w:themeColor="background1"/>
          <w:sz w:val="20"/>
          <w:szCs w:val="16"/>
        </w:rPr>
        <w:t xml:space="preserve"> console 0</w:t>
      </w:r>
    </w:p>
    <w:p w14:paraId="389AB151" w14:textId="522D94B3" w:rsidR="003B6108" w:rsidRPr="00671EC8" w:rsidRDefault="003B6108" w:rsidP="00671EC8">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1"/>
          <w:sz w:val="20"/>
        </w:rPr>
      </w:pPr>
      <w:proofErr w:type="spellStart"/>
      <w:proofErr w:type="gramStart"/>
      <w:r w:rsidRPr="00671EC8">
        <w:rPr>
          <w:rFonts w:ascii="Monospace" w:hAnsi="Monospace"/>
          <w:color w:val="FFFFFF" w:themeColor="background2"/>
          <w:sz w:val="20"/>
        </w:rPr>
        <w:t>password</w:t>
      </w:r>
      <w:proofErr w:type="spellEnd"/>
      <w:proofErr w:type="gramEnd"/>
      <w:r w:rsidRPr="00671EC8">
        <w:rPr>
          <w:rFonts w:ascii="Monospace" w:hAnsi="Monospace"/>
          <w:color w:val="FFFFFF" w:themeColor="background2"/>
          <w:sz w:val="20"/>
        </w:rPr>
        <w:t xml:space="preserve"> </w:t>
      </w:r>
      <w:r w:rsidR="1C110C54" w:rsidRPr="21647506">
        <w:rPr>
          <w:rFonts w:ascii="Monospace" w:hAnsi="Monospace"/>
          <w:color w:val="FFFFFF" w:themeColor="background2"/>
          <w:sz w:val="20"/>
        </w:rPr>
        <w:t>ud56df0y83UzDE</w:t>
      </w:r>
    </w:p>
    <w:p w14:paraId="21913C7B" w14:textId="2E8DADD1" w:rsidR="003B6108" w:rsidRPr="00671EC8" w:rsidRDefault="00671EC8" w:rsidP="00671EC8">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1"/>
          <w:sz w:val="20"/>
          <w:szCs w:val="16"/>
        </w:rPr>
      </w:pPr>
      <w:r w:rsidRPr="00671EC8">
        <w:rPr>
          <w:rFonts w:ascii="Monospace" w:hAnsi="Monospace"/>
          <w:color w:val="FFFFFF" w:themeColor="background1"/>
          <w:sz w:val="20"/>
          <w:szCs w:val="16"/>
        </w:rPr>
        <w:t>Login</w:t>
      </w:r>
    </w:p>
    <w:p w14:paraId="5BC9FC2B" w14:textId="47841838" w:rsidR="003B6108" w:rsidRPr="00671EC8" w:rsidRDefault="00671EC8" w:rsidP="00671EC8">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1"/>
          <w:sz w:val="20"/>
          <w:szCs w:val="16"/>
        </w:rPr>
      </w:pPr>
      <w:r w:rsidRPr="00671EC8">
        <w:rPr>
          <w:rFonts w:ascii="Monospace" w:hAnsi="Monospace"/>
          <w:color w:val="FFFFFF" w:themeColor="background1"/>
          <w:sz w:val="20"/>
          <w:szCs w:val="16"/>
        </w:rPr>
        <w:t>Exit</w:t>
      </w:r>
    </w:p>
    <w:p w14:paraId="073B299F" w14:textId="74022642" w:rsidR="003B6108" w:rsidRPr="00996A2C" w:rsidRDefault="003B6108" w:rsidP="009D0182">
      <w:pPr>
        <w:pStyle w:val="Paragraphedeliste"/>
        <w:numPr>
          <w:ilvl w:val="0"/>
          <w:numId w:val="23"/>
        </w:numPr>
        <w:spacing w:line="240" w:lineRule="auto"/>
        <w:jc w:val="both"/>
      </w:pPr>
      <w:r w:rsidRPr="00996A2C">
        <w:lastRenderedPageBreak/>
        <w:t>Le mot de passe défini est requis pour accéder au routeur via la console. La commande login active la vérification du mot de passe.</w:t>
      </w:r>
    </w:p>
    <w:p w14:paraId="0723C6C4" w14:textId="77777777" w:rsidR="007B0ED2" w:rsidRDefault="007B0ED2" w:rsidP="003B6108">
      <w:pPr>
        <w:rPr>
          <w:b/>
          <w:bCs/>
          <w:u w:val="single"/>
        </w:rPr>
      </w:pPr>
    </w:p>
    <w:p w14:paraId="03B88052" w14:textId="4AA06A88" w:rsidR="003B6108" w:rsidRPr="00AC47EB" w:rsidRDefault="003B6108" w:rsidP="003B6108">
      <w:pPr>
        <w:rPr>
          <w:b/>
          <w:bCs/>
          <w:u w:val="single"/>
        </w:rPr>
      </w:pPr>
      <w:r w:rsidRPr="00AC47EB">
        <w:rPr>
          <w:b/>
          <w:bCs/>
          <w:u w:val="single"/>
        </w:rPr>
        <w:t>Définir un mot de passe pour sécuriser le mode privilégié</w:t>
      </w:r>
      <w:r w:rsidR="00AC47EB">
        <w:rPr>
          <w:b/>
          <w:bCs/>
          <w:u w:val="single"/>
        </w:rPr>
        <w:t> :</w:t>
      </w:r>
    </w:p>
    <w:p w14:paraId="581F8F2C" w14:textId="77777777" w:rsidR="003B6108" w:rsidRPr="00996A2C" w:rsidRDefault="003B6108" w:rsidP="003B6108">
      <w:r w:rsidRPr="00996A2C">
        <w:t>Un mot de passe a été configuré pour restreindre l’accès au mode privilégié où les configurations critiques du routeur peuvent être modifiées.</w:t>
      </w:r>
    </w:p>
    <w:p w14:paraId="0381F723" w14:textId="254173C3" w:rsidR="003B6108" w:rsidRPr="00A14642" w:rsidRDefault="004A69FF" w:rsidP="004A69FF">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rPr>
      </w:pPr>
      <w:r w:rsidRPr="21647506">
        <w:rPr>
          <w:rFonts w:ascii="Monospace" w:hAnsi="Monospace"/>
          <w:color w:val="FFFFFF" w:themeColor="background2"/>
          <w:sz w:val="20"/>
        </w:rPr>
        <w:t>Enable</w:t>
      </w:r>
      <w:r w:rsidR="003B6108" w:rsidRPr="00A14642">
        <w:rPr>
          <w:rFonts w:ascii="Monospace" w:hAnsi="Monospace"/>
          <w:color w:val="FFFFFF" w:themeColor="background2"/>
          <w:sz w:val="20"/>
        </w:rPr>
        <w:t xml:space="preserve"> secret </w:t>
      </w:r>
      <w:r w:rsidR="49AA2E12" w:rsidRPr="21647506">
        <w:rPr>
          <w:rFonts w:ascii="Monospace" w:hAnsi="Monospace"/>
          <w:color w:val="FFFFFF" w:themeColor="background2"/>
          <w:sz w:val="20"/>
        </w:rPr>
        <w:t>HFuf37YdJ2</w:t>
      </w:r>
    </w:p>
    <w:p w14:paraId="53DB53F2" w14:textId="51C0D9BF" w:rsidR="00660650" w:rsidRDefault="003B6108" w:rsidP="009D0182">
      <w:pPr>
        <w:pStyle w:val="Paragraphedeliste"/>
        <w:numPr>
          <w:ilvl w:val="0"/>
          <w:numId w:val="23"/>
        </w:numPr>
        <w:spacing w:line="240" w:lineRule="auto"/>
        <w:jc w:val="both"/>
      </w:pPr>
      <w:r w:rsidRPr="00996A2C">
        <w:t>Le mot de passe défini ici est crypté et sera demandé chaque fois que l’utilisateur tentera de passer au mode privilégié via la commande enable.</w:t>
      </w:r>
    </w:p>
    <w:p w14:paraId="6528CB42" w14:textId="77777777" w:rsidR="00660650" w:rsidRPr="00996A2C" w:rsidRDefault="00660650" w:rsidP="003B6108"/>
    <w:p w14:paraId="1231539A" w14:textId="5FF930AC" w:rsidR="003B6108" w:rsidRPr="00AC47EB" w:rsidRDefault="003B6108" w:rsidP="003B6108">
      <w:pPr>
        <w:rPr>
          <w:b/>
          <w:bCs/>
          <w:u w:val="single"/>
        </w:rPr>
      </w:pPr>
      <w:r w:rsidRPr="00AC47EB">
        <w:rPr>
          <w:b/>
          <w:bCs/>
          <w:u w:val="single"/>
        </w:rPr>
        <w:t>Attribuer un nom au routeur pour une identification simplifiée</w:t>
      </w:r>
      <w:r w:rsidR="00AC47EB" w:rsidRPr="00AC47EB">
        <w:rPr>
          <w:b/>
          <w:bCs/>
          <w:u w:val="single"/>
        </w:rPr>
        <w:t> :</w:t>
      </w:r>
    </w:p>
    <w:p w14:paraId="0960E8CE" w14:textId="77777777" w:rsidR="003B6108" w:rsidRPr="00996A2C" w:rsidRDefault="003B6108" w:rsidP="003B6108">
      <w:r w:rsidRPr="00996A2C">
        <w:t>Un nom a été attribué au routeur pour faciliter son identification au sein du réseau.</w:t>
      </w:r>
    </w:p>
    <w:p w14:paraId="4441B22D" w14:textId="104A6B59" w:rsidR="00AC47EB" w:rsidRPr="00660650" w:rsidRDefault="003B6108" w:rsidP="00660650">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rPr>
      </w:pPr>
      <w:proofErr w:type="spellStart"/>
      <w:proofErr w:type="gramStart"/>
      <w:r w:rsidRPr="00A14642">
        <w:rPr>
          <w:rFonts w:ascii="Monospace" w:hAnsi="Monospace"/>
          <w:color w:val="FFFFFF" w:themeColor="background2"/>
          <w:sz w:val="20"/>
          <w:szCs w:val="16"/>
        </w:rPr>
        <w:t>hostname</w:t>
      </w:r>
      <w:proofErr w:type="spellEnd"/>
      <w:proofErr w:type="gramEnd"/>
      <w:r w:rsidRPr="00A14642">
        <w:rPr>
          <w:rFonts w:ascii="Monospace" w:hAnsi="Monospace"/>
          <w:color w:val="FFFFFF" w:themeColor="background2"/>
          <w:sz w:val="20"/>
          <w:szCs w:val="16"/>
        </w:rPr>
        <w:t xml:space="preserve"> </w:t>
      </w:r>
      <w:proofErr w:type="spellStart"/>
      <w:r w:rsidRPr="00A14642">
        <w:rPr>
          <w:rFonts w:ascii="Monospace" w:hAnsi="Monospace"/>
          <w:color w:val="FFFFFF" w:themeColor="background2"/>
          <w:sz w:val="20"/>
          <w:szCs w:val="16"/>
        </w:rPr>
        <w:t>MyRouter</w:t>
      </w:r>
      <w:proofErr w:type="spellEnd"/>
    </w:p>
    <w:p w14:paraId="5AFEC480" w14:textId="6B0F47C8" w:rsidR="003B6108" w:rsidRPr="00996A2C" w:rsidRDefault="003B6108" w:rsidP="009D0182">
      <w:pPr>
        <w:pStyle w:val="Paragraphedeliste"/>
        <w:numPr>
          <w:ilvl w:val="0"/>
          <w:numId w:val="23"/>
        </w:numPr>
        <w:spacing w:line="240" w:lineRule="auto"/>
        <w:jc w:val="both"/>
      </w:pPr>
      <w:r w:rsidRPr="00996A2C">
        <w:t>Cette commande change le nom par défaut du routeur ("Router") en "</w:t>
      </w:r>
      <w:proofErr w:type="spellStart"/>
      <w:r w:rsidRPr="00996A2C">
        <w:t>MyRouter</w:t>
      </w:r>
      <w:proofErr w:type="spellEnd"/>
      <w:r w:rsidRPr="00996A2C">
        <w:t>", ce qui permet une meilleure organisation dans des environnements avec plusieurs périphériques.</w:t>
      </w:r>
    </w:p>
    <w:p w14:paraId="7AC55044" w14:textId="12512A14" w:rsidR="003B6108" w:rsidRPr="00996A2C" w:rsidRDefault="003B6108" w:rsidP="003B6108"/>
    <w:p w14:paraId="7EA544E0" w14:textId="77777777" w:rsidR="003B6108" w:rsidRPr="00996A2C" w:rsidRDefault="003B6108" w:rsidP="003B6108">
      <w:pPr>
        <w:rPr>
          <w:b/>
          <w:bCs/>
        </w:rPr>
      </w:pPr>
      <w:r w:rsidRPr="00996A2C">
        <w:rPr>
          <w:b/>
          <w:bCs/>
        </w:rPr>
        <w:t>Configurer les interfaces pour établir les connexions réseau</w:t>
      </w:r>
    </w:p>
    <w:p w14:paraId="25502F1A" w14:textId="77777777" w:rsidR="003B6108" w:rsidRPr="00996A2C" w:rsidRDefault="003B6108" w:rsidP="003B6108">
      <w:r w:rsidRPr="00996A2C">
        <w:t>Les interfaces réseau du routeur ont été configurées pour permettre la communication avec le réseau local (LAN) et l’extérieur (WAN).</w:t>
      </w:r>
    </w:p>
    <w:p w14:paraId="70D900A9" w14:textId="77777777" w:rsidR="009D01B3" w:rsidRDefault="009D01B3" w:rsidP="003B6108">
      <w:pPr>
        <w:rPr>
          <w:b/>
          <w:bCs/>
          <w:u w:val="single"/>
        </w:rPr>
      </w:pPr>
    </w:p>
    <w:p w14:paraId="7E2B961A" w14:textId="4D8E8D8C" w:rsidR="003B6108" w:rsidRPr="00AC47EB" w:rsidRDefault="003B6108" w:rsidP="003B6108">
      <w:pPr>
        <w:rPr>
          <w:b/>
          <w:bCs/>
          <w:u w:val="single"/>
        </w:rPr>
      </w:pPr>
      <w:r w:rsidRPr="00AC47EB">
        <w:rPr>
          <w:b/>
          <w:bCs/>
          <w:u w:val="single"/>
        </w:rPr>
        <w:t>Configuration de l’interface LAN pour le réseau local :</w:t>
      </w:r>
    </w:p>
    <w:p w14:paraId="692A5E53" w14:textId="77777777" w:rsidR="003B6108" w:rsidRPr="009D01B3" w:rsidRDefault="003B6108" w:rsidP="009D01B3">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lang w:val="en-US"/>
        </w:rPr>
      </w:pPr>
      <w:r w:rsidRPr="009D01B3">
        <w:rPr>
          <w:rFonts w:ascii="Monospace" w:hAnsi="Monospace"/>
          <w:color w:val="FFFFFF" w:themeColor="background2"/>
          <w:sz w:val="20"/>
          <w:szCs w:val="16"/>
          <w:lang w:val="en-US"/>
        </w:rPr>
        <w:t>interface FastEthernet0/0</w:t>
      </w:r>
    </w:p>
    <w:p w14:paraId="19719229" w14:textId="48230D6A" w:rsidR="003B6108" w:rsidRPr="009D01B3" w:rsidRDefault="003B6108" w:rsidP="009D01B3">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lang w:val="en-US"/>
        </w:rPr>
      </w:pPr>
      <w:proofErr w:type="spellStart"/>
      <w:r w:rsidRPr="009D01B3">
        <w:rPr>
          <w:rFonts w:ascii="Monospace" w:hAnsi="Monospace"/>
          <w:color w:val="FFFFFF" w:themeColor="background2"/>
          <w:sz w:val="20"/>
          <w:szCs w:val="16"/>
          <w:lang w:val="en-US"/>
        </w:rPr>
        <w:t>ip</w:t>
      </w:r>
      <w:proofErr w:type="spellEnd"/>
      <w:r w:rsidRPr="009D01B3">
        <w:rPr>
          <w:rFonts w:ascii="Monospace" w:hAnsi="Monospace"/>
          <w:color w:val="FFFFFF" w:themeColor="background2"/>
          <w:sz w:val="20"/>
          <w:szCs w:val="16"/>
          <w:lang w:val="en-US"/>
        </w:rPr>
        <w:t xml:space="preserve"> address 192.168.0.</w:t>
      </w:r>
      <w:r w:rsidR="00F206DE" w:rsidRPr="00F206DE">
        <w:rPr>
          <w:rFonts w:ascii="Monospace" w:hAnsi="Monospace"/>
          <w:color w:val="FFFFFF" w:themeColor="background2"/>
          <w:sz w:val="20"/>
          <w:szCs w:val="16"/>
          <w:lang w:val="en-US"/>
        </w:rPr>
        <w:t>254</w:t>
      </w:r>
      <w:r w:rsidRPr="009D01B3">
        <w:rPr>
          <w:rFonts w:ascii="Monospace" w:hAnsi="Monospace"/>
          <w:color w:val="FFFFFF" w:themeColor="background2"/>
          <w:sz w:val="20"/>
          <w:szCs w:val="16"/>
          <w:lang w:val="en-US"/>
        </w:rPr>
        <w:t xml:space="preserve"> 255.255.255.0</w:t>
      </w:r>
    </w:p>
    <w:p w14:paraId="3500F9F9" w14:textId="6DD81895" w:rsidR="003B6108" w:rsidRPr="009D01B3" w:rsidRDefault="009D01B3" w:rsidP="009D01B3">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lang w:val="en-US"/>
        </w:rPr>
      </w:pPr>
      <w:r w:rsidRPr="00142583">
        <w:rPr>
          <w:rFonts w:ascii="Monospace" w:hAnsi="Monospace"/>
          <w:color w:val="FFFFFF" w:themeColor="background2"/>
          <w:sz w:val="20"/>
          <w:szCs w:val="16"/>
          <w:lang w:val="en-US"/>
        </w:rPr>
        <w:t>No</w:t>
      </w:r>
      <w:r w:rsidR="003B6108" w:rsidRPr="009D01B3">
        <w:rPr>
          <w:rFonts w:ascii="Monospace" w:hAnsi="Monospace"/>
          <w:color w:val="FFFFFF" w:themeColor="background2"/>
          <w:sz w:val="20"/>
          <w:szCs w:val="16"/>
          <w:lang w:val="en-US"/>
        </w:rPr>
        <w:t xml:space="preserve"> shutdown</w:t>
      </w:r>
    </w:p>
    <w:p w14:paraId="32F0F9DA" w14:textId="1298684A" w:rsidR="009D01B3" w:rsidRPr="00660650" w:rsidRDefault="009D01B3" w:rsidP="00660650">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rPr>
      </w:pPr>
      <w:r w:rsidRPr="009D01B3">
        <w:rPr>
          <w:rFonts w:ascii="Monospace" w:hAnsi="Monospace"/>
          <w:color w:val="FFFFFF" w:themeColor="background2"/>
          <w:sz w:val="20"/>
          <w:szCs w:val="16"/>
        </w:rPr>
        <w:t>Exit</w:t>
      </w:r>
    </w:p>
    <w:p w14:paraId="22A6E458" w14:textId="2D8174F5" w:rsidR="007E6FA6" w:rsidRPr="007D23C4" w:rsidRDefault="003B6108" w:rsidP="003B6108">
      <w:pPr>
        <w:pStyle w:val="Paragraphedeliste"/>
        <w:numPr>
          <w:ilvl w:val="0"/>
          <w:numId w:val="23"/>
        </w:numPr>
        <w:spacing w:line="240" w:lineRule="auto"/>
        <w:jc w:val="both"/>
      </w:pPr>
      <w:r w:rsidRPr="00996A2C">
        <w:t xml:space="preserve">Cette configuration attribue l’adresse IP </w:t>
      </w:r>
      <w:r w:rsidRPr="00660650">
        <w:rPr>
          <w:b/>
          <w:bCs/>
        </w:rPr>
        <w:t>192.168.0.1</w:t>
      </w:r>
      <w:r w:rsidRPr="00996A2C">
        <w:t xml:space="preserve"> à l’interface LAN et l’active avec la commande </w:t>
      </w:r>
      <w:r w:rsidRPr="00660650">
        <w:rPr>
          <w:i/>
          <w:iCs/>
        </w:rPr>
        <w:t xml:space="preserve">no </w:t>
      </w:r>
      <w:proofErr w:type="spellStart"/>
      <w:r w:rsidRPr="00660650">
        <w:rPr>
          <w:i/>
          <w:iCs/>
        </w:rPr>
        <w:t>shutdown</w:t>
      </w:r>
      <w:proofErr w:type="spellEnd"/>
      <w:r w:rsidRPr="00996A2C">
        <w:t>. Cette adresse sera utilisée comme passerelle pour les appareils du réseau local</w:t>
      </w:r>
      <w:r w:rsidR="007D23C4">
        <w:t>.</w:t>
      </w:r>
    </w:p>
    <w:p w14:paraId="501B562E" w14:textId="2EDCAAE7" w:rsidR="00F8008D" w:rsidRDefault="00F8008D" w:rsidP="003B6108">
      <w:pPr>
        <w:rPr>
          <w:b/>
          <w:bCs/>
        </w:rPr>
      </w:pPr>
    </w:p>
    <w:p w14:paraId="273F8F54" w14:textId="1C2A6D11" w:rsidR="003B6108" w:rsidRPr="007E6FA6" w:rsidRDefault="003B6108" w:rsidP="003B6108">
      <w:pPr>
        <w:rPr>
          <w:b/>
          <w:bCs/>
          <w:u w:val="single"/>
        </w:rPr>
      </w:pPr>
      <w:r w:rsidRPr="007E6FA6">
        <w:rPr>
          <w:b/>
          <w:bCs/>
          <w:u w:val="single"/>
        </w:rPr>
        <w:t>Configuration de l’interface WAN pour la connexion Internet :</w:t>
      </w:r>
    </w:p>
    <w:p w14:paraId="288ADAA2" w14:textId="307C9E85" w:rsidR="003B6108" w:rsidRPr="007E6FA6" w:rsidRDefault="003B6108" w:rsidP="007E6FA6">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lang w:val="en-US"/>
        </w:rPr>
      </w:pPr>
      <w:r w:rsidRPr="007E6FA6">
        <w:rPr>
          <w:rFonts w:ascii="Monospace" w:hAnsi="Monospace"/>
          <w:color w:val="FFFFFF" w:themeColor="background2"/>
          <w:sz w:val="20"/>
          <w:szCs w:val="16"/>
          <w:lang w:val="en-US"/>
        </w:rPr>
        <w:t xml:space="preserve">interface </w:t>
      </w:r>
      <w:r w:rsidR="00D3342A">
        <w:rPr>
          <w:rFonts w:ascii="Monospace" w:hAnsi="Monospace"/>
          <w:color w:val="FFFFFF" w:themeColor="background2"/>
          <w:sz w:val="20"/>
          <w:szCs w:val="16"/>
          <w:lang w:val="en-US"/>
        </w:rPr>
        <w:t>GigabitEthernet</w:t>
      </w:r>
      <w:r w:rsidR="00D3342A" w:rsidRPr="006C17B9">
        <w:rPr>
          <w:rFonts w:ascii="Monospace" w:hAnsi="Monospace"/>
          <w:color w:val="FFFFFF" w:themeColor="background2"/>
          <w:sz w:val="20"/>
          <w:szCs w:val="16"/>
          <w:lang w:val="en-US"/>
        </w:rPr>
        <w:t>0/</w:t>
      </w:r>
      <w:r w:rsidR="00D3342A">
        <w:rPr>
          <w:rFonts w:ascii="Monospace" w:hAnsi="Monospace"/>
          <w:color w:val="FFFFFF" w:themeColor="background2"/>
          <w:sz w:val="20"/>
          <w:szCs w:val="16"/>
          <w:lang w:val="en-US"/>
        </w:rPr>
        <w:t>0/0</w:t>
      </w:r>
    </w:p>
    <w:p w14:paraId="71F2426E" w14:textId="77777777" w:rsidR="003B6108" w:rsidRPr="007E6FA6" w:rsidRDefault="003B6108" w:rsidP="007E6FA6">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lang w:val="en-US"/>
        </w:rPr>
      </w:pPr>
      <w:proofErr w:type="spellStart"/>
      <w:r w:rsidRPr="007E6FA6">
        <w:rPr>
          <w:rFonts w:ascii="Monospace" w:hAnsi="Monospace"/>
          <w:color w:val="FFFFFF" w:themeColor="background2"/>
          <w:sz w:val="20"/>
          <w:szCs w:val="16"/>
          <w:lang w:val="en-US"/>
        </w:rPr>
        <w:t>ip</w:t>
      </w:r>
      <w:proofErr w:type="spellEnd"/>
      <w:r w:rsidRPr="007E6FA6">
        <w:rPr>
          <w:rFonts w:ascii="Monospace" w:hAnsi="Monospace"/>
          <w:color w:val="FFFFFF" w:themeColor="background2"/>
          <w:sz w:val="20"/>
          <w:szCs w:val="16"/>
          <w:lang w:val="en-US"/>
        </w:rPr>
        <w:t xml:space="preserve"> address 10.0.0.1 255.255.255.0</w:t>
      </w:r>
    </w:p>
    <w:p w14:paraId="75EB5E09" w14:textId="3BC41DB6" w:rsidR="003B6108" w:rsidRPr="007E6FA6" w:rsidRDefault="007E6FA6" w:rsidP="007E6FA6">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lang w:val="en-US"/>
        </w:rPr>
      </w:pPr>
      <w:r w:rsidRPr="00142583">
        <w:rPr>
          <w:rFonts w:ascii="Monospace" w:hAnsi="Monospace"/>
          <w:color w:val="FFFFFF" w:themeColor="background2"/>
          <w:sz w:val="20"/>
          <w:szCs w:val="16"/>
          <w:lang w:val="en-US"/>
        </w:rPr>
        <w:t>No</w:t>
      </w:r>
      <w:r w:rsidR="003B6108" w:rsidRPr="007E6FA6">
        <w:rPr>
          <w:rFonts w:ascii="Monospace" w:hAnsi="Monospace"/>
          <w:color w:val="FFFFFF" w:themeColor="background2"/>
          <w:sz w:val="20"/>
          <w:szCs w:val="16"/>
          <w:lang w:val="en-US"/>
        </w:rPr>
        <w:t xml:space="preserve"> shutdown</w:t>
      </w:r>
    </w:p>
    <w:p w14:paraId="44CE672E" w14:textId="6DB3CF44" w:rsidR="007E6FA6" w:rsidRPr="00660650" w:rsidRDefault="007E6FA6" w:rsidP="00660650">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rPr>
      </w:pPr>
      <w:r w:rsidRPr="007E6FA6">
        <w:rPr>
          <w:rFonts w:ascii="Monospace" w:hAnsi="Monospace"/>
          <w:color w:val="FFFFFF" w:themeColor="background2"/>
          <w:sz w:val="20"/>
          <w:szCs w:val="16"/>
        </w:rPr>
        <w:t>Exit</w:t>
      </w:r>
    </w:p>
    <w:p w14:paraId="3D01C2E4" w14:textId="708FD011" w:rsidR="003B6108" w:rsidRPr="00996A2C" w:rsidRDefault="003B6108" w:rsidP="009D0182">
      <w:pPr>
        <w:pStyle w:val="Paragraphedeliste"/>
        <w:numPr>
          <w:ilvl w:val="0"/>
          <w:numId w:val="23"/>
        </w:numPr>
        <w:spacing w:line="240" w:lineRule="auto"/>
        <w:jc w:val="both"/>
      </w:pPr>
      <w:r w:rsidRPr="00996A2C">
        <w:t xml:space="preserve">L’interface WAN est configurée avec l’adresse </w:t>
      </w:r>
      <w:r w:rsidRPr="00660650">
        <w:rPr>
          <w:b/>
          <w:bCs/>
        </w:rPr>
        <w:t>10.0.0.1</w:t>
      </w:r>
      <w:r w:rsidRPr="00996A2C">
        <w:t xml:space="preserve"> pour permettre au routeur de communiquer avec un périphérique externe, tel qu’un modem ou un autre routeur.</w:t>
      </w:r>
    </w:p>
    <w:p w14:paraId="079E8244" w14:textId="77777777" w:rsidR="003B6108" w:rsidRPr="00996A2C" w:rsidRDefault="003B6108" w:rsidP="003B6108">
      <w:pPr>
        <w:rPr>
          <w:b/>
          <w:bCs/>
        </w:rPr>
      </w:pPr>
      <w:r w:rsidRPr="00996A2C">
        <w:rPr>
          <w:b/>
          <w:bCs/>
        </w:rPr>
        <w:t>Activer le DHCP pour automatiser l’attribution des adresses IP</w:t>
      </w:r>
    </w:p>
    <w:p w14:paraId="66F83195" w14:textId="77777777" w:rsidR="003B6108" w:rsidRPr="00996A2C" w:rsidRDefault="003B6108" w:rsidP="003B6108">
      <w:r w:rsidRPr="00996A2C">
        <w:t>Le serveur DHCP a été activé pour attribuer automatiquement des adresses IP aux appareils du réseau local, simplifiant ainsi leur configuration.</w:t>
      </w:r>
    </w:p>
    <w:p w14:paraId="5A931AE3" w14:textId="709A6F82" w:rsidR="003B6108" w:rsidRPr="007E6FA6" w:rsidRDefault="003B6108" w:rsidP="003B6108">
      <w:pPr>
        <w:rPr>
          <w:b/>
          <w:bCs/>
          <w:u w:val="single"/>
        </w:rPr>
      </w:pPr>
      <w:r w:rsidRPr="007E6FA6">
        <w:rPr>
          <w:b/>
          <w:bCs/>
          <w:u w:val="single"/>
        </w:rPr>
        <w:lastRenderedPageBreak/>
        <w:t>Exclure les adresses IP réservées :</w:t>
      </w:r>
    </w:p>
    <w:p w14:paraId="19CEBB7A" w14:textId="78A4A333" w:rsidR="007E6FA6" w:rsidRPr="00660650" w:rsidRDefault="003B6108" w:rsidP="00660650">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lang w:val="en-US"/>
        </w:rPr>
      </w:pPr>
      <w:proofErr w:type="spellStart"/>
      <w:r w:rsidRPr="007E6FA6">
        <w:rPr>
          <w:rFonts w:ascii="Monospace" w:hAnsi="Monospace"/>
          <w:color w:val="FFFFFF" w:themeColor="background2"/>
          <w:sz w:val="20"/>
          <w:szCs w:val="16"/>
          <w:lang w:val="en-US"/>
        </w:rPr>
        <w:t>ip</w:t>
      </w:r>
      <w:proofErr w:type="spellEnd"/>
      <w:r w:rsidRPr="007E6FA6">
        <w:rPr>
          <w:rFonts w:ascii="Monospace" w:hAnsi="Monospace"/>
          <w:color w:val="FFFFFF" w:themeColor="background2"/>
          <w:sz w:val="20"/>
          <w:szCs w:val="16"/>
          <w:lang w:val="en-US"/>
        </w:rPr>
        <w:t xml:space="preserve"> </w:t>
      </w:r>
      <w:proofErr w:type="spellStart"/>
      <w:r w:rsidRPr="007E6FA6">
        <w:rPr>
          <w:rFonts w:ascii="Monospace" w:hAnsi="Monospace"/>
          <w:color w:val="FFFFFF" w:themeColor="background2"/>
          <w:sz w:val="20"/>
          <w:szCs w:val="16"/>
          <w:lang w:val="en-US"/>
        </w:rPr>
        <w:t>dhcp</w:t>
      </w:r>
      <w:proofErr w:type="spellEnd"/>
      <w:r w:rsidRPr="007E6FA6">
        <w:rPr>
          <w:rFonts w:ascii="Monospace" w:hAnsi="Monospace"/>
          <w:color w:val="FFFFFF" w:themeColor="background2"/>
          <w:sz w:val="20"/>
          <w:szCs w:val="16"/>
          <w:lang w:val="en-US"/>
        </w:rPr>
        <w:t xml:space="preserve"> </w:t>
      </w:r>
      <w:proofErr w:type="gramStart"/>
      <w:r w:rsidRPr="007E6FA6">
        <w:rPr>
          <w:rFonts w:ascii="Monospace" w:hAnsi="Monospace"/>
          <w:color w:val="FFFFFF" w:themeColor="background2"/>
          <w:sz w:val="20"/>
          <w:szCs w:val="16"/>
          <w:lang w:val="en-US"/>
        </w:rPr>
        <w:t>excluded-address</w:t>
      </w:r>
      <w:proofErr w:type="gramEnd"/>
      <w:r w:rsidRPr="007E6FA6">
        <w:rPr>
          <w:rFonts w:ascii="Monospace" w:hAnsi="Monospace"/>
          <w:color w:val="FFFFFF" w:themeColor="background2"/>
          <w:sz w:val="20"/>
          <w:szCs w:val="16"/>
          <w:lang w:val="en-US"/>
        </w:rPr>
        <w:t xml:space="preserve"> 192.168.0.1 192.168.0.10</w:t>
      </w:r>
    </w:p>
    <w:p w14:paraId="5824EE9C" w14:textId="09C9324A" w:rsidR="007E6FA6" w:rsidRPr="00660650" w:rsidRDefault="003B6108" w:rsidP="009D0182">
      <w:pPr>
        <w:pStyle w:val="Paragraphedeliste"/>
        <w:numPr>
          <w:ilvl w:val="0"/>
          <w:numId w:val="23"/>
        </w:numPr>
        <w:spacing w:line="240" w:lineRule="auto"/>
        <w:jc w:val="both"/>
      </w:pPr>
      <w:r w:rsidRPr="00996A2C">
        <w:t xml:space="preserve">Les adresses IP entre </w:t>
      </w:r>
      <w:r w:rsidRPr="00660650">
        <w:rPr>
          <w:b/>
          <w:bCs/>
        </w:rPr>
        <w:t>192.168.0.1</w:t>
      </w:r>
      <w:r w:rsidRPr="00996A2C">
        <w:t xml:space="preserve"> et </w:t>
      </w:r>
      <w:r w:rsidRPr="00660650">
        <w:rPr>
          <w:b/>
          <w:bCs/>
        </w:rPr>
        <w:t>192.168.0.10</w:t>
      </w:r>
      <w:r w:rsidRPr="00996A2C">
        <w:t xml:space="preserve"> sont exclues pour éviter qu’elles ne soient attribuées dynamiquement, car elles sont réservées pour le routeur et d’autres périphériques critiques.</w:t>
      </w:r>
    </w:p>
    <w:p w14:paraId="62E7FFC5" w14:textId="77777777" w:rsidR="007E6FA6" w:rsidRDefault="007E6FA6" w:rsidP="003B6108">
      <w:pPr>
        <w:rPr>
          <w:b/>
          <w:bCs/>
        </w:rPr>
      </w:pPr>
    </w:p>
    <w:p w14:paraId="57F35E5C" w14:textId="1BE2B289" w:rsidR="003B6108" w:rsidRPr="007E6FA6" w:rsidRDefault="003B6108" w:rsidP="003B6108">
      <w:pPr>
        <w:rPr>
          <w:b/>
          <w:bCs/>
          <w:u w:val="single"/>
        </w:rPr>
      </w:pPr>
      <w:r w:rsidRPr="007E6FA6">
        <w:rPr>
          <w:b/>
          <w:bCs/>
          <w:u w:val="single"/>
        </w:rPr>
        <w:t>Créer un pool DHCP pour le réseau local :</w:t>
      </w:r>
    </w:p>
    <w:p w14:paraId="4376CC43" w14:textId="01D049F8" w:rsidR="003B6108" w:rsidRPr="007E6FA6" w:rsidRDefault="007E6FA6" w:rsidP="007E6FA6">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lang w:val="en-US"/>
        </w:rPr>
      </w:pPr>
      <w:r w:rsidRPr="007E6FA6">
        <w:rPr>
          <w:rFonts w:ascii="Monospace" w:hAnsi="Monospace"/>
          <w:color w:val="FFFFFF" w:themeColor="background2"/>
          <w:sz w:val="20"/>
          <w:szCs w:val="16"/>
          <w:lang w:val="en-US"/>
        </w:rPr>
        <w:t>Ip</w:t>
      </w:r>
      <w:r w:rsidR="003B6108" w:rsidRPr="007E6FA6">
        <w:rPr>
          <w:rFonts w:ascii="Monospace" w:hAnsi="Monospace"/>
          <w:color w:val="FFFFFF" w:themeColor="background2"/>
          <w:sz w:val="20"/>
          <w:szCs w:val="16"/>
          <w:lang w:val="en-US"/>
        </w:rPr>
        <w:t xml:space="preserve"> </w:t>
      </w:r>
      <w:proofErr w:type="spellStart"/>
      <w:r w:rsidR="003B6108" w:rsidRPr="007E6FA6">
        <w:rPr>
          <w:rFonts w:ascii="Monospace" w:hAnsi="Monospace"/>
          <w:color w:val="FFFFFF" w:themeColor="background2"/>
          <w:sz w:val="20"/>
          <w:szCs w:val="16"/>
          <w:lang w:val="en-US"/>
        </w:rPr>
        <w:t>dhcp</w:t>
      </w:r>
      <w:proofErr w:type="spellEnd"/>
      <w:r w:rsidR="003B6108" w:rsidRPr="007E6FA6">
        <w:rPr>
          <w:rFonts w:ascii="Monospace" w:hAnsi="Monospace"/>
          <w:color w:val="FFFFFF" w:themeColor="background2"/>
          <w:sz w:val="20"/>
          <w:szCs w:val="16"/>
          <w:lang w:val="en-US"/>
        </w:rPr>
        <w:t xml:space="preserve"> pool Library</w:t>
      </w:r>
    </w:p>
    <w:p w14:paraId="3F870CFE" w14:textId="77777777" w:rsidR="003B6108" w:rsidRPr="007E6FA6" w:rsidRDefault="003B6108" w:rsidP="007E6FA6">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lang w:val="en-US"/>
        </w:rPr>
      </w:pPr>
      <w:r w:rsidRPr="007E6FA6">
        <w:rPr>
          <w:rFonts w:ascii="Monospace" w:hAnsi="Monospace"/>
          <w:color w:val="FFFFFF" w:themeColor="background2"/>
          <w:sz w:val="20"/>
          <w:szCs w:val="16"/>
          <w:lang w:val="en-US"/>
        </w:rPr>
        <w:t>network 192.168.0.0 255.255.255.0</w:t>
      </w:r>
    </w:p>
    <w:p w14:paraId="3B0A4045" w14:textId="5CF5CE4D" w:rsidR="003B6108" w:rsidRPr="007E6FA6" w:rsidRDefault="003B6108" w:rsidP="007E6FA6">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lang w:val="en-US"/>
        </w:rPr>
      </w:pPr>
      <w:r w:rsidRPr="007E6FA6">
        <w:rPr>
          <w:rFonts w:ascii="Monospace" w:hAnsi="Monospace"/>
          <w:color w:val="FFFFFF" w:themeColor="background2"/>
          <w:sz w:val="20"/>
          <w:szCs w:val="16"/>
          <w:lang w:val="en-US"/>
        </w:rPr>
        <w:t>default-router 192.168.0.</w:t>
      </w:r>
      <w:r w:rsidR="0040647C">
        <w:rPr>
          <w:rFonts w:ascii="Monospace" w:hAnsi="Monospace"/>
          <w:color w:val="FFFFFF" w:themeColor="background2"/>
          <w:sz w:val="20"/>
          <w:szCs w:val="16"/>
          <w:lang w:val="en-US"/>
        </w:rPr>
        <w:t>254</w:t>
      </w:r>
    </w:p>
    <w:p w14:paraId="1350624C" w14:textId="77777777" w:rsidR="003B6108" w:rsidRPr="007E6FA6" w:rsidRDefault="003B6108" w:rsidP="007E6FA6">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lang w:val="en-US"/>
        </w:rPr>
      </w:pPr>
      <w:proofErr w:type="spellStart"/>
      <w:r w:rsidRPr="007E6FA6">
        <w:rPr>
          <w:rFonts w:ascii="Monospace" w:hAnsi="Monospace"/>
          <w:color w:val="FFFFFF" w:themeColor="background2"/>
          <w:sz w:val="20"/>
          <w:szCs w:val="16"/>
          <w:lang w:val="en-US"/>
        </w:rPr>
        <w:t>dns</w:t>
      </w:r>
      <w:proofErr w:type="spellEnd"/>
      <w:r w:rsidRPr="007E6FA6">
        <w:rPr>
          <w:rFonts w:ascii="Monospace" w:hAnsi="Monospace"/>
          <w:color w:val="FFFFFF" w:themeColor="background2"/>
          <w:sz w:val="20"/>
          <w:szCs w:val="16"/>
          <w:lang w:val="en-US"/>
        </w:rPr>
        <w:t>-server 8.8.8.8</w:t>
      </w:r>
    </w:p>
    <w:p w14:paraId="0E50D7A3" w14:textId="3821885A" w:rsidR="007E6FA6" w:rsidRPr="00660650" w:rsidRDefault="007E6FA6" w:rsidP="00660650">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rPr>
      </w:pPr>
      <w:r w:rsidRPr="007E6FA6">
        <w:rPr>
          <w:rFonts w:ascii="Monospace" w:hAnsi="Monospace"/>
          <w:color w:val="FFFFFF" w:themeColor="background2"/>
          <w:sz w:val="20"/>
          <w:szCs w:val="16"/>
        </w:rPr>
        <w:t>Exit</w:t>
      </w:r>
    </w:p>
    <w:p w14:paraId="7B0B9897" w14:textId="42BD3E31" w:rsidR="003B6108" w:rsidRPr="00996A2C" w:rsidRDefault="003B6108" w:rsidP="009D0182">
      <w:pPr>
        <w:pStyle w:val="Paragraphedeliste"/>
        <w:numPr>
          <w:ilvl w:val="0"/>
          <w:numId w:val="23"/>
        </w:numPr>
        <w:spacing w:line="240" w:lineRule="auto"/>
        <w:jc w:val="both"/>
      </w:pPr>
      <w:r w:rsidRPr="00996A2C">
        <w:t xml:space="preserve">Le pool DHCP nommé "Library" attribue des adresses IP dans le réseau </w:t>
      </w:r>
      <w:r w:rsidRPr="00660650">
        <w:rPr>
          <w:b/>
          <w:bCs/>
        </w:rPr>
        <w:t>192.168.0.</w:t>
      </w:r>
      <w:r w:rsidR="00F17037">
        <w:rPr>
          <w:b/>
          <w:bCs/>
        </w:rPr>
        <w:t>254</w:t>
      </w:r>
      <w:r w:rsidRPr="00660650">
        <w:rPr>
          <w:b/>
          <w:bCs/>
        </w:rPr>
        <w:t>/24</w:t>
      </w:r>
      <w:r w:rsidRPr="00996A2C">
        <w:t>, avec le routeur comme passerelle par défaut (</w:t>
      </w:r>
      <w:r w:rsidRPr="00660650">
        <w:rPr>
          <w:b/>
          <w:bCs/>
        </w:rPr>
        <w:t>192.168.0.</w:t>
      </w:r>
      <w:r w:rsidR="0040647C">
        <w:rPr>
          <w:b/>
          <w:bCs/>
        </w:rPr>
        <w:t>254</w:t>
      </w:r>
      <w:r w:rsidRPr="00996A2C">
        <w:t xml:space="preserve">) et </w:t>
      </w:r>
      <w:r w:rsidRPr="00660650">
        <w:rPr>
          <w:b/>
          <w:bCs/>
        </w:rPr>
        <w:t>8.8.8.8</w:t>
      </w:r>
      <w:r w:rsidRPr="00996A2C">
        <w:t xml:space="preserve"> comme serveur DNS.</w:t>
      </w:r>
    </w:p>
    <w:p w14:paraId="0A47E7F7" w14:textId="77777777" w:rsidR="007E6FA6" w:rsidRDefault="007E6FA6" w:rsidP="003B6108">
      <w:pPr>
        <w:rPr>
          <w:b/>
          <w:bCs/>
        </w:rPr>
      </w:pPr>
    </w:p>
    <w:p w14:paraId="06E9C727" w14:textId="37C1362B" w:rsidR="003B6108" w:rsidRPr="00996A2C" w:rsidRDefault="003B6108" w:rsidP="003B6108">
      <w:pPr>
        <w:rPr>
          <w:b/>
          <w:bCs/>
        </w:rPr>
      </w:pPr>
      <w:r w:rsidRPr="00996A2C">
        <w:rPr>
          <w:b/>
          <w:bCs/>
        </w:rPr>
        <w:t>Configurer le NAT pour permettre l’accès à Internet</w:t>
      </w:r>
    </w:p>
    <w:p w14:paraId="5189E507" w14:textId="77777777" w:rsidR="003B6108" w:rsidRPr="00996A2C" w:rsidRDefault="003B6108" w:rsidP="003B6108">
      <w:r w:rsidRPr="00996A2C">
        <w:t xml:space="preserve">Le NAT (Network </w:t>
      </w:r>
      <w:proofErr w:type="spellStart"/>
      <w:r w:rsidRPr="00996A2C">
        <w:t>Address</w:t>
      </w:r>
      <w:proofErr w:type="spellEnd"/>
      <w:r w:rsidRPr="00996A2C">
        <w:t xml:space="preserve"> Translation) a été configuré pour traduire les adresses IP internes en une adresse externe, permettant aux appareils locaux d’accéder à Internet.</w:t>
      </w:r>
    </w:p>
    <w:p w14:paraId="1F92119F" w14:textId="77777777" w:rsidR="00F8008D" w:rsidRDefault="00F8008D" w:rsidP="003B6108">
      <w:pPr>
        <w:rPr>
          <w:b/>
          <w:bCs/>
        </w:rPr>
      </w:pPr>
    </w:p>
    <w:p w14:paraId="3170506F" w14:textId="6A589922" w:rsidR="003B6108" w:rsidRPr="007E6FA6" w:rsidRDefault="003B6108" w:rsidP="003B6108">
      <w:pPr>
        <w:rPr>
          <w:b/>
          <w:bCs/>
          <w:u w:val="single"/>
        </w:rPr>
      </w:pPr>
      <w:r w:rsidRPr="007E6FA6">
        <w:rPr>
          <w:b/>
          <w:bCs/>
          <w:u w:val="single"/>
        </w:rPr>
        <w:t>Créer une liste d’accès pour définir le réseau interne :</w:t>
      </w:r>
    </w:p>
    <w:p w14:paraId="2D2670A7" w14:textId="10FD5A69" w:rsidR="007E6FA6" w:rsidRPr="00874C63" w:rsidRDefault="003B6108" w:rsidP="00874C63">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rPr>
      </w:pPr>
      <w:proofErr w:type="spellStart"/>
      <w:proofErr w:type="gramStart"/>
      <w:r w:rsidRPr="007E6FA6">
        <w:rPr>
          <w:rFonts w:ascii="Monospace" w:hAnsi="Monospace"/>
          <w:color w:val="FFFFFF" w:themeColor="background2"/>
          <w:sz w:val="20"/>
          <w:szCs w:val="16"/>
        </w:rPr>
        <w:t>access</w:t>
      </w:r>
      <w:proofErr w:type="gramEnd"/>
      <w:r w:rsidRPr="007E6FA6">
        <w:rPr>
          <w:rFonts w:ascii="Monospace" w:hAnsi="Monospace"/>
          <w:color w:val="FFFFFF" w:themeColor="background2"/>
          <w:sz w:val="20"/>
          <w:szCs w:val="16"/>
        </w:rPr>
        <w:t>-list</w:t>
      </w:r>
      <w:proofErr w:type="spellEnd"/>
      <w:r w:rsidRPr="007E6FA6">
        <w:rPr>
          <w:rFonts w:ascii="Monospace" w:hAnsi="Monospace"/>
          <w:color w:val="FFFFFF" w:themeColor="background2"/>
          <w:sz w:val="20"/>
          <w:szCs w:val="16"/>
        </w:rPr>
        <w:t xml:space="preserve"> 1 permit 192.168.0.0 0.0.0.255</w:t>
      </w:r>
    </w:p>
    <w:p w14:paraId="3EFA7541" w14:textId="63F79BF2" w:rsidR="003B6108" w:rsidRPr="00996A2C" w:rsidRDefault="003B6108" w:rsidP="009D0182">
      <w:pPr>
        <w:pStyle w:val="Paragraphedeliste"/>
        <w:numPr>
          <w:ilvl w:val="0"/>
          <w:numId w:val="23"/>
        </w:numPr>
        <w:spacing w:line="240" w:lineRule="auto"/>
        <w:jc w:val="both"/>
      </w:pPr>
      <w:r w:rsidRPr="00996A2C">
        <w:t xml:space="preserve">Cette liste d’accès autorise tout le trafic provenant du réseau local </w:t>
      </w:r>
      <w:r w:rsidRPr="00874C63">
        <w:rPr>
          <w:b/>
          <w:bCs/>
        </w:rPr>
        <w:t>192.168.0.0/24</w:t>
      </w:r>
      <w:r w:rsidRPr="00996A2C">
        <w:t xml:space="preserve"> à utiliser le NAT.</w:t>
      </w:r>
    </w:p>
    <w:p w14:paraId="26A83BA0" w14:textId="77777777" w:rsidR="007E6FA6" w:rsidRDefault="007E6FA6" w:rsidP="003B6108">
      <w:pPr>
        <w:rPr>
          <w:b/>
          <w:bCs/>
        </w:rPr>
      </w:pPr>
    </w:p>
    <w:p w14:paraId="297105CC" w14:textId="4F37B1AE" w:rsidR="003B6108" w:rsidRPr="006C17B9" w:rsidRDefault="003B6108" w:rsidP="003B6108">
      <w:pPr>
        <w:rPr>
          <w:b/>
          <w:bCs/>
          <w:u w:val="single"/>
        </w:rPr>
      </w:pPr>
      <w:r w:rsidRPr="006C17B9">
        <w:rPr>
          <w:b/>
          <w:bCs/>
          <w:u w:val="single"/>
        </w:rPr>
        <w:t>Configurer le NAT avec surcharge :</w:t>
      </w:r>
    </w:p>
    <w:p w14:paraId="3E12FC8D" w14:textId="5F58CAC6" w:rsidR="006C17B9" w:rsidRPr="00874C63" w:rsidRDefault="003B6108" w:rsidP="00874C63">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lang w:val="en-US"/>
        </w:rPr>
      </w:pPr>
      <w:proofErr w:type="spellStart"/>
      <w:r w:rsidRPr="006C17B9">
        <w:rPr>
          <w:rFonts w:ascii="Monospace" w:hAnsi="Monospace"/>
          <w:color w:val="FFFFFF" w:themeColor="background2"/>
          <w:sz w:val="20"/>
          <w:szCs w:val="16"/>
          <w:lang w:val="en-US"/>
        </w:rPr>
        <w:t>ip</w:t>
      </w:r>
      <w:proofErr w:type="spellEnd"/>
      <w:r w:rsidRPr="006C17B9">
        <w:rPr>
          <w:rFonts w:ascii="Monospace" w:hAnsi="Monospace"/>
          <w:color w:val="FFFFFF" w:themeColor="background2"/>
          <w:sz w:val="20"/>
          <w:szCs w:val="16"/>
          <w:lang w:val="en-US"/>
        </w:rPr>
        <w:t xml:space="preserve"> </w:t>
      </w:r>
      <w:proofErr w:type="spellStart"/>
      <w:r w:rsidRPr="006C17B9">
        <w:rPr>
          <w:rFonts w:ascii="Monospace" w:hAnsi="Monospace"/>
          <w:color w:val="FFFFFF" w:themeColor="background2"/>
          <w:sz w:val="20"/>
          <w:szCs w:val="16"/>
          <w:lang w:val="en-US"/>
        </w:rPr>
        <w:t>nat</w:t>
      </w:r>
      <w:proofErr w:type="spellEnd"/>
      <w:r w:rsidRPr="006C17B9">
        <w:rPr>
          <w:rFonts w:ascii="Monospace" w:hAnsi="Monospace"/>
          <w:color w:val="FFFFFF" w:themeColor="background2"/>
          <w:sz w:val="20"/>
          <w:szCs w:val="16"/>
          <w:lang w:val="en-US"/>
        </w:rPr>
        <w:t xml:space="preserve"> inside source list 1 interface </w:t>
      </w:r>
      <w:r w:rsidR="00B251BA" w:rsidRPr="00B251BA">
        <w:rPr>
          <w:rFonts w:ascii="Monospace" w:hAnsi="Monospace"/>
          <w:color w:val="FFFFFF" w:themeColor="background2"/>
          <w:sz w:val="20"/>
          <w:szCs w:val="16"/>
          <w:lang w:val="en-US"/>
        </w:rPr>
        <w:t>GigabitEthernet0/0/0</w:t>
      </w:r>
      <w:r w:rsidRPr="006C17B9">
        <w:rPr>
          <w:rFonts w:ascii="Monospace" w:hAnsi="Monospace"/>
          <w:color w:val="FFFFFF" w:themeColor="background2"/>
          <w:sz w:val="20"/>
          <w:szCs w:val="16"/>
          <w:lang w:val="en-US"/>
        </w:rPr>
        <w:t xml:space="preserve"> overload</w:t>
      </w:r>
    </w:p>
    <w:p w14:paraId="1DE7CC9E" w14:textId="510F297D" w:rsidR="00874C63" w:rsidRDefault="003B6108" w:rsidP="009D0182">
      <w:pPr>
        <w:pStyle w:val="Paragraphedeliste"/>
        <w:numPr>
          <w:ilvl w:val="0"/>
          <w:numId w:val="23"/>
        </w:numPr>
        <w:spacing w:line="240" w:lineRule="auto"/>
        <w:jc w:val="both"/>
      </w:pPr>
      <w:r w:rsidRPr="00996A2C">
        <w:t>Le NAT utilise l’adresse IP de l’interface WAN (</w:t>
      </w:r>
      <w:r w:rsidR="00B251BA" w:rsidRPr="00B251BA">
        <w:rPr>
          <w:b/>
          <w:bCs/>
        </w:rPr>
        <w:t>GigabitEthernet0/0/0</w:t>
      </w:r>
      <w:r w:rsidRPr="00996A2C">
        <w:t>) pour traduire les adresses IP locales, avec l’option "</w:t>
      </w:r>
      <w:proofErr w:type="spellStart"/>
      <w:r w:rsidRPr="00996A2C">
        <w:t>overload</w:t>
      </w:r>
      <w:proofErr w:type="spellEnd"/>
      <w:r w:rsidRPr="00996A2C">
        <w:t>" permettant plusieurs connexions simultanées.</w:t>
      </w:r>
    </w:p>
    <w:p w14:paraId="5D7E80BF" w14:textId="77777777" w:rsidR="00934DC0" w:rsidRDefault="00934DC0" w:rsidP="00934DC0">
      <w:pPr>
        <w:spacing w:line="240" w:lineRule="auto"/>
        <w:jc w:val="both"/>
      </w:pPr>
    </w:p>
    <w:p w14:paraId="30E3F0A8" w14:textId="77777777" w:rsidR="00874C63" w:rsidRPr="00996A2C" w:rsidRDefault="00874C63" w:rsidP="00874C63"/>
    <w:p w14:paraId="2C8E7686" w14:textId="77777777" w:rsidR="003B6108" w:rsidRPr="006C17B9" w:rsidRDefault="003B6108" w:rsidP="003B6108">
      <w:pPr>
        <w:rPr>
          <w:b/>
          <w:bCs/>
          <w:u w:val="single"/>
        </w:rPr>
      </w:pPr>
      <w:r w:rsidRPr="006C17B9">
        <w:rPr>
          <w:b/>
          <w:bCs/>
          <w:u w:val="single"/>
        </w:rPr>
        <w:t>Définir les interfaces pour le NAT :</w:t>
      </w:r>
    </w:p>
    <w:p w14:paraId="08D1C51E" w14:textId="77777777" w:rsidR="003B6108" w:rsidRPr="006C17B9" w:rsidRDefault="003B6108" w:rsidP="006C17B9">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lang w:val="en-US"/>
        </w:rPr>
      </w:pPr>
      <w:r w:rsidRPr="006C17B9">
        <w:rPr>
          <w:rFonts w:ascii="Monospace" w:hAnsi="Monospace"/>
          <w:color w:val="FFFFFF" w:themeColor="background2"/>
          <w:sz w:val="20"/>
          <w:szCs w:val="16"/>
          <w:lang w:val="en-US"/>
        </w:rPr>
        <w:t>interface FastEthernet0/0</w:t>
      </w:r>
    </w:p>
    <w:p w14:paraId="7283C911" w14:textId="13BA81F3" w:rsidR="003B6108" w:rsidRPr="006C17B9" w:rsidRDefault="006C17B9" w:rsidP="006C17B9">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lang w:val="en-US"/>
        </w:rPr>
      </w:pPr>
      <w:r w:rsidRPr="006C17B9">
        <w:rPr>
          <w:rFonts w:ascii="Monospace" w:hAnsi="Monospace"/>
          <w:color w:val="FFFFFF" w:themeColor="background2"/>
          <w:sz w:val="20"/>
          <w:szCs w:val="16"/>
          <w:lang w:val="en-US"/>
        </w:rPr>
        <w:t>Ip</w:t>
      </w:r>
      <w:r w:rsidR="003B6108" w:rsidRPr="006C17B9">
        <w:rPr>
          <w:rFonts w:ascii="Monospace" w:hAnsi="Monospace"/>
          <w:color w:val="FFFFFF" w:themeColor="background2"/>
          <w:sz w:val="20"/>
          <w:szCs w:val="16"/>
          <w:lang w:val="en-US"/>
        </w:rPr>
        <w:t xml:space="preserve"> </w:t>
      </w:r>
      <w:proofErr w:type="spellStart"/>
      <w:r w:rsidR="003B6108" w:rsidRPr="006C17B9">
        <w:rPr>
          <w:rFonts w:ascii="Monospace" w:hAnsi="Monospace"/>
          <w:color w:val="FFFFFF" w:themeColor="background2"/>
          <w:sz w:val="20"/>
          <w:szCs w:val="16"/>
          <w:lang w:val="en-US"/>
        </w:rPr>
        <w:t>nat</w:t>
      </w:r>
      <w:proofErr w:type="spellEnd"/>
      <w:r w:rsidR="003B6108" w:rsidRPr="006C17B9">
        <w:rPr>
          <w:rFonts w:ascii="Monospace" w:hAnsi="Monospace"/>
          <w:color w:val="FFFFFF" w:themeColor="background2"/>
          <w:sz w:val="20"/>
          <w:szCs w:val="16"/>
          <w:lang w:val="en-US"/>
        </w:rPr>
        <w:t xml:space="preserve"> inside</w:t>
      </w:r>
    </w:p>
    <w:p w14:paraId="44C581B8" w14:textId="77777777" w:rsidR="003B6108" w:rsidRPr="006C17B9" w:rsidRDefault="003B6108" w:rsidP="006C17B9">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lang w:val="en-US"/>
        </w:rPr>
      </w:pPr>
      <w:r w:rsidRPr="006C17B9">
        <w:rPr>
          <w:rFonts w:ascii="Monospace" w:hAnsi="Monospace"/>
          <w:color w:val="FFFFFF" w:themeColor="background2"/>
          <w:sz w:val="20"/>
          <w:szCs w:val="16"/>
          <w:lang w:val="en-US"/>
        </w:rPr>
        <w:t>exit</w:t>
      </w:r>
    </w:p>
    <w:p w14:paraId="680E4316" w14:textId="47E53D4D" w:rsidR="003B6108" w:rsidRPr="006C17B9" w:rsidRDefault="003B6108" w:rsidP="006C17B9">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lang w:val="en-US"/>
        </w:rPr>
      </w:pPr>
      <w:r w:rsidRPr="006C17B9">
        <w:rPr>
          <w:rFonts w:ascii="Monospace" w:hAnsi="Monospace"/>
          <w:color w:val="FFFFFF" w:themeColor="background2"/>
          <w:sz w:val="20"/>
          <w:szCs w:val="16"/>
          <w:lang w:val="en-US"/>
        </w:rPr>
        <w:t xml:space="preserve">interface </w:t>
      </w:r>
      <w:r w:rsidR="00D3342A">
        <w:rPr>
          <w:rFonts w:ascii="Monospace" w:hAnsi="Monospace"/>
          <w:color w:val="FFFFFF" w:themeColor="background2"/>
          <w:sz w:val="20"/>
          <w:szCs w:val="16"/>
          <w:lang w:val="en-US"/>
        </w:rPr>
        <w:t>GigabitEthernet</w:t>
      </w:r>
      <w:r w:rsidRPr="006C17B9">
        <w:rPr>
          <w:rFonts w:ascii="Monospace" w:hAnsi="Monospace"/>
          <w:color w:val="FFFFFF" w:themeColor="background2"/>
          <w:sz w:val="20"/>
          <w:szCs w:val="16"/>
          <w:lang w:val="en-US"/>
        </w:rPr>
        <w:t>0/</w:t>
      </w:r>
      <w:r w:rsidR="00D3342A">
        <w:rPr>
          <w:rFonts w:ascii="Monospace" w:hAnsi="Monospace"/>
          <w:color w:val="FFFFFF" w:themeColor="background2"/>
          <w:sz w:val="20"/>
          <w:szCs w:val="16"/>
          <w:lang w:val="en-US"/>
        </w:rPr>
        <w:t>0/0</w:t>
      </w:r>
    </w:p>
    <w:p w14:paraId="06309BA1" w14:textId="35C77B18" w:rsidR="003B6108" w:rsidRPr="006C17B9" w:rsidRDefault="006C17B9" w:rsidP="006C17B9">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lang w:val="en-US"/>
        </w:rPr>
      </w:pPr>
      <w:r w:rsidRPr="006C17B9">
        <w:rPr>
          <w:rFonts w:ascii="Monospace" w:hAnsi="Monospace"/>
          <w:color w:val="FFFFFF" w:themeColor="background2"/>
          <w:sz w:val="20"/>
          <w:szCs w:val="16"/>
          <w:lang w:val="en-US"/>
        </w:rPr>
        <w:t>Ip</w:t>
      </w:r>
      <w:r w:rsidR="003B6108" w:rsidRPr="006C17B9">
        <w:rPr>
          <w:rFonts w:ascii="Monospace" w:hAnsi="Monospace"/>
          <w:color w:val="FFFFFF" w:themeColor="background2"/>
          <w:sz w:val="20"/>
          <w:szCs w:val="16"/>
          <w:lang w:val="en-US"/>
        </w:rPr>
        <w:t xml:space="preserve"> </w:t>
      </w:r>
      <w:proofErr w:type="spellStart"/>
      <w:r w:rsidR="003B6108" w:rsidRPr="006C17B9">
        <w:rPr>
          <w:rFonts w:ascii="Monospace" w:hAnsi="Monospace"/>
          <w:color w:val="FFFFFF" w:themeColor="background2"/>
          <w:sz w:val="20"/>
          <w:szCs w:val="16"/>
          <w:lang w:val="en-US"/>
        </w:rPr>
        <w:t>nat</w:t>
      </w:r>
      <w:proofErr w:type="spellEnd"/>
      <w:r w:rsidR="003B6108" w:rsidRPr="006C17B9">
        <w:rPr>
          <w:rFonts w:ascii="Monospace" w:hAnsi="Monospace"/>
          <w:color w:val="FFFFFF" w:themeColor="background2"/>
          <w:sz w:val="20"/>
          <w:szCs w:val="16"/>
          <w:lang w:val="en-US"/>
        </w:rPr>
        <w:t xml:space="preserve"> outside</w:t>
      </w:r>
    </w:p>
    <w:p w14:paraId="1765471F" w14:textId="1F0F154A" w:rsidR="006C17B9" w:rsidRPr="00874C63" w:rsidRDefault="006C17B9" w:rsidP="00874C63">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rPr>
      </w:pPr>
      <w:r w:rsidRPr="006C17B9">
        <w:rPr>
          <w:rFonts w:ascii="Monospace" w:hAnsi="Monospace"/>
          <w:color w:val="FFFFFF" w:themeColor="background2"/>
          <w:sz w:val="20"/>
          <w:szCs w:val="16"/>
        </w:rPr>
        <w:t>Exit</w:t>
      </w:r>
    </w:p>
    <w:p w14:paraId="01B9D71A" w14:textId="102DBE25" w:rsidR="003B6108" w:rsidRPr="00996A2C" w:rsidRDefault="003B6108" w:rsidP="009D0182">
      <w:pPr>
        <w:pStyle w:val="Paragraphedeliste"/>
        <w:numPr>
          <w:ilvl w:val="0"/>
          <w:numId w:val="23"/>
        </w:numPr>
        <w:spacing w:line="240" w:lineRule="auto"/>
        <w:jc w:val="both"/>
      </w:pPr>
      <w:r w:rsidRPr="00996A2C">
        <w:t>L’interface LAN (</w:t>
      </w:r>
      <w:r w:rsidRPr="00874C63">
        <w:rPr>
          <w:b/>
          <w:bCs/>
        </w:rPr>
        <w:t>FastEthernet0/0</w:t>
      </w:r>
      <w:r w:rsidRPr="00996A2C">
        <w:t>) est définie comme "</w:t>
      </w:r>
      <w:proofErr w:type="spellStart"/>
      <w:r w:rsidRPr="00996A2C">
        <w:t>inside</w:t>
      </w:r>
      <w:proofErr w:type="spellEnd"/>
      <w:r w:rsidRPr="00996A2C">
        <w:t>" (réseau interne) et l’interface WAN (</w:t>
      </w:r>
      <w:r w:rsidR="00D3342A" w:rsidRPr="00D3342A">
        <w:rPr>
          <w:b/>
          <w:bCs/>
        </w:rPr>
        <w:t>GigabitEthernet0/0/0</w:t>
      </w:r>
      <w:r w:rsidRPr="00996A2C">
        <w:t>) comme "</w:t>
      </w:r>
      <w:proofErr w:type="spellStart"/>
      <w:r w:rsidRPr="00996A2C">
        <w:t>outside</w:t>
      </w:r>
      <w:proofErr w:type="spellEnd"/>
      <w:r w:rsidRPr="00996A2C">
        <w:t>" (réseau externe).</w:t>
      </w:r>
    </w:p>
    <w:p w14:paraId="30E7C394" w14:textId="77777777" w:rsidR="006C17B9" w:rsidRDefault="006C17B9" w:rsidP="003B6108">
      <w:pPr>
        <w:rPr>
          <w:b/>
          <w:bCs/>
        </w:rPr>
      </w:pPr>
    </w:p>
    <w:p w14:paraId="517DB040" w14:textId="245F8D5A" w:rsidR="003B6108" w:rsidRPr="000348DD" w:rsidRDefault="003B6108" w:rsidP="003B6108">
      <w:pPr>
        <w:rPr>
          <w:b/>
          <w:bCs/>
          <w:u w:val="single"/>
        </w:rPr>
      </w:pPr>
      <w:r w:rsidRPr="000348DD">
        <w:rPr>
          <w:b/>
          <w:bCs/>
          <w:u w:val="single"/>
        </w:rPr>
        <w:lastRenderedPageBreak/>
        <w:t>Ajouter une route par défaut pour rediriger le trafic Internet</w:t>
      </w:r>
      <w:r w:rsidR="000348DD">
        <w:rPr>
          <w:b/>
          <w:bCs/>
          <w:u w:val="single"/>
        </w:rPr>
        <w:t> :</w:t>
      </w:r>
    </w:p>
    <w:p w14:paraId="5DDF5CBE" w14:textId="77777777" w:rsidR="003B6108" w:rsidRPr="00996A2C" w:rsidRDefault="003B6108" w:rsidP="003B6108">
      <w:r w:rsidRPr="00996A2C">
        <w:t>Une route par défaut a été ajoutée pour rediriger tout le trafic non local vers la passerelle externe.</w:t>
      </w:r>
    </w:p>
    <w:p w14:paraId="5F8D3D92" w14:textId="52D54353" w:rsidR="003B6108" w:rsidRPr="00E92E0D" w:rsidRDefault="00E92E0D" w:rsidP="00E92E0D">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rPr>
      </w:pPr>
      <w:r w:rsidRPr="00E92E0D">
        <w:rPr>
          <w:rFonts w:ascii="Monospace" w:hAnsi="Monospace"/>
          <w:color w:val="FFFFFF" w:themeColor="background2"/>
          <w:sz w:val="20"/>
          <w:szCs w:val="16"/>
        </w:rPr>
        <w:t>IP</w:t>
      </w:r>
      <w:r w:rsidR="003B6108" w:rsidRPr="00E92E0D">
        <w:rPr>
          <w:rFonts w:ascii="Monospace" w:hAnsi="Monospace"/>
          <w:color w:val="FFFFFF" w:themeColor="background2"/>
          <w:sz w:val="20"/>
          <w:szCs w:val="16"/>
        </w:rPr>
        <w:t xml:space="preserve"> route 0.0.0.0 0.0.0.0 10.0.0.2</w:t>
      </w:r>
    </w:p>
    <w:p w14:paraId="6E363652" w14:textId="3FEAE4E7" w:rsidR="003B6108" w:rsidRPr="00996A2C" w:rsidRDefault="003B6108" w:rsidP="009D0182">
      <w:pPr>
        <w:pStyle w:val="Paragraphedeliste"/>
        <w:numPr>
          <w:ilvl w:val="0"/>
          <w:numId w:val="23"/>
        </w:numPr>
        <w:spacing w:line="240" w:lineRule="auto"/>
        <w:jc w:val="both"/>
      </w:pPr>
      <w:r w:rsidRPr="00996A2C">
        <w:t xml:space="preserve">Cette commande indique que tout le trafic destiné à des adresses non locales doit être redirigé vers l’adresse </w:t>
      </w:r>
      <w:r w:rsidRPr="00874C63">
        <w:rPr>
          <w:b/>
          <w:bCs/>
        </w:rPr>
        <w:t>10.0.0.2</w:t>
      </w:r>
      <w:r w:rsidRPr="00996A2C">
        <w:t xml:space="preserve"> (passerelle).</w:t>
      </w:r>
    </w:p>
    <w:p w14:paraId="1AF562B2" w14:textId="77777777" w:rsidR="000348DD" w:rsidRDefault="000348DD" w:rsidP="003B6108">
      <w:pPr>
        <w:rPr>
          <w:b/>
          <w:bCs/>
        </w:rPr>
      </w:pPr>
    </w:p>
    <w:p w14:paraId="30CED902" w14:textId="43B3AC87" w:rsidR="003B6108" w:rsidRPr="000348DD" w:rsidRDefault="003B6108" w:rsidP="003B6108">
      <w:pPr>
        <w:rPr>
          <w:b/>
          <w:bCs/>
          <w:u w:val="single"/>
        </w:rPr>
      </w:pPr>
      <w:r w:rsidRPr="000348DD">
        <w:rPr>
          <w:b/>
          <w:bCs/>
          <w:u w:val="single"/>
        </w:rPr>
        <w:t>Sauvegarder la configuration pour éviter de la perdre</w:t>
      </w:r>
      <w:r w:rsidR="000348DD" w:rsidRPr="000348DD">
        <w:rPr>
          <w:b/>
          <w:bCs/>
          <w:u w:val="single"/>
        </w:rPr>
        <w:t> :</w:t>
      </w:r>
    </w:p>
    <w:p w14:paraId="0A67E6E4" w14:textId="77777777" w:rsidR="003B6108" w:rsidRPr="00996A2C" w:rsidRDefault="003B6108" w:rsidP="003B6108">
      <w:r w:rsidRPr="00996A2C">
        <w:t>Enfin, la configuration a été sauvegardée pour garantir qu’elle sera conservée après un redémarrage.</w:t>
      </w:r>
    </w:p>
    <w:p w14:paraId="2679AB6E" w14:textId="32968DDD" w:rsidR="000348DD" w:rsidRPr="00874C63" w:rsidRDefault="003B6108" w:rsidP="00874C63">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lang w:val="en-US"/>
        </w:rPr>
      </w:pPr>
      <w:r w:rsidRPr="000348DD">
        <w:rPr>
          <w:rFonts w:ascii="Monospace" w:hAnsi="Monospace"/>
          <w:color w:val="FFFFFF" w:themeColor="background2"/>
          <w:sz w:val="20"/>
          <w:szCs w:val="16"/>
          <w:lang w:val="en-US"/>
        </w:rPr>
        <w:t>copy running-config startup-config</w:t>
      </w:r>
    </w:p>
    <w:p w14:paraId="708E9A22" w14:textId="77011396" w:rsidR="00874C63" w:rsidRDefault="003B6108" w:rsidP="009D0182">
      <w:pPr>
        <w:pStyle w:val="Paragraphedeliste"/>
        <w:numPr>
          <w:ilvl w:val="0"/>
          <w:numId w:val="23"/>
        </w:numPr>
        <w:spacing w:line="240" w:lineRule="auto"/>
        <w:jc w:val="both"/>
      </w:pPr>
      <w:r w:rsidRPr="00996A2C">
        <w:t>Cette commande copie la configuration en cours (running-config) dans la mémoire de démarrage (startup-config).</w:t>
      </w:r>
    </w:p>
    <w:p w14:paraId="21B28AAC" w14:textId="77777777" w:rsidR="00F8008D" w:rsidRDefault="00F8008D" w:rsidP="008F0DF7">
      <w:pPr>
        <w:pStyle w:val="Titre"/>
        <w:jc w:val="center"/>
        <w:rPr>
          <w:sz w:val="28"/>
          <w:szCs w:val="28"/>
        </w:rPr>
      </w:pPr>
    </w:p>
    <w:p w14:paraId="485CC88E" w14:textId="7A8265EB" w:rsidR="008F0DF7" w:rsidRDefault="000A13D6" w:rsidP="00CC3572">
      <w:pPr>
        <w:pStyle w:val="Titre"/>
        <w:jc w:val="center"/>
        <w:rPr>
          <w:sz w:val="28"/>
          <w:szCs w:val="28"/>
        </w:rPr>
      </w:pPr>
      <w:r w:rsidRPr="008F0DF7">
        <w:rPr>
          <w:sz w:val="28"/>
          <w:szCs w:val="28"/>
        </w:rPr>
        <w:t xml:space="preserve">Configuration </w:t>
      </w:r>
      <w:r w:rsidR="008F0DF7" w:rsidRPr="008F0DF7">
        <w:rPr>
          <w:sz w:val="28"/>
          <w:szCs w:val="28"/>
        </w:rPr>
        <w:t>switch</w:t>
      </w:r>
    </w:p>
    <w:p w14:paraId="52BD3E7F" w14:textId="77777777" w:rsidR="0013225E" w:rsidRPr="008F0DF7" w:rsidRDefault="0013225E" w:rsidP="00CC3572">
      <w:pPr>
        <w:pStyle w:val="Titre"/>
        <w:jc w:val="center"/>
        <w:rPr>
          <w:sz w:val="28"/>
          <w:szCs w:val="28"/>
        </w:rPr>
      </w:pPr>
    </w:p>
    <w:p w14:paraId="1BAC3411" w14:textId="3626B743" w:rsidR="003B6108" w:rsidRPr="005D329B" w:rsidRDefault="003B6108" w:rsidP="003B6108">
      <w:pPr>
        <w:rPr>
          <w:b/>
          <w:bCs/>
          <w:u w:val="single"/>
        </w:rPr>
      </w:pPr>
      <w:r w:rsidRPr="005D329B">
        <w:rPr>
          <w:b/>
          <w:bCs/>
          <w:u w:val="single"/>
        </w:rPr>
        <w:t>Configuration d’un mot de passe pour sécuriser l’accès physique</w:t>
      </w:r>
      <w:r w:rsidR="005D329B" w:rsidRPr="005D329B">
        <w:rPr>
          <w:b/>
          <w:bCs/>
          <w:u w:val="single"/>
        </w:rPr>
        <w:t> :</w:t>
      </w:r>
    </w:p>
    <w:p w14:paraId="38563EC7" w14:textId="77777777" w:rsidR="003B6108" w:rsidRPr="00595424" w:rsidRDefault="003B6108" w:rsidP="003B6108">
      <w:r w:rsidRPr="00595424">
        <w:t>Pour sécuriser l’accès au switch et empêcher les utilisateurs non autorisés d’accéder via la console physique, un mot de passe a été configuré.</w:t>
      </w:r>
    </w:p>
    <w:p w14:paraId="75F39269" w14:textId="4553013B" w:rsidR="003B6108" w:rsidRPr="008F0DF7" w:rsidRDefault="008F0DF7" w:rsidP="008F0DF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rPr>
      </w:pPr>
      <w:r w:rsidRPr="008F0DF7">
        <w:rPr>
          <w:rFonts w:ascii="Monospace" w:hAnsi="Monospace"/>
          <w:color w:val="FFFFFF" w:themeColor="background2"/>
          <w:sz w:val="20"/>
          <w:szCs w:val="16"/>
        </w:rPr>
        <w:t>Enable</w:t>
      </w:r>
    </w:p>
    <w:p w14:paraId="1C44CF44" w14:textId="2188C9B0" w:rsidR="003B6108" w:rsidRPr="008F0DF7" w:rsidRDefault="008F0DF7" w:rsidP="008F0DF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rPr>
      </w:pPr>
      <w:r w:rsidRPr="008F0DF7">
        <w:rPr>
          <w:rFonts w:ascii="Monospace" w:hAnsi="Monospace"/>
          <w:color w:val="FFFFFF" w:themeColor="background2"/>
          <w:sz w:val="20"/>
          <w:szCs w:val="16"/>
        </w:rPr>
        <w:t>Configure</w:t>
      </w:r>
      <w:r w:rsidR="003B6108" w:rsidRPr="008F0DF7">
        <w:rPr>
          <w:rFonts w:ascii="Monospace" w:hAnsi="Monospace"/>
          <w:color w:val="FFFFFF" w:themeColor="background2"/>
          <w:sz w:val="20"/>
          <w:szCs w:val="16"/>
        </w:rPr>
        <w:t xml:space="preserve"> terminal</w:t>
      </w:r>
    </w:p>
    <w:p w14:paraId="16D026C4" w14:textId="0E279DF5" w:rsidR="003B6108" w:rsidRPr="008F0DF7" w:rsidRDefault="008F0DF7" w:rsidP="008F0DF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rPr>
      </w:pPr>
      <w:r w:rsidRPr="008F0DF7">
        <w:rPr>
          <w:rFonts w:ascii="Monospace" w:hAnsi="Monospace"/>
          <w:color w:val="FFFFFF" w:themeColor="background2"/>
          <w:sz w:val="20"/>
          <w:szCs w:val="16"/>
        </w:rPr>
        <w:t>Line</w:t>
      </w:r>
      <w:r w:rsidR="003B6108" w:rsidRPr="008F0DF7">
        <w:rPr>
          <w:rFonts w:ascii="Monospace" w:hAnsi="Monospace"/>
          <w:color w:val="FFFFFF" w:themeColor="background2"/>
          <w:sz w:val="20"/>
          <w:szCs w:val="16"/>
        </w:rPr>
        <w:t xml:space="preserve"> console 0</w:t>
      </w:r>
    </w:p>
    <w:p w14:paraId="4A6BF67C" w14:textId="77777777" w:rsidR="003B6108" w:rsidRPr="008F0DF7" w:rsidRDefault="003B6108" w:rsidP="008F0DF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rPr>
      </w:pPr>
      <w:proofErr w:type="spellStart"/>
      <w:proofErr w:type="gramStart"/>
      <w:r w:rsidRPr="008F0DF7">
        <w:rPr>
          <w:rFonts w:ascii="Monospace" w:hAnsi="Monospace"/>
          <w:color w:val="FFFFFF" w:themeColor="background2"/>
          <w:sz w:val="20"/>
          <w:szCs w:val="16"/>
        </w:rPr>
        <w:t>password</w:t>
      </w:r>
      <w:proofErr w:type="spellEnd"/>
      <w:proofErr w:type="gramEnd"/>
      <w:r w:rsidRPr="008F0DF7">
        <w:rPr>
          <w:rFonts w:ascii="Monospace" w:hAnsi="Monospace"/>
          <w:color w:val="FFFFFF" w:themeColor="background2"/>
          <w:sz w:val="20"/>
          <w:szCs w:val="16"/>
        </w:rPr>
        <w:t xml:space="preserve"> </w:t>
      </w:r>
      <w:proofErr w:type="spellStart"/>
      <w:r w:rsidRPr="008F0DF7">
        <w:rPr>
          <w:rFonts w:ascii="Monospace" w:hAnsi="Monospace"/>
          <w:color w:val="FFFFFF" w:themeColor="background2"/>
          <w:sz w:val="20"/>
          <w:szCs w:val="16"/>
        </w:rPr>
        <w:t>consolepassword</w:t>
      </w:r>
      <w:proofErr w:type="spellEnd"/>
    </w:p>
    <w:p w14:paraId="2ADBBF40" w14:textId="417326D9" w:rsidR="003B6108" w:rsidRPr="008F0DF7" w:rsidRDefault="008F0DF7" w:rsidP="008F0DF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rPr>
      </w:pPr>
      <w:r w:rsidRPr="008F0DF7">
        <w:rPr>
          <w:rFonts w:ascii="Monospace" w:hAnsi="Monospace"/>
          <w:color w:val="FFFFFF" w:themeColor="background2"/>
          <w:sz w:val="20"/>
          <w:szCs w:val="16"/>
        </w:rPr>
        <w:t>Login</w:t>
      </w:r>
    </w:p>
    <w:p w14:paraId="4B44C9AC" w14:textId="51CEFBF9" w:rsidR="003B6108" w:rsidRPr="008F0DF7" w:rsidRDefault="008F0DF7" w:rsidP="008F0DF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rPr>
      </w:pPr>
      <w:r w:rsidRPr="008F0DF7">
        <w:rPr>
          <w:rFonts w:ascii="Monospace" w:hAnsi="Monospace"/>
          <w:color w:val="FFFFFF" w:themeColor="background2"/>
          <w:sz w:val="20"/>
          <w:szCs w:val="16"/>
        </w:rPr>
        <w:t>Exit</w:t>
      </w:r>
    </w:p>
    <w:p w14:paraId="28F9BA01" w14:textId="77777777" w:rsidR="003B6108" w:rsidRPr="00595424" w:rsidRDefault="003B6108" w:rsidP="009D0182">
      <w:pPr>
        <w:pStyle w:val="Paragraphedeliste"/>
        <w:numPr>
          <w:ilvl w:val="0"/>
          <w:numId w:val="23"/>
        </w:numPr>
        <w:spacing w:line="240" w:lineRule="auto"/>
        <w:jc w:val="both"/>
      </w:pPr>
      <w:r w:rsidRPr="00595424">
        <w:t>Le mot de passe défini ici sera requis pour toute connexion via la console. La commande login active la vérification du mot de passe.</w:t>
      </w:r>
    </w:p>
    <w:p w14:paraId="4DEB674C" w14:textId="77777777" w:rsidR="005A3979" w:rsidRDefault="005A3979" w:rsidP="005A3979">
      <w:pPr>
        <w:spacing w:line="240" w:lineRule="auto"/>
        <w:jc w:val="both"/>
      </w:pPr>
    </w:p>
    <w:p w14:paraId="5722F824" w14:textId="77777777" w:rsidR="005A3979" w:rsidRPr="00595424" w:rsidRDefault="005A3979" w:rsidP="005A3979">
      <w:pPr>
        <w:spacing w:line="240" w:lineRule="auto"/>
        <w:jc w:val="both"/>
      </w:pPr>
    </w:p>
    <w:p w14:paraId="0F618F22" w14:textId="49E57025" w:rsidR="003B6108" w:rsidRPr="00595424" w:rsidRDefault="003B6108" w:rsidP="003B6108"/>
    <w:p w14:paraId="2CBCCBDE" w14:textId="7C06FF4D" w:rsidR="003B6108" w:rsidRPr="005D329B" w:rsidRDefault="003B6108" w:rsidP="003B6108">
      <w:pPr>
        <w:rPr>
          <w:b/>
          <w:bCs/>
          <w:u w:val="single"/>
        </w:rPr>
      </w:pPr>
      <w:r w:rsidRPr="005D329B">
        <w:rPr>
          <w:b/>
          <w:bCs/>
          <w:u w:val="single"/>
        </w:rPr>
        <w:t>Configurer un mot de passe pour sécuriser le mode privilégié</w:t>
      </w:r>
      <w:r w:rsidR="00F0128F" w:rsidRPr="005D329B">
        <w:rPr>
          <w:b/>
          <w:bCs/>
          <w:u w:val="single"/>
        </w:rPr>
        <w:t> :</w:t>
      </w:r>
    </w:p>
    <w:p w14:paraId="61E5C62F" w14:textId="77777777" w:rsidR="003B6108" w:rsidRPr="00595424" w:rsidRDefault="003B6108" w:rsidP="003B6108">
      <w:r w:rsidRPr="00595424">
        <w:t>Un mot de passe a été défini pour restreindre l’accès au mode privilégié, où les modifications de configuration critiques peuvent être effectuées.</w:t>
      </w:r>
    </w:p>
    <w:p w14:paraId="218D1906" w14:textId="06830827" w:rsidR="003B6108" w:rsidRPr="00F0128F" w:rsidRDefault="00F0128F" w:rsidP="00F0128F">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rPr>
      </w:pPr>
      <w:r w:rsidRPr="21647506">
        <w:rPr>
          <w:rFonts w:ascii="Monospace" w:hAnsi="Monospace"/>
          <w:color w:val="FFFFFF" w:themeColor="background2"/>
          <w:sz w:val="20"/>
        </w:rPr>
        <w:t>Enable</w:t>
      </w:r>
      <w:r w:rsidR="003B6108" w:rsidRPr="00F0128F">
        <w:rPr>
          <w:rFonts w:ascii="Monospace" w:hAnsi="Monospace"/>
          <w:color w:val="FFFFFF" w:themeColor="background2"/>
          <w:sz w:val="20"/>
        </w:rPr>
        <w:t xml:space="preserve"> secret </w:t>
      </w:r>
      <w:r w:rsidR="50CA28BC" w:rsidRPr="21647506">
        <w:rPr>
          <w:rFonts w:ascii="Monospace" w:hAnsi="Monospace"/>
          <w:color w:val="FFFFFF" w:themeColor="background2"/>
          <w:sz w:val="20"/>
        </w:rPr>
        <w:t>U9ZDfyhe23</w:t>
      </w:r>
    </w:p>
    <w:p w14:paraId="3D05C7FB" w14:textId="77777777" w:rsidR="003B6108" w:rsidRPr="00595424" w:rsidRDefault="003B6108" w:rsidP="009D0182">
      <w:pPr>
        <w:pStyle w:val="Paragraphedeliste"/>
        <w:numPr>
          <w:ilvl w:val="0"/>
          <w:numId w:val="23"/>
        </w:numPr>
        <w:spacing w:line="240" w:lineRule="auto"/>
        <w:jc w:val="both"/>
      </w:pPr>
      <w:r w:rsidRPr="00595424">
        <w:t>Ce mot de passe est crypté et sera demandé lorsque l’utilisateur tentera d’accéder au mode privilégié avec la commande enable.</w:t>
      </w:r>
    </w:p>
    <w:p w14:paraId="21D5C8FE" w14:textId="11DDC64E" w:rsidR="003B6108" w:rsidRDefault="003B6108" w:rsidP="003B6108"/>
    <w:p w14:paraId="0A16B85E" w14:textId="77777777" w:rsidR="009F6301" w:rsidRDefault="009F6301" w:rsidP="003B6108"/>
    <w:p w14:paraId="67392ABC" w14:textId="77777777" w:rsidR="009F6301" w:rsidRPr="00595424" w:rsidRDefault="009F6301" w:rsidP="003B6108"/>
    <w:p w14:paraId="218C85D4" w14:textId="0F197DF4" w:rsidR="003B6108" w:rsidRPr="00F0128F" w:rsidRDefault="003B6108" w:rsidP="003B6108">
      <w:pPr>
        <w:rPr>
          <w:b/>
          <w:bCs/>
          <w:u w:val="single"/>
        </w:rPr>
      </w:pPr>
      <w:r w:rsidRPr="00F0128F">
        <w:rPr>
          <w:b/>
          <w:bCs/>
          <w:u w:val="single"/>
        </w:rPr>
        <w:lastRenderedPageBreak/>
        <w:t>Attribuer un nom au switch pour une meilleure identification</w:t>
      </w:r>
      <w:r w:rsidR="00F0128F" w:rsidRPr="00F0128F">
        <w:rPr>
          <w:b/>
          <w:bCs/>
          <w:u w:val="single"/>
        </w:rPr>
        <w:t> :</w:t>
      </w:r>
    </w:p>
    <w:p w14:paraId="26F6C96B" w14:textId="77777777" w:rsidR="003B6108" w:rsidRPr="00595424" w:rsidRDefault="003B6108" w:rsidP="003B6108">
      <w:r w:rsidRPr="00595424">
        <w:t>Un nom a été attribué au switch pour permettre une identification plus facile dans le réseau.</w:t>
      </w:r>
    </w:p>
    <w:p w14:paraId="7D165CE9" w14:textId="77777777" w:rsidR="003B6108" w:rsidRPr="00F0128F" w:rsidRDefault="003B6108" w:rsidP="00F0128F">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rPr>
      </w:pPr>
      <w:proofErr w:type="spellStart"/>
      <w:proofErr w:type="gramStart"/>
      <w:r w:rsidRPr="00F0128F">
        <w:rPr>
          <w:rFonts w:ascii="Monospace" w:hAnsi="Monospace"/>
          <w:color w:val="FFFFFF" w:themeColor="background2"/>
          <w:sz w:val="20"/>
          <w:szCs w:val="16"/>
        </w:rPr>
        <w:t>hostname</w:t>
      </w:r>
      <w:proofErr w:type="spellEnd"/>
      <w:proofErr w:type="gramEnd"/>
      <w:r w:rsidRPr="00F0128F">
        <w:rPr>
          <w:rFonts w:ascii="Monospace" w:hAnsi="Monospace"/>
          <w:color w:val="FFFFFF" w:themeColor="background2"/>
          <w:sz w:val="20"/>
          <w:szCs w:val="16"/>
        </w:rPr>
        <w:t xml:space="preserve"> </w:t>
      </w:r>
      <w:proofErr w:type="spellStart"/>
      <w:r w:rsidRPr="00F0128F">
        <w:rPr>
          <w:rFonts w:ascii="Monospace" w:hAnsi="Monospace"/>
          <w:color w:val="FFFFFF" w:themeColor="background2"/>
          <w:sz w:val="20"/>
          <w:szCs w:val="16"/>
        </w:rPr>
        <w:t>Library_Switch</w:t>
      </w:r>
      <w:proofErr w:type="spellEnd"/>
    </w:p>
    <w:p w14:paraId="4552095A" w14:textId="251CD5E1" w:rsidR="00F8008D" w:rsidRDefault="003B6108" w:rsidP="009D0182">
      <w:pPr>
        <w:pStyle w:val="Paragraphedeliste"/>
        <w:numPr>
          <w:ilvl w:val="0"/>
          <w:numId w:val="23"/>
        </w:numPr>
        <w:spacing w:line="240" w:lineRule="auto"/>
        <w:jc w:val="both"/>
      </w:pPr>
      <w:r w:rsidRPr="00595424">
        <w:t>Le switch sera désormais identifié comme "</w:t>
      </w:r>
      <w:proofErr w:type="spellStart"/>
      <w:r w:rsidRPr="00F0128F">
        <w:rPr>
          <w:i/>
          <w:iCs/>
        </w:rPr>
        <w:t>Library_Switch</w:t>
      </w:r>
      <w:proofErr w:type="spellEnd"/>
      <w:r w:rsidRPr="00595424">
        <w:t>", facilitant son administration dans un environnement avec plusieurs équipements.</w:t>
      </w:r>
    </w:p>
    <w:p w14:paraId="145BE7BA" w14:textId="77777777" w:rsidR="00F8008D" w:rsidRPr="00595424" w:rsidRDefault="00F8008D" w:rsidP="003B6108"/>
    <w:p w14:paraId="39FF85E4" w14:textId="77777777" w:rsidR="0013225E" w:rsidRDefault="0013225E" w:rsidP="003B6108">
      <w:pPr>
        <w:rPr>
          <w:b/>
          <w:bCs/>
          <w:u w:val="single"/>
        </w:rPr>
      </w:pPr>
    </w:p>
    <w:p w14:paraId="550DA39E" w14:textId="5E45E217" w:rsidR="003B6108" w:rsidRPr="00C82917" w:rsidRDefault="003B6108" w:rsidP="003B6108">
      <w:pPr>
        <w:rPr>
          <w:b/>
          <w:bCs/>
          <w:u w:val="single"/>
        </w:rPr>
      </w:pPr>
      <w:r w:rsidRPr="00C82917">
        <w:rPr>
          <w:b/>
          <w:bCs/>
          <w:u w:val="single"/>
        </w:rPr>
        <w:t>Configurer une adresse IP pour la gestion du switch</w:t>
      </w:r>
      <w:r w:rsidR="00C82917" w:rsidRPr="00C82917">
        <w:rPr>
          <w:b/>
          <w:bCs/>
          <w:u w:val="single"/>
        </w:rPr>
        <w:t> :</w:t>
      </w:r>
    </w:p>
    <w:p w14:paraId="074ABF71" w14:textId="77777777" w:rsidR="003B6108" w:rsidRPr="00595424" w:rsidRDefault="003B6108" w:rsidP="003B6108">
      <w:r w:rsidRPr="00595424">
        <w:t>Pour permettre un accès distant au switch via Telnet ou SSH, une adresse IP a été configurée sur l’interface VLAN 1.</w:t>
      </w:r>
    </w:p>
    <w:p w14:paraId="42E09205" w14:textId="77777777" w:rsidR="003B6108" w:rsidRPr="00F0128F" w:rsidRDefault="003B6108" w:rsidP="00F0128F">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lang w:val="en-US"/>
        </w:rPr>
      </w:pPr>
      <w:r w:rsidRPr="00F0128F">
        <w:rPr>
          <w:rFonts w:ascii="Monospace" w:hAnsi="Monospace"/>
          <w:color w:val="FFFFFF" w:themeColor="background2"/>
          <w:sz w:val="20"/>
          <w:szCs w:val="16"/>
          <w:lang w:val="en-US"/>
        </w:rPr>
        <w:t xml:space="preserve">interface </w:t>
      </w:r>
      <w:proofErr w:type="spellStart"/>
      <w:r w:rsidRPr="00F0128F">
        <w:rPr>
          <w:rFonts w:ascii="Monospace" w:hAnsi="Monospace"/>
          <w:color w:val="FFFFFF" w:themeColor="background2"/>
          <w:sz w:val="20"/>
          <w:szCs w:val="16"/>
          <w:lang w:val="en-US"/>
        </w:rPr>
        <w:t>vlan</w:t>
      </w:r>
      <w:proofErr w:type="spellEnd"/>
      <w:r w:rsidRPr="00F0128F">
        <w:rPr>
          <w:rFonts w:ascii="Monospace" w:hAnsi="Monospace"/>
          <w:color w:val="FFFFFF" w:themeColor="background2"/>
          <w:sz w:val="20"/>
          <w:szCs w:val="16"/>
          <w:lang w:val="en-US"/>
        </w:rPr>
        <w:t xml:space="preserve"> 1</w:t>
      </w:r>
    </w:p>
    <w:p w14:paraId="3C4E9E09" w14:textId="37AC58E0" w:rsidR="003B6108" w:rsidRPr="00F0128F" w:rsidRDefault="00F0128F" w:rsidP="00F0128F">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lang w:val="en-US"/>
        </w:rPr>
      </w:pPr>
      <w:r w:rsidRPr="00F0128F">
        <w:rPr>
          <w:rFonts w:ascii="Monospace" w:hAnsi="Monospace"/>
          <w:color w:val="FFFFFF" w:themeColor="background2"/>
          <w:sz w:val="20"/>
          <w:szCs w:val="16"/>
          <w:lang w:val="en-US"/>
        </w:rPr>
        <w:t>Ip</w:t>
      </w:r>
      <w:r w:rsidR="003B6108" w:rsidRPr="00F0128F">
        <w:rPr>
          <w:rFonts w:ascii="Monospace" w:hAnsi="Monospace"/>
          <w:color w:val="FFFFFF" w:themeColor="background2"/>
          <w:sz w:val="20"/>
          <w:szCs w:val="16"/>
          <w:lang w:val="en-US"/>
        </w:rPr>
        <w:t xml:space="preserve"> address 192.168.0.2 255.255.255.0</w:t>
      </w:r>
    </w:p>
    <w:p w14:paraId="2F119F67" w14:textId="63006FB2" w:rsidR="003B6108" w:rsidRPr="00F0128F" w:rsidRDefault="00F0128F" w:rsidP="00F0128F">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lang w:val="en-US"/>
        </w:rPr>
      </w:pPr>
      <w:r w:rsidRPr="00142583">
        <w:rPr>
          <w:rFonts w:ascii="Monospace" w:hAnsi="Monospace"/>
          <w:color w:val="FFFFFF" w:themeColor="background2"/>
          <w:sz w:val="20"/>
          <w:szCs w:val="16"/>
          <w:lang w:val="en-US"/>
        </w:rPr>
        <w:t>No</w:t>
      </w:r>
      <w:r w:rsidR="003B6108" w:rsidRPr="00F0128F">
        <w:rPr>
          <w:rFonts w:ascii="Monospace" w:hAnsi="Monospace"/>
          <w:color w:val="FFFFFF" w:themeColor="background2"/>
          <w:sz w:val="20"/>
          <w:szCs w:val="16"/>
          <w:lang w:val="en-US"/>
        </w:rPr>
        <w:t xml:space="preserve"> shutdown</w:t>
      </w:r>
    </w:p>
    <w:p w14:paraId="521D0DFB" w14:textId="7B423975" w:rsidR="003B6108" w:rsidRPr="00F0128F" w:rsidRDefault="00F0128F" w:rsidP="00F0128F">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rPr>
      </w:pPr>
      <w:r w:rsidRPr="00F0128F">
        <w:rPr>
          <w:rFonts w:ascii="Monospace" w:hAnsi="Monospace"/>
          <w:color w:val="FFFFFF" w:themeColor="background2"/>
          <w:sz w:val="20"/>
          <w:szCs w:val="16"/>
        </w:rPr>
        <w:t>Exit</w:t>
      </w:r>
    </w:p>
    <w:p w14:paraId="3FAE2EAD" w14:textId="77777777" w:rsidR="003B6108" w:rsidRPr="00595424" w:rsidRDefault="003B6108" w:rsidP="009D0182">
      <w:pPr>
        <w:pStyle w:val="Paragraphedeliste"/>
        <w:numPr>
          <w:ilvl w:val="0"/>
          <w:numId w:val="23"/>
        </w:numPr>
        <w:spacing w:line="240" w:lineRule="auto"/>
        <w:jc w:val="both"/>
      </w:pPr>
      <w:r w:rsidRPr="00595424">
        <w:t xml:space="preserve">Cette configuration attribue l’adresse IP </w:t>
      </w:r>
      <w:r w:rsidRPr="009D0CEA">
        <w:rPr>
          <w:b/>
          <w:bCs/>
        </w:rPr>
        <w:t>192.168.0.2</w:t>
      </w:r>
      <w:r w:rsidRPr="00595424">
        <w:t xml:space="preserve"> au switch, qui sera utilisée pour sa gestion à distance.</w:t>
      </w:r>
    </w:p>
    <w:p w14:paraId="18416A2F" w14:textId="4F8DB8F3" w:rsidR="003B6108" w:rsidRPr="00595424" w:rsidRDefault="003B6108" w:rsidP="003B6108"/>
    <w:p w14:paraId="20933D8E" w14:textId="1E46EFAB" w:rsidR="003B6108" w:rsidRPr="00C82917" w:rsidRDefault="003B6108" w:rsidP="003B6108">
      <w:pPr>
        <w:rPr>
          <w:b/>
          <w:bCs/>
          <w:u w:val="single"/>
        </w:rPr>
      </w:pPr>
      <w:r w:rsidRPr="00C82917">
        <w:rPr>
          <w:b/>
          <w:bCs/>
          <w:u w:val="single"/>
        </w:rPr>
        <w:t>Configurer une passerelle par défaut pour la communication externe</w:t>
      </w:r>
      <w:r w:rsidR="00C82917" w:rsidRPr="00C82917">
        <w:rPr>
          <w:b/>
          <w:bCs/>
          <w:u w:val="single"/>
        </w:rPr>
        <w:t> :</w:t>
      </w:r>
    </w:p>
    <w:p w14:paraId="4BAD3811" w14:textId="77777777" w:rsidR="003B6108" w:rsidRPr="00595424" w:rsidRDefault="003B6108" w:rsidP="003B6108">
      <w:r w:rsidRPr="00595424">
        <w:t>Une passerelle par défaut a été configurée pour permettre au switch de communiquer avec des appareils situés hors du réseau local.</w:t>
      </w:r>
    </w:p>
    <w:p w14:paraId="4FC61E3E" w14:textId="63C9B5D6" w:rsidR="003B6108" w:rsidRPr="009D0CEA" w:rsidRDefault="009D0CEA" w:rsidP="009D0CE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lang w:val="en-US"/>
        </w:rPr>
      </w:pPr>
      <w:r w:rsidRPr="009D0CEA">
        <w:rPr>
          <w:rFonts w:ascii="Monospace" w:hAnsi="Monospace"/>
          <w:color w:val="FFFFFF" w:themeColor="background2"/>
          <w:sz w:val="20"/>
          <w:szCs w:val="16"/>
          <w:lang w:val="en-US"/>
        </w:rPr>
        <w:t>Ip</w:t>
      </w:r>
      <w:r w:rsidR="003B6108" w:rsidRPr="009D0CEA">
        <w:rPr>
          <w:rFonts w:ascii="Monospace" w:hAnsi="Monospace"/>
          <w:color w:val="FFFFFF" w:themeColor="background2"/>
          <w:sz w:val="20"/>
          <w:szCs w:val="16"/>
          <w:lang w:val="en-US"/>
        </w:rPr>
        <w:t xml:space="preserve"> default-gateway 192.168.0.</w:t>
      </w:r>
      <w:r w:rsidR="00794D3F">
        <w:rPr>
          <w:rFonts w:ascii="Monospace" w:hAnsi="Monospace"/>
          <w:color w:val="FFFFFF" w:themeColor="background2"/>
          <w:sz w:val="20"/>
          <w:szCs w:val="16"/>
          <w:lang w:val="en-US"/>
        </w:rPr>
        <w:t>254</w:t>
      </w:r>
    </w:p>
    <w:p w14:paraId="05F1CF49" w14:textId="1055C831" w:rsidR="003B6108" w:rsidRPr="00595424" w:rsidRDefault="003B6108" w:rsidP="009D0182">
      <w:pPr>
        <w:pStyle w:val="Paragraphedeliste"/>
        <w:numPr>
          <w:ilvl w:val="0"/>
          <w:numId w:val="23"/>
        </w:numPr>
        <w:spacing w:line="240" w:lineRule="auto"/>
        <w:jc w:val="both"/>
      </w:pPr>
      <w:r w:rsidRPr="00595424">
        <w:t>Cette passerelle correspond à l’adresse IP du routeur.</w:t>
      </w:r>
    </w:p>
    <w:p w14:paraId="28A9DFFD" w14:textId="06DFA88A" w:rsidR="003B6108" w:rsidRPr="0013225E" w:rsidRDefault="003B6108" w:rsidP="003B6108">
      <w:pPr>
        <w:rPr>
          <w:b/>
          <w:bCs/>
          <w:u w:val="single"/>
        </w:rPr>
      </w:pPr>
      <w:r w:rsidRPr="0013225E">
        <w:rPr>
          <w:b/>
          <w:bCs/>
          <w:u w:val="single"/>
        </w:rPr>
        <w:t xml:space="preserve">Configurer les ports du switch pour les </w:t>
      </w:r>
      <w:proofErr w:type="spellStart"/>
      <w:r w:rsidRPr="0013225E">
        <w:rPr>
          <w:b/>
          <w:bCs/>
          <w:u w:val="single"/>
        </w:rPr>
        <w:t>PCs</w:t>
      </w:r>
      <w:proofErr w:type="spellEnd"/>
      <w:r w:rsidRPr="0013225E">
        <w:rPr>
          <w:b/>
          <w:bCs/>
          <w:u w:val="single"/>
        </w:rPr>
        <w:t xml:space="preserve"> et la borne Wi-Fi</w:t>
      </w:r>
      <w:r w:rsidR="0013225E">
        <w:rPr>
          <w:b/>
          <w:bCs/>
          <w:u w:val="single"/>
        </w:rPr>
        <w:t> :</w:t>
      </w:r>
    </w:p>
    <w:p w14:paraId="79BF09AD" w14:textId="20CD8105" w:rsidR="00934DC0" w:rsidRPr="00595424" w:rsidRDefault="003B6108" w:rsidP="003B6108">
      <w:r w:rsidRPr="00595424">
        <w:t>Les ports ont été configurés pour correspondre à leur utilisation spécifique dans le réseau.</w:t>
      </w:r>
    </w:p>
    <w:p w14:paraId="16C1D15F" w14:textId="77777777" w:rsidR="00934DC0" w:rsidRDefault="00934DC0" w:rsidP="003B6108">
      <w:pPr>
        <w:rPr>
          <w:b/>
          <w:bCs/>
        </w:rPr>
      </w:pPr>
    </w:p>
    <w:p w14:paraId="3B2B40F8" w14:textId="06C70564" w:rsidR="003B6108" w:rsidRPr="00C82917" w:rsidRDefault="003B6108" w:rsidP="003B6108">
      <w:pPr>
        <w:rPr>
          <w:b/>
          <w:bCs/>
          <w:u w:val="single"/>
        </w:rPr>
      </w:pPr>
      <w:r w:rsidRPr="00C82917">
        <w:rPr>
          <w:b/>
          <w:bCs/>
          <w:u w:val="single"/>
        </w:rPr>
        <w:t xml:space="preserve">Ports connectés aux </w:t>
      </w:r>
      <w:proofErr w:type="spellStart"/>
      <w:r w:rsidRPr="00C82917">
        <w:rPr>
          <w:b/>
          <w:bCs/>
          <w:u w:val="single"/>
        </w:rPr>
        <w:t>PCs</w:t>
      </w:r>
      <w:proofErr w:type="spellEnd"/>
      <w:r w:rsidRPr="00C82917">
        <w:rPr>
          <w:b/>
          <w:bCs/>
          <w:u w:val="single"/>
        </w:rPr>
        <w:t xml:space="preserve"> (mode accès) :</w:t>
      </w:r>
    </w:p>
    <w:p w14:paraId="0B42622A" w14:textId="2FAF9399" w:rsidR="003B6108" w:rsidRPr="00C82917" w:rsidRDefault="00C82917" w:rsidP="00C8291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rPr>
      </w:pPr>
      <w:r w:rsidRPr="00C82917">
        <w:rPr>
          <w:rFonts w:ascii="Monospace" w:hAnsi="Monospace"/>
          <w:color w:val="FFFFFF" w:themeColor="background2"/>
          <w:sz w:val="20"/>
          <w:szCs w:val="16"/>
        </w:rPr>
        <w:t>Interface</w:t>
      </w:r>
      <w:r w:rsidR="003B6108" w:rsidRPr="00C82917">
        <w:rPr>
          <w:rFonts w:ascii="Monospace" w:hAnsi="Monospace"/>
          <w:color w:val="FFFFFF" w:themeColor="background2"/>
          <w:sz w:val="20"/>
          <w:szCs w:val="16"/>
        </w:rPr>
        <w:t xml:space="preserve"> range FastEthernet0/1-5</w:t>
      </w:r>
    </w:p>
    <w:p w14:paraId="0CBC9FDB" w14:textId="77777777" w:rsidR="003B6108" w:rsidRPr="00C82917" w:rsidRDefault="003B6108" w:rsidP="00C8291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rPr>
      </w:pPr>
      <w:proofErr w:type="spellStart"/>
      <w:proofErr w:type="gramStart"/>
      <w:r w:rsidRPr="00C82917">
        <w:rPr>
          <w:rFonts w:ascii="Monospace" w:hAnsi="Monospace"/>
          <w:color w:val="FFFFFF" w:themeColor="background2"/>
          <w:sz w:val="20"/>
          <w:szCs w:val="16"/>
        </w:rPr>
        <w:t>switchport</w:t>
      </w:r>
      <w:proofErr w:type="spellEnd"/>
      <w:proofErr w:type="gramEnd"/>
      <w:r w:rsidRPr="00C82917">
        <w:rPr>
          <w:rFonts w:ascii="Monospace" w:hAnsi="Monospace"/>
          <w:color w:val="FFFFFF" w:themeColor="background2"/>
          <w:sz w:val="20"/>
          <w:szCs w:val="16"/>
        </w:rPr>
        <w:t xml:space="preserve"> mode </w:t>
      </w:r>
      <w:proofErr w:type="spellStart"/>
      <w:r w:rsidRPr="00C82917">
        <w:rPr>
          <w:rFonts w:ascii="Monospace" w:hAnsi="Monospace"/>
          <w:color w:val="FFFFFF" w:themeColor="background2"/>
          <w:sz w:val="20"/>
          <w:szCs w:val="16"/>
        </w:rPr>
        <w:t>access</w:t>
      </w:r>
      <w:proofErr w:type="spellEnd"/>
    </w:p>
    <w:p w14:paraId="3B4D49AF" w14:textId="021C2D06" w:rsidR="003B6108" w:rsidRPr="00C82917" w:rsidRDefault="00C82917" w:rsidP="00C8291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rPr>
      </w:pPr>
      <w:r w:rsidRPr="00C82917">
        <w:rPr>
          <w:rFonts w:ascii="Monospace" w:hAnsi="Monospace"/>
          <w:color w:val="FFFFFF" w:themeColor="background2"/>
          <w:sz w:val="20"/>
          <w:szCs w:val="16"/>
        </w:rPr>
        <w:t>Exit</w:t>
      </w:r>
    </w:p>
    <w:p w14:paraId="1F109019" w14:textId="77777777" w:rsidR="003B6108" w:rsidRPr="00595424" w:rsidRDefault="003B6108" w:rsidP="009D0182">
      <w:pPr>
        <w:pStyle w:val="Paragraphedeliste"/>
        <w:numPr>
          <w:ilvl w:val="0"/>
          <w:numId w:val="23"/>
        </w:numPr>
        <w:spacing w:line="240" w:lineRule="auto"/>
        <w:jc w:val="both"/>
      </w:pPr>
      <w:r w:rsidRPr="00595424">
        <w:t xml:space="preserve">Ces ports sont définis en mode accès pour les appareils du réseau local (les </w:t>
      </w:r>
      <w:proofErr w:type="spellStart"/>
      <w:r w:rsidRPr="00595424">
        <w:t>PCs</w:t>
      </w:r>
      <w:proofErr w:type="spellEnd"/>
      <w:r w:rsidRPr="00595424">
        <w:t>).</w:t>
      </w:r>
    </w:p>
    <w:p w14:paraId="72AD9A26" w14:textId="77777777" w:rsidR="004C6525" w:rsidRDefault="004C6525" w:rsidP="003B6108">
      <w:pPr>
        <w:rPr>
          <w:b/>
          <w:bCs/>
        </w:rPr>
      </w:pPr>
    </w:p>
    <w:p w14:paraId="5974DA89" w14:textId="1363B1ED" w:rsidR="003B6108" w:rsidRPr="004C6525" w:rsidRDefault="003B6108" w:rsidP="003B6108">
      <w:pPr>
        <w:rPr>
          <w:b/>
          <w:bCs/>
          <w:u w:val="single"/>
        </w:rPr>
      </w:pPr>
      <w:r w:rsidRPr="004C6525">
        <w:rPr>
          <w:b/>
          <w:bCs/>
          <w:u w:val="single"/>
        </w:rPr>
        <w:t xml:space="preserve">Port connecté au routeur (mode </w:t>
      </w:r>
      <w:proofErr w:type="spellStart"/>
      <w:r w:rsidRPr="004C6525">
        <w:rPr>
          <w:b/>
          <w:bCs/>
          <w:u w:val="single"/>
        </w:rPr>
        <w:t>trunk</w:t>
      </w:r>
      <w:proofErr w:type="spellEnd"/>
      <w:r w:rsidRPr="004C6525">
        <w:rPr>
          <w:b/>
          <w:bCs/>
          <w:u w:val="single"/>
        </w:rPr>
        <w:t>) :</w:t>
      </w:r>
    </w:p>
    <w:p w14:paraId="11DA3F2B" w14:textId="49BBEB38" w:rsidR="003B6108" w:rsidRPr="004C6525" w:rsidRDefault="004C6525" w:rsidP="004C6525">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rPr>
      </w:pPr>
      <w:r w:rsidRPr="004C6525">
        <w:rPr>
          <w:rFonts w:ascii="Monospace" w:hAnsi="Monospace"/>
          <w:color w:val="FFFFFF" w:themeColor="background2"/>
          <w:sz w:val="20"/>
          <w:szCs w:val="16"/>
        </w:rPr>
        <w:t>Interface</w:t>
      </w:r>
      <w:r w:rsidR="003B6108" w:rsidRPr="004C6525">
        <w:rPr>
          <w:rFonts w:ascii="Monospace" w:hAnsi="Monospace"/>
          <w:color w:val="FFFFFF" w:themeColor="background2"/>
          <w:sz w:val="20"/>
          <w:szCs w:val="16"/>
        </w:rPr>
        <w:t xml:space="preserve"> FastEthernet0/24</w:t>
      </w:r>
    </w:p>
    <w:p w14:paraId="7CB6015A" w14:textId="77777777" w:rsidR="003B6108" w:rsidRPr="004C6525" w:rsidRDefault="003B6108" w:rsidP="004C6525">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rPr>
      </w:pPr>
      <w:proofErr w:type="spellStart"/>
      <w:proofErr w:type="gramStart"/>
      <w:r w:rsidRPr="004C6525">
        <w:rPr>
          <w:rFonts w:ascii="Monospace" w:hAnsi="Monospace"/>
          <w:color w:val="FFFFFF" w:themeColor="background2"/>
          <w:sz w:val="20"/>
          <w:szCs w:val="16"/>
        </w:rPr>
        <w:t>switchport</w:t>
      </w:r>
      <w:proofErr w:type="spellEnd"/>
      <w:proofErr w:type="gramEnd"/>
      <w:r w:rsidRPr="004C6525">
        <w:rPr>
          <w:rFonts w:ascii="Monospace" w:hAnsi="Monospace"/>
          <w:color w:val="FFFFFF" w:themeColor="background2"/>
          <w:sz w:val="20"/>
          <w:szCs w:val="16"/>
        </w:rPr>
        <w:t xml:space="preserve"> mode </w:t>
      </w:r>
      <w:proofErr w:type="spellStart"/>
      <w:r w:rsidRPr="004C6525">
        <w:rPr>
          <w:rFonts w:ascii="Monospace" w:hAnsi="Monospace"/>
          <w:color w:val="FFFFFF" w:themeColor="background2"/>
          <w:sz w:val="20"/>
          <w:szCs w:val="16"/>
        </w:rPr>
        <w:t>trunk</w:t>
      </w:r>
      <w:proofErr w:type="spellEnd"/>
    </w:p>
    <w:p w14:paraId="6D5EC464" w14:textId="7061789C" w:rsidR="003B6108" w:rsidRPr="004C6525" w:rsidRDefault="007F2BCA" w:rsidP="004C6525">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rPr>
      </w:pPr>
      <w:r w:rsidRPr="004C6525">
        <w:rPr>
          <w:rFonts w:ascii="Monospace" w:hAnsi="Monospace"/>
          <w:color w:val="FFFFFF" w:themeColor="background2"/>
          <w:sz w:val="20"/>
          <w:szCs w:val="16"/>
        </w:rPr>
        <w:t>Exit</w:t>
      </w:r>
    </w:p>
    <w:p w14:paraId="1017FE5F" w14:textId="1AD03914" w:rsidR="00F8008D" w:rsidRPr="0013225E" w:rsidRDefault="003B6108" w:rsidP="009D0182">
      <w:pPr>
        <w:pStyle w:val="Paragraphedeliste"/>
        <w:numPr>
          <w:ilvl w:val="0"/>
          <w:numId w:val="23"/>
        </w:numPr>
        <w:spacing w:line="240" w:lineRule="auto"/>
        <w:jc w:val="both"/>
      </w:pPr>
      <w:r w:rsidRPr="00595424">
        <w:t xml:space="preserve">Le port connecté au routeur est configuré en mode </w:t>
      </w:r>
      <w:proofErr w:type="spellStart"/>
      <w:r w:rsidRPr="00595424">
        <w:t>trunk</w:t>
      </w:r>
      <w:proofErr w:type="spellEnd"/>
      <w:r w:rsidRPr="00595424">
        <w:t xml:space="preserve"> pour transporter plusieurs VLANs si nécessaire.</w:t>
      </w:r>
    </w:p>
    <w:p w14:paraId="51615F18" w14:textId="77777777" w:rsidR="00F8008D" w:rsidRDefault="00F8008D" w:rsidP="003B6108">
      <w:pPr>
        <w:rPr>
          <w:b/>
          <w:bCs/>
        </w:rPr>
      </w:pPr>
    </w:p>
    <w:p w14:paraId="1F2BE4FE" w14:textId="77777777" w:rsidR="003B6108" w:rsidRPr="000F0E38" w:rsidRDefault="003B6108" w:rsidP="003B6108">
      <w:pPr>
        <w:rPr>
          <w:b/>
          <w:bCs/>
          <w:u w:val="single"/>
        </w:rPr>
      </w:pPr>
      <w:r w:rsidRPr="000F0E38">
        <w:rPr>
          <w:b/>
          <w:bCs/>
          <w:u w:val="single"/>
        </w:rPr>
        <w:lastRenderedPageBreak/>
        <w:t>Port connecté à la borne Wi-Fi (mode accès) :</w:t>
      </w:r>
    </w:p>
    <w:p w14:paraId="02C96D41" w14:textId="06A23F27" w:rsidR="003B6108" w:rsidRPr="000F0E38" w:rsidRDefault="000F0E38" w:rsidP="000F0E38">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rPr>
      </w:pPr>
      <w:r w:rsidRPr="000F0E38">
        <w:rPr>
          <w:rFonts w:ascii="Monospace" w:hAnsi="Monospace"/>
          <w:color w:val="FFFFFF" w:themeColor="background2"/>
          <w:sz w:val="20"/>
          <w:szCs w:val="16"/>
        </w:rPr>
        <w:t>Interface</w:t>
      </w:r>
      <w:r w:rsidR="003B6108" w:rsidRPr="000F0E38">
        <w:rPr>
          <w:rFonts w:ascii="Monospace" w:hAnsi="Monospace"/>
          <w:color w:val="FFFFFF" w:themeColor="background2"/>
          <w:sz w:val="20"/>
          <w:szCs w:val="16"/>
        </w:rPr>
        <w:t xml:space="preserve"> FastEthernet0/6</w:t>
      </w:r>
    </w:p>
    <w:p w14:paraId="0470FE67" w14:textId="77777777" w:rsidR="003B6108" w:rsidRPr="000F0E38" w:rsidRDefault="003B6108" w:rsidP="000F0E38">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rPr>
      </w:pPr>
      <w:proofErr w:type="spellStart"/>
      <w:proofErr w:type="gramStart"/>
      <w:r w:rsidRPr="000F0E38">
        <w:rPr>
          <w:rFonts w:ascii="Monospace" w:hAnsi="Monospace"/>
          <w:color w:val="FFFFFF" w:themeColor="background2"/>
          <w:sz w:val="20"/>
          <w:szCs w:val="16"/>
        </w:rPr>
        <w:t>switchport</w:t>
      </w:r>
      <w:proofErr w:type="spellEnd"/>
      <w:proofErr w:type="gramEnd"/>
      <w:r w:rsidRPr="000F0E38">
        <w:rPr>
          <w:rFonts w:ascii="Monospace" w:hAnsi="Monospace"/>
          <w:color w:val="FFFFFF" w:themeColor="background2"/>
          <w:sz w:val="20"/>
          <w:szCs w:val="16"/>
        </w:rPr>
        <w:t xml:space="preserve"> mode </w:t>
      </w:r>
      <w:proofErr w:type="spellStart"/>
      <w:r w:rsidRPr="000F0E38">
        <w:rPr>
          <w:rFonts w:ascii="Monospace" w:hAnsi="Monospace"/>
          <w:color w:val="FFFFFF" w:themeColor="background2"/>
          <w:sz w:val="20"/>
          <w:szCs w:val="16"/>
        </w:rPr>
        <w:t>access</w:t>
      </w:r>
      <w:proofErr w:type="spellEnd"/>
    </w:p>
    <w:p w14:paraId="7DDC7A33" w14:textId="3133B890" w:rsidR="003B6108" w:rsidRPr="000F0E38" w:rsidRDefault="000F0E38" w:rsidP="000F0E38">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rPr>
      </w:pPr>
      <w:r w:rsidRPr="000F0E38">
        <w:rPr>
          <w:rFonts w:ascii="Monospace" w:hAnsi="Monospace"/>
          <w:color w:val="FFFFFF" w:themeColor="background2"/>
          <w:sz w:val="20"/>
          <w:szCs w:val="16"/>
        </w:rPr>
        <w:t>Exit</w:t>
      </w:r>
    </w:p>
    <w:p w14:paraId="0E4903FC" w14:textId="77777777" w:rsidR="003B6108" w:rsidRPr="00595424" w:rsidRDefault="003B6108" w:rsidP="009D0182">
      <w:pPr>
        <w:pStyle w:val="Paragraphedeliste"/>
        <w:numPr>
          <w:ilvl w:val="0"/>
          <w:numId w:val="23"/>
        </w:numPr>
        <w:spacing w:line="240" w:lineRule="auto"/>
        <w:jc w:val="both"/>
      </w:pPr>
      <w:r w:rsidRPr="00595424">
        <w:t>Le port de la borne Wi-Fi est configuré en mode accès pour la connexion au réseau local.</w:t>
      </w:r>
    </w:p>
    <w:p w14:paraId="222AA2DB" w14:textId="7E7E9EF2" w:rsidR="003B6108" w:rsidRPr="00595424" w:rsidRDefault="003B6108" w:rsidP="003B6108"/>
    <w:p w14:paraId="58B669E6" w14:textId="1794DF40" w:rsidR="003B6108" w:rsidRPr="0013225E" w:rsidRDefault="003B6108" w:rsidP="003B6108">
      <w:pPr>
        <w:rPr>
          <w:b/>
          <w:bCs/>
          <w:u w:val="single"/>
        </w:rPr>
      </w:pPr>
      <w:r w:rsidRPr="0013225E">
        <w:rPr>
          <w:b/>
          <w:bCs/>
          <w:u w:val="single"/>
        </w:rPr>
        <w:t>Configurer SSH pour un accès distant sécurisé</w:t>
      </w:r>
      <w:r w:rsidR="0013225E">
        <w:rPr>
          <w:b/>
          <w:bCs/>
          <w:u w:val="single"/>
        </w:rPr>
        <w:t> :</w:t>
      </w:r>
    </w:p>
    <w:p w14:paraId="69097B30" w14:textId="77777777" w:rsidR="003B6108" w:rsidRDefault="003B6108" w:rsidP="003B6108">
      <w:r w:rsidRPr="00595424">
        <w:t>Pour permettre une connexion sécurisée au switch via SSH, les paramètres suivants ont été configurés.</w:t>
      </w:r>
    </w:p>
    <w:p w14:paraId="780B4AA4" w14:textId="77777777" w:rsidR="000F0E38" w:rsidRPr="00595424" w:rsidRDefault="000F0E38" w:rsidP="003B6108"/>
    <w:p w14:paraId="2BC7CA17" w14:textId="77777777" w:rsidR="003B6108" w:rsidRPr="0080112C" w:rsidRDefault="003B6108" w:rsidP="003B6108">
      <w:pPr>
        <w:rPr>
          <w:b/>
          <w:bCs/>
          <w:u w:val="single"/>
        </w:rPr>
      </w:pPr>
      <w:r w:rsidRPr="0080112C">
        <w:rPr>
          <w:b/>
          <w:bCs/>
          <w:u w:val="single"/>
        </w:rPr>
        <w:t>Définir un nom de domaine :</w:t>
      </w:r>
    </w:p>
    <w:p w14:paraId="6C2E808C" w14:textId="067C3405" w:rsidR="003B6108" w:rsidRPr="0080112C" w:rsidRDefault="002158C1" w:rsidP="0080112C">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lang w:val="en-US"/>
        </w:rPr>
      </w:pPr>
      <w:r w:rsidRPr="0080112C">
        <w:rPr>
          <w:rFonts w:ascii="Monospace" w:hAnsi="Monospace"/>
          <w:color w:val="FFFFFF" w:themeColor="background2"/>
          <w:sz w:val="20"/>
          <w:szCs w:val="16"/>
          <w:lang w:val="en-US"/>
        </w:rPr>
        <w:t>Ip</w:t>
      </w:r>
      <w:r w:rsidR="003B6108" w:rsidRPr="0080112C">
        <w:rPr>
          <w:rFonts w:ascii="Monospace" w:hAnsi="Monospace"/>
          <w:color w:val="FFFFFF" w:themeColor="background2"/>
          <w:sz w:val="20"/>
          <w:szCs w:val="16"/>
          <w:lang w:val="en-US"/>
        </w:rPr>
        <w:t xml:space="preserve"> domain-name </w:t>
      </w:r>
      <w:proofErr w:type="spellStart"/>
      <w:proofErr w:type="gramStart"/>
      <w:r w:rsidR="003B6108" w:rsidRPr="0080112C">
        <w:rPr>
          <w:rFonts w:ascii="Monospace" w:hAnsi="Monospace"/>
          <w:color w:val="FFFFFF" w:themeColor="background2"/>
          <w:sz w:val="20"/>
          <w:szCs w:val="16"/>
          <w:lang w:val="en-US"/>
        </w:rPr>
        <w:t>library.local</w:t>
      </w:r>
      <w:proofErr w:type="spellEnd"/>
      <w:proofErr w:type="gramEnd"/>
    </w:p>
    <w:p w14:paraId="4F0671C5" w14:textId="77777777" w:rsidR="003B6108" w:rsidRPr="00595424" w:rsidRDefault="003B6108" w:rsidP="009D0182">
      <w:pPr>
        <w:pStyle w:val="Paragraphedeliste"/>
        <w:numPr>
          <w:ilvl w:val="0"/>
          <w:numId w:val="23"/>
        </w:numPr>
        <w:spacing w:line="240" w:lineRule="auto"/>
        <w:jc w:val="both"/>
      </w:pPr>
      <w:r w:rsidRPr="00595424">
        <w:t>Cette commande est requise pour générer les clés RSA nécessaires à SSH.</w:t>
      </w:r>
    </w:p>
    <w:p w14:paraId="0638927E" w14:textId="77777777" w:rsidR="0013225E" w:rsidRDefault="0013225E" w:rsidP="003B6108">
      <w:pPr>
        <w:rPr>
          <w:b/>
          <w:bCs/>
          <w:u w:val="single"/>
        </w:rPr>
      </w:pPr>
    </w:p>
    <w:p w14:paraId="3AD960CD" w14:textId="77777777" w:rsidR="0013225E" w:rsidRDefault="0013225E" w:rsidP="003B6108">
      <w:pPr>
        <w:rPr>
          <w:b/>
          <w:bCs/>
          <w:u w:val="single"/>
        </w:rPr>
      </w:pPr>
    </w:p>
    <w:p w14:paraId="45477698" w14:textId="4358A5B1" w:rsidR="003B6108" w:rsidRPr="002158C1" w:rsidRDefault="003B6108" w:rsidP="003B6108">
      <w:pPr>
        <w:rPr>
          <w:b/>
          <w:bCs/>
          <w:u w:val="single"/>
        </w:rPr>
      </w:pPr>
      <w:r w:rsidRPr="002158C1">
        <w:rPr>
          <w:b/>
          <w:bCs/>
          <w:u w:val="single"/>
        </w:rPr>
        <w:t>Créer un utilisateur avec des privilèges administratifs :</w:t>
      </w:r>
    </w:p>
    <w:p w14:paraId="74F1B3A8" w14:textId="7618AD0B" w:rsidR="003B6108" w:rsidRPr="00B60D4C" w:rsidRDefault="003B6108" w:rsidP="00B60D4C">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lang w:val="en-US"/>
        </w:rPr>
      </w:pPr>
      <w:r w:rsidRPr="00B60D4C">
        <w:rPr>
          <w:rFonts w:ascii="Monospace" w:hAnsi="Monospace"/>
          <w:color w:val="FFFFFF" w:themeColor="background2"/>
          <w:sz w:val="20"/>
          <w:lang w:val="en-US"/>
        </w:rPr>
        <w:t xml:space="preserve">username admin privilege 15 secret </w:t>
      </w:r>
      <w:r w:rsidRPr="21647506">
        <w:rPr>
          <w:rFonts w:ascii="Monospace" w:hAnsi="Monospace"/>
          <w:color w:val="FFFFFF" w:themeColor="background2"/>
          <w:sz w:val="20"/>
          <w:lang w:val="en-US"/>
        </w:rPr>
        <w:t>d</w:t>
      </w:r>
      <w:r w:rsidR="2E940B73" w:rsidRPr="21647506">
        <w:rPr>
          <w:rFonts w:ascii="Monospace" w:hAnsi="Monospace"/>
          <w:color w:val="FFFFFF" w:themeColor="background2"/>
          <w:sz w:val="20"/>
          <w:lang w:val="en-US"/>
        </w:rPr>
        <w:t>huDZp2H9d</w:t>
      </w:r>
    </w:p>
    <w:p w14:paraId="77863534" w14:textId="77777777" w:rsidR="003B6108" w:rsidRDefault="003B6108" w:rsidP="009D0182">
      <w:pPr>
        <w:pStyle w:val="Paragraphedeliste"/>
        <w:numPr>
          <w:ilvl w:val="0"/>
          <w:numId w:val="23"/>
        </w:numPr>
        <w:spacing w:line="240" w:lineRule="auto"/>
        <w:jc w:val="both"/>
      </w:pPr>
      <w:r w:rsidRPr="00595424">
        <w:t>L’utilisateur "admin" a été créé avec un mot de passe sécurisé pour accéder au switch via SSH.</w:t>
      </w:r>
    </w:p>
    <w:p w14:paraId="19800B01" w14:textId="77777777" w:rsidR="00B60D4C" w:rsidRPr="00B60D4C" w:rsidRDefault="00B60D4C" w:rsidP="00B60D4C">
      <w:pPr>
        <w:rPr>
          <w:u w:val="single"/>
        </w:rPr>
      </w:pPr>
    </w:p>
    <w:p w14:paraId="72B411C9" w14:textId="77777777" w:rsidR="003B6108" w:rsidRPr="00B60D4C" w:rsidRDefault="003B6108" w:rsidP="003B6108">
      <w:pPr>
        <w:rPr>
          <w:b/>
          <w:bCs/>
          <w:u w:val="single"/>
        </w:rPr>
      </w:pPr>
      <w:r w:rsidRPr="00B60D4C">
        <w:rPr>
          <w:b/>
          <w:bCs/>
          <w:u w:val="single"/>
        </w:rPr>
        <w:t>Générer des clés RSA :</w:t>
      </w:r>
    </w:p>
    <w:p w14:paraId="0CF2135B" w14:textId="1BBB7B97" w:rsidR="003B6108" w:rsidRPr="00B60D4C" w:rsidRDefault="00CA6E00" w:rsidP="00B60D4C">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rPr>
      </w:pPr>
      <w:r w:rsidRPr="00B60D4C">
        <w:rPr>
          <w:rFonts w:ascii="Monospace" w:hAnsi="Monospace"/>
          <w:color w:val="FFFFFF" w:themeColor="background2"/>
          <w:sz w:val="20"/>
          <w:szCs w:val="16"/>
        </w:rPr>
        <w:t>Crypto</w:t>
      </w:r>
      <w:r w:rsidR="003B6108" w:rsidRPr="00B60D4C">
        <w:rPr>
          <w:rFonts w:ascii="Monospace" w:hAnsi="Monospace"/>
          <w:color w:val="FFFFFF" w:themeColor="background2"/>
          <w:sz w:val="20"/>
          <w:szCs w:val="16"/>
        </w:rPr>
        <w:t xml:space="preserve"> key </w:t>
      </w:r>
      <w:proofErr w:type="spellStart"/>
      <w:r w:rsidR="003B6108" w:rsidRPr="00B60D4C">
        <w:rPr>
          <w:rFonts w:ascii="Monospace" w:hAnsi="Monospace"/>
          <w:color w:val="FFFFFF" w:themeColor="background2"/>
          <w:sz w:val="20"/>
          <w:szCs w:val="16"/>
        </w:rPr>
        <w:t>generate</w:t>
      </w:r>
      <w:proofErr w:type="spellEnd"/>
      <w:r w:rsidR="003B6108" w:rsidRPr="00B60D4C">
        <w:rPr>
          <w:rFonts w:ascii="Monospace" w:hAnsi="Monospace"/>
          <w:color w:val="FFFFFF" w:themeColor="background2"/>
          <w:sz w:val="20"/>
          <w:szCs w:val="16"/>
        </w:rPr>
        <w:t xml:space="preserve"> </w:t>
      </w:r>
      <w:proofErr w:type="spellStart"/>
      <w:r w:rsidR="003B6108" w:rsidRPr="00B60D4C">
        <w:rPr>
          <w:rFonts w:ascii="Monospace" w:hAnsi="Monospace"/>
          <w:color w:val="FFFFFF" w:themeColor="background2"/>
          <w:sz w:val="20"/>
          <w:szCs w:val="16"/>
        </w:rPr>
        <w:t>rsa</w:t>
      </w:r>
      <w:proofErr w:type="spellEnd"/>
    </w:p>
    <w:p w14:paraId="3DDD513E" w14:textId="77777777" w:rsidR="003B6108" w:rsidRPr="00595424" w:rsidRDefault="003B6108" w:rsidP="009D0182">
      <w:pPr>
        <w:pStyle w:val="Paragraphedeliste"/>
        <w:numPr>
          <w:ilvl w:val="0"/>
          <w:numId w:val="23"/>
        </w:numPr>
        <w:spacing w:line="240" w:lineRule="auto"/>
        <w:jc w:val="both"/>
      </w:pPr>
      <w:r w:rsidRPr="00595424">
        <w:t xml:space="preserve">Lorsque la taille de la clé est demandée, </w:t>
      </w:r>
      <w:r w:rsidRPr="00C264C8">
        <w:rPr>
          <w:b/>
          <w:bCs/>
        </w:rPr>
        <w:t>1024 bits</w:t>
      </w:r>
      <w:r w:rsidRPr="00595424">
        <w:t xml:space="preserve"> </w:t>
      </w:r>
      <w:proofErr w:type="gramStart"/>
      <w:r w:rsidRPr="00595424">
        <w:t>a</w:t>
      </w:r>
      <w:proofErr w:type="gramEnd"/>
      <w:r w:rsidRPr="00595424">
        <w:t xml:space="preserve"> été choisi pour assurer un bon niveau de sécurité.</w:t>
      </w:r>
    </w:p>
    <w:p w14:paraId="04B8A8EB" w14:textId="77777777" w:rsidR="00242A67" w:rsidRDefault="00242A67" w:rsidP="003B6108">
      <w:pPr>
        <w:rPr>
          <w:b/>
          <w:bCs/>
        </w:rPr>
      </w:pPr>
    </w:p>
    <w:p w14:paraId="6E828BED" w14:textId="63C12BC2" w:rsidR="003B6108" w:rsidRPr="00242A67" w:rsidRDefault="003B6108" w:rsidP="003B6108">
      <w:pPr>
        <w:rPr>
          <w:b/>
          <w:bCs/>
          <w:u w:val="single"/>
        </w:rPr>
      </w:pPr>
      <w:r w:rsidRPr="00242A67">
        <w:rPr>
          <w:b/>
          <w:bCs/>
          <w:u w:val="single"/>
        </w:rPr>
        <w:t>Configurer les lignes VTY pour SSH uniquement :</w:t>
      </w:r>
    </w:p>
    <w:p w14:paraId="0A1DCAC2" w14:textId="77777777" w:rsidR="003B6108" w:rsidRPr="00242A67" w:rsidRDefault="003B6108" w:rsidP="00242A6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lang w:val="en-US"/>
        </w:rPr>
      </w:pPr>
      <w:r w:rsidRPr="00242A67">
        <w:rPr>
          <w:rFonts w:ascii="Monospace" w:hAnsi="Monospace"/>
          <w:color w:val="FFFFFF" w:themeColor="background2"/>
          <w:sz w:val="20"/>
          <w:szCs w:val="16"/>
          <w:lang w:val="en-US"/>
        </w:rPr>
        <w:t xml:space="preserve">line </w:t>
      </w:r>
      <w:proofErr w:type="spellStart"/>
      <w:r w:rsidRPr="00242A67">
        <w:rPr>
          <w:rFonts w:ascii="Monospace" w:hAnsi="Monospace"/>
          <w:color w:val="FFFFFF" w:themeColor="background2"/>
          <w:sz w:val="20"/>
          <w:szCs w:val="16"/>
          <w:lang w:val="en-US"/>
        </w:rPr>
        <w:t>vty</w:t>
      </w:r>
      <w:proofErr w:type="spellEnd"/>
      <w:r w:rsidRPr="00242A67">
        <w:rPr>
          <w:rFonts w:ascii="Monospace" w:hAnsi="Monospace"/>
          <w:color w:val="FFFFFF" w:themeColor="background2"/>
          <w:sz w:val="20"/>
          <w:szCs w:val="16"/>
          <w:lang w:val="en-US"/>
        </w:rPr>
        <w:t xml:space="preserve"> 0 4</w:t>
      </w:r>
    </w:p>
    <w:p w14:paraId="33F838AA" w14:textId="77777777" w:rsidR="003B6108" w:rsidRPr="00242A67" w:rsidRDefault="003B6108" w:rsidP="00242A6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lang w:val="en-US"/>
        </w:rPr>
      </w:pPr>
      <w:r w:rsidRPr="00242A67">
        <w:rPr>
          <w:rFonts w:ascii="Monospace" w:hAnsi="Monospace"/>
          <w:color w:val="FFFFFF" w:themeColor="background2"/>
          <w:sz w:val="20"/>
          <w:szCs w:val="16"/>
          <w:lang w:val="en-US"/>
        </w:rPr>
        <w:t>transport input ssh</w:t>
      </w:r>
    </w:p>
    <w:p w14:paraId="54A29079" w14:textId="275BE5F7" w:rsidR="003B6108" w:rsidRPr="00242A67" w:rsidRDefault="00242A67" w:rsidP="00242A6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lang w:val="en-US"/>
        </w:rPr>
      </w:pPr>
      <w:r w:rsidRPr="00142583">
        <w:rPr>
          <w:rFonts w:ascii="Monospace" w:hAnsi="Monospace"/>
          <w:color w:val="FFFFFF" w:themeColor="background2"/>
          <w:sz w:val="20"/>
          <w:szCs w:val="16"/>
          <w:lang w:val="en-US"/>
        </w:rPr>
        <w:t>Login</w:t>
      </w:r>
      <w:r w:rsidR="003B6108" w:rsidRPr="00242A67">
        <w:rPr>
          <w:rFonts w:ascii="Monospace" w:hAnsi="Monospace"/>
          <w:color w:val="FFFFFF" w:themeColor="background2"/>
          <w:sz w:val="20"/>
          <w:szCs w:val="16"/>
          <w:lang w:val="en-US"/>
        </w:rPr>
        <w:t xml:space="preserve"> local</w:t>
      </w:r>
    </w:p>
    <w:p w14:paraId="7B8D4D11" w14:textId="1D7EB59F" w:rsidR="003B6108" w:rsidRPr="00242A67" w:rsidRDefault="00242A67" w:rsidP="00242A6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rPr>
      </w:pPr>
      <w:r w:rsidRPr="00242A67">
        <w:rPr>
          <w:rFonts w:ascii="Monospace" w:hAnsi="Monospace"/>
          <w:color w:val="FFFFFF" w:themeColor="background2"/>
          <w:sz w:val="20"/>
          <w:szCs w:val="16"/>
        </w:rPr>
        <w:t>Exit</w:t>
      </w:r>
    </w:p>
    <w:p w14:paraId="049BB444" w14:textId="4AB7A842" w:rsidR="003B6108" w:rsidRDefault="003B6108" w:rsidP="003B6108">
      <w:pPr>
        <w:pStyle w:val="Paragraphedeliste"/>
        <w:numPr>
          <w:ilvl w:val="0"/>
          <w:numId w:val="23"/>
        </w:numPr>
        <w:spacing w:line="240" w:lineRule="auto"/>
        <w:jc w:val="both"/>
      </w:pPr>
      <w:r w:rsidRPr="00595424">
        <w:t>Les connexions distantes via Telnet sont désactivées, et seules les connexions SSH sont autorisées. L’authentification utilise les informations de l’utilisateur local créé précédemment.</w:t>
      </w:r>
    </w:p>
    <w:p w14:paraId="12A5E394" w14:textId="77777777" w:rsidR="009F6301" w:rsidRPr="00595424" w:rsidRDefault="009F6301" w:rsidP="009F6301">
      <w:pPr>
        <w:pStyle w:val="Paragraphedeliste"/>
        <w:spacing w:line="240" w:lineRule="auto"/>
        <w:jc w:val="both"/>
      </w:pPr>
    </w:p>
    <w:p w14:paraId="36A5DB48" w14:textId="77777777" w:rsidR="003B6108" w:rsidRDefault="003B6108" w:rsidP="003B6108">
      <w:pPr>
        <w:rPr>
          <w:b/>
          <w:bCs/>
        </w:rPr>
      </w:pPr>
    </w:p>
    <w:p w14:paraId="13DA1C5F" w14:textId="324FEE03" w:rsidR="003B6108" w:rsidRPr="006C1910" w:rsidRDefault="003B6108" w:rsidP="003B6108">
      <w:pPr>
        <w:rPr>
          <w:b/>
          <w:bCs/>
          <w:u w:val="single"/>
        </w:rPr>
      </w:pPr>
      <w:r w:rsidRPr="006C1910">
        <w:rPr>
          <w:b/>
          <w:bCs/>
          <w:u w:val="single"/>
        </w:rPr>
        <w:t>Sauvegarder la configuration pour éviter de la perdre</w:t>
      </w:r>
      <w:r w:rsidR="006C1910" w:rsidRPr="006C1910">
        <w:rPr>
          <w:b/>
          <w:bCs/>
          <w:u w:val="single"/>
        </w:rPr>
        <w:t> :</w:t>
      </w:r>
    </w:p>
    <w:p w14:paraId="317F195E" w14:textId="77777777" w:rsidR="003B6108" w:rsidRPr="00595424" w:rsidRDefault="003B6108" w:rsidP="003B6108">
      <w:r w:rsidRPr="00595424">
        <w:t>La configuration a été sauvegardée pour s’assurer qu’elle sera conservée après un redémarrage du switch.</w:t>
      </w:r>
    </w:p>
    <w:p w14:paraId="496DD558" w14:textId="77777777" w:rsidR="003B6108" w:rsidRPr="006C1910" w:rsidRDefault="003B6108" w:rsidP="006C1910">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lang w:val="en-US"/>
        </w:rPr>
      </w:pPr>
      <w:r w:rsidRPr="006C1910">
        <w:rPr>
          <w:rFonts w:ascii="Monospace" w:hAnsi="Monospace"/>
          <w:color w:val="FFFFFF" w:themeColor="background2"/>
          <w:sz w:val="20"/>
          <w:szCs w:val="16"/>
          <w:lang w:val="en-US"/>
        </w:rPr>
        <w:lastRenderedPageBreak/>
        <w:t>copy running-config startup-config</w:t>
      </w:r>
    </w:p>
    <w:p w14:paraId="159E7899" w14:textId="77777777" w:rsidR="003B6108" w:rsidRDefault="003B6108" w:rsidP="009D0182">
      <w:pPr>
        <w:pStyle w:val="Paragraphedeliste"/>
        <w:numPr>
          <w:ilvl w:val="0"/>
          <w:numId w:val="23"/>
        </w:numPr>
        <w:spacing w:line="240" w:lineRule="auto"/>
        <w:jc w:val="both"/>
      </w:pPr>
      <w:r w:rsidRPr="00595424">
        <w:t>Cette commande copie la configuration en cours (running-config) dans la mémoire de démarrage (startup-config).</w:t>
      </w:r>
    </w:p>
    <w:p w14:paraId="4F551E17" w14:textId="77777777" w:rsidR="00934DC0" w:rsidRDefault="00934DC0" w:rsidP="006972BE">
      <w:pPr>
        <w:pStyle w:val="Titre"/>
        <w:jc w:val="center"/>
        <w:rPr>
          <w:sz w:val="28"/>
          <w:szCs w:val="28"/>
        </w:rPr>
      </w:pPr>
    </w:p>
    <w:p w14:paraId="5602D0DC" w14:textId="434DCA0D" w:rsidR="006972BE" w:rsidRPr="006972BE" w:rsidRDefault="003B6108" w:rsidP="00934DC0">
      <w:pPr>
        <w:pStyle w:val="Titre"/>
        <w:jc w:val="center"/>
        <w:rPr>
          <w:sz w:val="28"/>
          <w:szCs w:val="28"/>
        </w:rPr>
      </w:pPr>
      <w:r w:rsidRPr="006972BE">
        <w:rPr>
          <w:sz w:val="28"/>
          <w:szCs w:val="28"/>
        </w:rPr>
        <w:t>ACCES POINT</w:t>
      </w:r>
    </w:p>
    <w:p w14:paraId="421E5849" w14:textId="086A0559" w:rsidR="003B6108" w:rsidRPr="003F5CDA" w:rsidRDefault="003B6108" w:rsidP="003B6108">
      <w:pPr>
        <w:rPr>
          <w:b/>
          <w:bCs/>
          <w:u w:val="single"/>
        </w:rPr>
      </w:pPr>
      <w:r w:rsidRPr="003F5CDA">
        <w:rPr>
          <w:b/>
          <w:bCs/>
          <w:u w:val="single"/>
        </w:rPr>
        <w:t>Configuration du SSID pour identifier le réseau Wi-Fi</w:t>
      </w:r>
      <w:r w:rsidR="003F5CDA" w:rsidRPr="003F5CDA">
        <w:rPr>
          <w:b/>
          <w:bCs/>
          <w:u w:val="single"/>
        </w:rPr>
        <w:t> :</w:t>
      </w:r>
    </w:p>
    <w:p w14:paraId="212DAF07" w14:textId="77777777" w:rsidR="003B6108" w:rsidRPr="00EF1020" w:rsidRDefault="003B6108" w:rsidP="003B6108">
      <w:r w:rsidRPr="00EF1020">
        <w:t xml:space="preserve">Un </w:t>
      </w:r>
      <w:r w:rsidRPr="00EF1020">
        <w:rPr>
          <w:b/>
          <w:bCs/>
        </w:rPr>
        <w:t>SSID (Service Set Identifier)</w:t>
      </w:r>
      <w:r w:rsidRPr="00EF1020">
        <w:t xml:space="preserve"> a été configuré pour permettre aux appareils sans fil de détecter le réseau Wi-Fi. Ce SSID sera utilisé pour identifier le réseau public de la bibliothèque.</w:t>
      </w:r>
    </w:p>
    <w:p w14:paraId="56ED5B51" w14:textId="7872BD5A" w:rsidR="003B6108" w:rsidRPr="00EB0360" w:rsidRDefault="00EB0360" w:rsidP="00EB0360">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rPr>
      </w:pPr>
      <w:r w:rsidRPr="00EB0360">
        <w:rPr>
          <w:rFonts w:ascii="Monospace" w:hAnsi="Monospace"/>
          <w:color w:val="FFFFFF" w:themeColor="background2"/>
          <w:sz w:val="20"/>
          <w:szCs w:val="16"/>
        </w:rPr>
        <w:t>SSID :</w:t>
      </w:r>
      <w:r w:rsidR="003B6108" w:rsidRPr="00EB0360">
        <w:rPr>
          <w:rFonts w:ascii="Monospace" w:hAnsi="Monospace"/>
          <w:color w:val="FFFFFF" w:themeColor="background2"/>
          <w:sz w:val="20"/>
          <w:szCs w:val="16"/>
        </w:rPr>
        <w:t xml:space="preserve"> Library-Wifi</w:t>
      </w:r>
    </w:p>
    <w:p w14:paraId="0B4CD27B" w14:textId="1466429E" w:rsidR="003B6108" w:rsidRPr="00EF1020" w:rsidRDefault="003B6108" w:rsidP="009D0182">
      <w:pPr>
        <w:pStyle w:val="Paragraphedeliste"/>
        <w:numPr>
          <w:ilvl w:val="0"/>
          <w:numId w:val="23"/>
        </w:numPr>
        <w:spacing w:line="240" w:lineRule="auto"/>
        <w:jc w:val="both"/>
      </w:pPr>
      <w:r w:rsidRPr="00EF1020">
        <w:t>Le SSID est configuré comme "Library-Wifi". Cela permet aux utilisateurs de reconnaître et de se connecter au réseau Wi-Fi de manière simple.</w:t>
      </w:r>
    </w:p>
    <w:p w14:paraId="1D33705C" w14:textId="63CFA2DD" w:rsidR="003B6108" w:rsidRPr="00A100EE" w:rsidRDefault="003B6108" w:rsidP="003B6108">
      <w:pPr>
        <w:rPr>
          <w:b/>
          <w:bCs/>
          <w:u w:val="single"/>
        </w:rPr>
      </w:pPr>
      <w:r w:rsidRPr="00A100EE">
        <w:rPr>
          <w:b/>
          <w:bCs/>
          <w:u w:val="single"/>
        </w:rPr>
        <w:t>Désactivation de la sécurité pour offrir un accès public ouvert</w:t>
      </w:r>
      <w:r w:rsidR="00A100EE" w:rsidRPr="00A100EE">
        <w:rPr>
          <w:b/>
          <w:bCs/>
          <w:u w:val="single"/>
        </w:rPr>
        <w:t> :</w:t>
      </w:r>
    </w:p>
    <w:p w14:paraId="596A2B53" w14:textId="77777777" w:rsidR="003B6108" w:rsidRPr="00EF1020" w:rsidRDefault="003B6108" w:rsidP="003B6108">
      <w:r w:rsidRPr="00EF1020">
        <w:t>La sécurité Wi-Fi a été désactivée pour que le réseau soit ouvert et accessible à tous sans mot de passe.</w:t>
      </w:r>
    </w:p>
    <w:p w14:paraId="5F2AEBC1" w14:textId="77777777" w:rsidR="003B6108" w:rsidRPr="00A100EE" w:rsidRDefault="003B6108" w:rsidP="00A100EE">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lang w:val="en-US"/>
        </w:rPr>
      </w:pPr>
      <w:r w:rsidRPr="00A100EE">
        <w:rPr>
          <w:rFonts w:ascii="Monospace" w:hAnsi="Monospace"/>
          <w:color w:val="FFFFFF" w:themeColor="background2"/>
          <w:sz w:val="20"/>
          <w:szCs w:val="16"/>
          <w:lang w:val="en-US"/>
        </w:rPr>
        <w:t>Authentication: Disabled</w:t>
      </w:r>
    </w:p>
    <w:p w14:paraId="0CA337D6" w14:textId="77777777" w:rsidR="003B6108" w:rsidRPr="00A100EE" w:rsidRDefault="003B6108" w:rsidP="00A100EE">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lang w:val="en-US"/>
        </w:rPr>
      </w:pPr>
      <w:r w:rsidRPr="00A100EE">
        <w:rPr>
          <w:rFonts w:ascii="Monospace" w:hAnsi="Monospace"/>
          <w:color w:val="FFFFFF" w:themeColor="background2"/>
          <w:sz w:val="20"/>
          <w:szCs w:val="16"/>
          <w:lang w:val="en-US"/>
        </w:rPr>
        <w:t>Encryption Type: Disabled</w:t>
      </w:r>
    </w:p>
    <w:p w14:paraId="5AB4BE4B" w14:textId="7AEA3940" w:rsidR="00934DC0" w:rsidRPr="00EF1020" w:rsidRDefault="003B6108" w:rsidP="009D0182">
      <w:pPr>
        <w:pStyle w:val="Paragraphedeliste"/>
        <w:numPr>
          <w:ilvl w:val="0"/>
          <w:numId w:val="23"/>
        </w:numPr>
        <w:spacing w:line="240" w:lineRule="auto"/>
        <w:jc w:val="both"/>
      </w:pPr>
      <w:r w:rsidRPr="00EF1020">
        <w:t>En désactivant l'authentification et le chiffrement, aucun mot de passe n’est requis pour se connecter au réseau Wi-Fi, offrant ainsi un accès facile pour le public.</w:t>
      </w:r>
    </w:p>
    <w:p w14:paraId="6FC8ADE7" w14:textId="77777777" w:rsidR="00934DC0" w:rsidRPr="00C82F11" w:rsidRDefault="00934DC0" w:rsidP="003B6108">
      <w:pPr>
        <w:rPr>
          <w:u w:val="single"/>
        </w:rPr>
      </w:pPr>
    </w:p>
    <w:p w14:paraId="2E76878A" w14:textId="0FFE2FB9" w:rsidR="003B6108" w:rsidRPr="00C82F11" w:rsidRDefault="003B6108" w:rsidP="003B6108">
      <w:pPr>
        <w:rPr>
          <w:b/>
          <w:bCs/>
          <w:u w:val="single"/>
        </w:rPr>
      </w:pPr>
      <w:r w:rsidRPr="00C82F11">
        <w:rPr>
          <w:b/>
          <w:bCs/>
          <w:u w:val="single"/>
        </w:rPr>
        <w:t>Configuration du canal pour éviter les interférences</w:t>
      </w:r>
      <w:r w:rsidR="00C82F11" w:rsidRPr="00C82F11">
        <w:rPr>
          <w:b/>
          <w:bCs/>
          <w:u w:val="single"/>
        </w:rPr>
        <w:t> :</w:t>
      </w:r>
    </w:p>
    <w:p w14:paraId="143A86C3" w14:textId="77777777" w:rsidR="003B6108" w:rsidRPr="00EF1020" w:rsidRDefault="003B6108" w:rsidP="003B6108">
      <w:r w:rsidRPr="00EF1020">
        <w:t>Un canal a été défini pour minimiser les interférences avec d'autres réseaux Wi-Fi dans la même zone.</w:t>
      </w:r>
    </w:p>
    <w:p w14:paraId="44455B33" w14:textId="0A20510E" w:rsidR="003B6108" w:rsidRPr="00C82F11" w:rsidRDefault="003B6108" w:rsidP="00C82F11">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rPr>
      </w:pPr>
      <w:r w:rsidRPr="00C82F11">
        <w:rPr>
          <w:rFonts w:ascii="Monospace" w:hAnsi="Monospace"/>
          <w:color w:val="FFFFFF" w:themeColor="background2"/>
          <w:sz w:val="20"/>
          <w:szCs w:val="16"/>
        </w:rPr>
        <w:t xml:space="preserve">2.4 GHz </w:t>
      </w:r>
      <w:r w:rsidR="00C2144C" w:rsidRPr="00C82F11">
        <w:rPr>
          <w:rFonts w:ascii="Monospace" w:hAnsi="Monospace"/>
          <w:color w:val="FFFFFF" w:themeColor="background2"/>
          <w:sz w:val="20"/>
          <w:szCs w:val="16"/>
        </w:rPr>
        <w:t>Channel :</w:t>
      </w:r>
      <w:r w:rsidRPr="00C82F11">
        <w:rPr>
          <w:rFonts w:ascii="Monospace" w:hAnsi="Monospace"/>
          <w:color w:val="FFFFFF" w:themeColor="background2"/>
          <w:sz w:val="20"/>
          <w:szCs w:val="16"/>
        </w:rPr>
        <w:t xml:space="preserve"> 6</w:t>
      </w:r>
    </w:p>
    <w:p w14:paraId="33C8916A" w14:textId="123294C4" w:rsidR="003B6108" w:rsidRPr="00C82F11" w:rsidRDefault="003B6108" w:rsidP="00C82F11">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rPr>
      </w:pPr>
      <w:r w:rsidRPr="00C82F11">
        <w:rPr>
          <w:rFonts w:ascii="Monospace" w:hAnsi="Monospace"/>
          <w:color w:val="FFFFFF" w:themeColor="background2"/>
          <w:sz w:val="20"/>
          <w:szCs w:val="16"/>
        </w:rPr>
        <w:t xml:space="preserve">5 GHz </w:t>
      </w:r>
      <w:r w:rsidR="00C2144C" w:rsidRPr="00C82F11">
        <w:rPr>
          <w:rFonts w:ascii="Monospace" w:hAnsi="Monospace"/>
          <w:color w:val="FFFFFF" w:themeColor="background2"/>
          <w:sz w:val="20"/>
          <w:szCs w:val="16"/>
        </w:rPr>
        <w:t>Channel :</w:t>
      </w:r>
      <w:r w:rsidRPr="00C82F11">
        <w:rPr>
          <w:rFonts w:ascii="Monospace" w:hAnsi="Monospace"/>
          <w:color w:val="FFFFFF" w:themeColor="background2"/>
          <w:sz w:val="20"/>
          <w:szCs w:val="16"/>
        </w:rPr>
        <w:t xml:space="preserve"> </w:t>
      </w:r>
      <w:proofErr w:type="spellStart"/>
      <w:r w:rsidRPr="00C82F11">
        <w:rPr>
          <w:rFonts w:ascii="Monospace" w:hAnsi="Monospace"/>
          <w:color w:val="FFFFFF" w:themeColor="background2"/>
          <w:sz w:val="20"/>
          <w:szCs w:val="16"/>
        </w:rPr>
        <w:t>Disabled</w:t>
      </w:r>
      <w:proofErr w:type="spellEnd"/>
    </w:p>
    <w:p w14:paraId="241B3953" w14:textId="566C543A" w:rsidR="007D23C4" w:rsidRDefault="003B6108" w:rsidP="003B6108">
      <w:pPr>
        <w:pStyle w:val="Paragraphedeliste"/>
        <w:numPr>
          <w:ilvl w:val="0"/>
          <w:numId w:val="23"/>
        </w:numPr>
        <w:spacing w:line="240" w:lineRule="auto"/>
        <w:jc w:val="both"/>
      </w:pPr>
      <w:r w:rsidRPr="00EF1020">
        <w:t xml:space="preserve">Le canal 6 a été choisi pour le réseau </w:t>
      </w:r>
      <w:r w:rsidRPr="00245C1A">
        <w:rPr>
          <w:b/>
          <w:bCs/>
        </w:rPr>
        <w:t>2.4 GHz</w:t>
      </w:r>
      <w:r w:rsidRPr="00EF1020">
        <w:t xml:space="preserve">. L'utilisation du réseau </w:t>
      </w:r>
      <w:r w:rsidRPr="00245C1A">
        <w:rPr>
          <w:b/>
          <w:bCs/>
        </w:rPr>
        <w:t>5 GHz</w:t>
      </w:r>
      <w:r w:rsidRPr="00EF1020">
        <w:t xml:space="preserve"> a été désactivée pour simplifier la configuration.</w:t>
      </w:r>
    </w:p>
    <w:p w14:paraId="00441268" w14:textId="77777777" w:rsidR="0013225E" w:rsidRDefault="0013225E" w:rsidP="003B6108">
      <w:pPr>
        <w:rPr>
          <w:b/>
          <w:bCs/>
          <w:u w:val="single"/>
        </w:rPr>
      </w:pPr>
    </w:p>
    <w:p w14:paraId="261C5963" w14:textId="56B8012B" w:rsidR="003B6108" w:rsidRPr="0053209F" w:rsidRDefault="003B6108" w:rsidP="003B6108">
      <w:pPr>
        <w:rPr>
          <w:b/>
          <w:bCs/>
          <w:u w:val="single"/>
        </w:rPr>
      </w:pPr>
      <w:r w:rsidRPr="0053209F">
        <w:rPr>
          <w:b/>
          <w:bCs/>
          <w:u w:val="single"/>
        </w:rPr>
        <w:t>Activation et portée du signal Wi-Fi</w:t>
      </w:r>
      <w:r w:rsidR="00245C1A" w:rsidRPr="0053209F">
        <w:rPr>
          <w:b/>
          <w:bCs/>
          <w:u w:val="single"/>
        </w:rPr>
        <w:t> :</w:t>
      </w:r>
    </w:p>
    <w:p w14:paraId="289DF85E" w14:textId="793A00DB" w:rsidR="003B6108" w:rsidRPr="00EF1020" w:rsidRDefault="003B6108" w:rsidP="003B6108">
      <w:r w:rsidRPr="00EF1020">
        <w:t>Le port correspondant à l’interface Wi-Fi a été activé pour diffuser le signal, et la portée a</w:t>
      </w:r>
      <w:r w:rsidR="00245C1A">
        <w:t xml:space="preserve"> </w:t>
      </w:r>
      <w:r w:rsidRPr="00EF1020">
        <w:t>été ajustée pour couvrir efficacement la zone.</w:t>
      </w:r>
    </w:p>
    <w:p w14:paraId="7D7BBEC3" w14:textId="2A717253" w:rsidR="003B6108" w:rsidRPr="0053209F" w:rsidRDefault="003B6108" w:rsidP="00245C1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lang w:val="en-US"/>
        </w:rPr>
      </w:pPr>
      <w:r w:rsidRPr="0053209F">
        <w:rPr>
          <w:rFonts w:ascii="Monospace" w:hAnsi="Monospace"/>
          <w:color w:val="FFFFFF" w:themeColor="background2"/>
          <w:sz w:val="20"/>
          <w:szCs w:val="16"/>
          <w:lang w:val="en-US"/>
        </w:rPr>
        <w:t xml:space="preserve">Port </w:t>
      </w:r>
      <w:proofErr w:type="gramStart"/>
      <w:r w:rsidR="0053209F" w:rsidRPr="00142583">
        <w:rPr>
          <w:rFonts w:ascii="Monospace" w:hAnsi="Monospace"/>
          <w:color w:val="FFFFFF" w:themeColor="background2"/>
          <w:sz w:val="20"/>
          <w:szCs w:val="16"/>
          <w:lang w:val="en-US"/>
        </w:rPr>
        <w:t>Status :</w:t>
      </w:r>
      <w:proofErr w:type="gramEnd"/>
      <w:r w:rsidRPr="0053209F">
        <w:rPr>
          <w:rFonts w:ascii="Monospace" w:hAnsi="Monospace"/>
          <w:color w:val="FFFFFF" w:themeColor="background2"/>
          <w:sz w:val="20"/>
          <w:szCs w:val="16"/>
          <w:lang w:val="en-US"/>
        </w:rPr>
        <w:t xml:space="preserve"> On</w:t>
      </w:r>
    </w:p>
    <w:p w14:paraId="0F5241F8" w14:textId="7A926B67" w:rsidR="003B6108" w:rsidRPr="0053209F" w:rsidRDefault="003B6108" w:rsidP="00245C1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lang w:val="en-US"/>
        </w:rPr>
      </w:pPr>
      <w:r w:rsidRPr="0053209F">
        <w:rPr>
          <w:rFonts w:ascii="Monospace" w:hAnsi="Monospace"/>
          <w:color w:val="FFFFFF" w:themeColor="background2"/>
          <w:sz w:val="20"/>
          <w:szCs w:val="16"/>
          <w:lang w:val="en-US"/>
        </w:rPr>
        <w:t xml:space="preserve">Coverage </w:t>
      </w:r>
      <w:proofErr w:type="gramStart"/>
      <w:r w:rsidR="0053209F" w:rsidRPr="00142583">
        <w:rPr>
          <w:rFonts w:ascii="Monospace" w:hAnsi="Monospace"/>
          <w:color w:val="FFFFFF" w:themeColor="background2"/>
          <w:sz w:val="20"/>
          <w:szCs w:val="16"/>
          <w:lang w:val="en-US"/>
        </w:rPr>
        <w:t>Range :</w:t>
      </w:r>
      <w:proofErr w:type="gramEnd"/>
      <w:r w:rsidRPr="0053209F">
        <w:rPr>
          <w:rFonts w:ascii="Monospace" w:hAnsi="Monospace"/>
          <w:color w:val="FFFFFF" w:themeColor="background2"/>
          <w:sz w:val="20"/>
          <w:szCs w:val="16"/>
          <w:lang w:val="en-US"/>
        </w:rPr>
        <w:t xml:space="preserve"> 40 meters</w:t>
      </w:r>
    </w:p>
    <w:p w14:paraId="61B975C6" w14:textId="77777777" w:rsidR="003B6108" w:rsidRPr="00EF1020" w:rsidRDefault="003B6108" w:rsidP="009D0182">
      <w:pPr>
        <w:pStyle w:val="Paragraphedeliste"/>
        <w:numPr>
          <w:ilvl w:val="0"/>
          <w:numId w:val="23"/>
        </w:numPr>
        <w:spacing w:line="240" w:lineRule="auto"/>
        <w:jc w:val="both"/>
      </w:pPr>
      <w:r w:rsidRPr="00EF1020">
        <w:t>L'activation du port permet au point d'accès de diffuser le signal Wi-Fi. La portée est réglée à 40 mètres pour couvrir la zone cible (bibliothèque).</w:t>
      </w:r>
    </w:p>
    <w:p w14:paraId="22E80CFD" w14:textId="3D889ED9" w:rsidR="003B6108" w:rsidRDefault="003B6108" w:rsidP="003B6108"/>
    <w:p w14:paraId="2676C7F9" w14:textId="77777777" w:rsidR="009F6301" w:rsidRDefault="009F6301" w:rsidP="003B6108"/>
    <w:p w14:paraId="483F9E5F" w14:textId="77777777" w:rsidR="009F6301" w:rsidRPr="00EF1020" w:rsidRDefault="009F6301" w:rsidP="003B6108"/>
    <w:p w14:paraId="3B471A81" w14:textId="4440BA83" w:rsidR="003B6108" w:rsidRPr="0053209F" w:rsidRDefault="003B6108" w:rsidP="003B6108">
      <w:pPr>
        <w:rPr>
          <w:b/>
          <w:bCs/>
          <w:u w:val="single"/>
        </w:rPr>
      </w:pPr>
      <w:r w:rsidRPr="0053209F">
        <w:rPr>
          <w:b/>
          <w:bCs/>
          <w:u w:val="single"/>
        </w:rPr>
        <w:lastRenderedPageBreak/>
        <w:t>Désactivation du serveur DHCP intégré pour éviter les conflits</w:t>
      </w:r>
      <w:r w:rsidR="0053209F" w:rsidRPr="0053209F">
        <w:rPr>
          <w:b/>
          <w:bCs/>
          <w:u w:val="single"/>
        </w:rPr>
        <w:t> :</w:t>
      </w:r>
    </w:p>
    <w:p w14:paraId="31D0A37A" w14:textId="77777777" w:rsidR="003B6108" w:rsidRPr="00EF1020" w:rsidRDefault="003B6108" w:rsidP="003B6108">
      <w:r w:rsidRPr="00EF1020">
        <w:t>Le serveur DHCP intégré de l'Access Point a été désactivé pour éviter des conflits avec le serveur DHCP principal (routeur).</w:t>
      </w:r>
    </w:p>
    <w:p w14:paraId="53C0EC28" w14:textId="4149CCBE" w:rsidR="003B6108" w:rsidRPr="0053209F" w:rsidRDefault="003B6108" w:rsidP="0053209F">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rPr>
      </w:pPr>
      <w:r w:rsidRPr="0053209F">
        <w:rPr>
          <w:rFonts w:ascii="Monospace" w:hAnsi="Monospace"/>
          <w:color w:val="FFFFFF" w:themeColor="background2"/>
          <w:sz w:val="20"/>
          <w:szCs w:val="16"/>
        </w:rPr>
        <w:t xml:space="preserve">DHCP </w:t>
      </w:r>
      <w:r w:rsidR="0053209F" w:rsidRPr="0053209F">
        <w:rPr>
          <w:rFonts w:ascii="Monospace" w:hAnsi="Monospace"/>
          <w:color w:val="FFFFFF" w:themeColor="background2"/>
          <w:sz w:val="20"/>
          <w:szCs w:val="16"/>
        </w:rPr>
        <w:t>Server :</w:t>
      </w:r>
      <w:r w:rsidRPr="0053209F">
        <w:rPr>
          <w:rFonts w:ascii="Monospace" w:hAnsi="Monospace"/>
          <w:color w:val="FFFFFF" w:themeColor="background2"/>
          <w:sz w:val="20"/>
          <w:szCs w:val="16"/>
        </w:rPr>
        <w:t xml:space="preserve"> </w:t>
      </w:r>
      <w:proofErr w:type="spellStart"/>
      <w:r w:rsidRPr="0053209F">
        <w:rPr>
          <w:rFonts w:ascii="Monospace" w:hAnsi="Monospace"/>
          <w:color w:val="FFFFFF" w:themeColor="background2"/>
          <w:sz w:val="20"/>
          <w:szCs w:val="16"/>
        </w:rPr>
        <w:t>Disabled</w:t>
      </w:r>
      <w:proofErr w:type="spellEnd"/>
    </w:p>
    <w:p w14:paraId="2B30969F" w14:textId="77777777" w:rsidR="003B6108" w:rsidRPr="00EF1020" w:rsidRDefault="003B6108" w:rsidP="009D0182">
      <w:pPr>
        <w:pStyle w:val="Paragraphedeliste"/>
        <w:numPr>
          <w:ilvl w:val="0"/>
          <w:numId w:val="23"/>
        </w:numPr>
        <w:spacing w:line="240" w:lineRule="auto"/>
        <w:jc w:val="both"/>
      </w:pPr>
      <w:r w:rsidRPr="00EF1020">
        <w:t>Cela permet au routeur de gérer entièrement l’attribution des adresses IP dans le réseau local.</w:t>
      </w:r>
    </w:p>
    <w:p w14:paraId="4787A339" w14:textId="77777777" w:rsidR="0013225E" w:rsidRDefault="0013225E" w:rsidP="003B6108">
      <w:pPr>
        <w:rPr>
          <w:b/>
          <w:bCs/>
          <w:u w:val="single"/>
        </w:rPr>
      </w:pPr>
    </w:p>
    <w:p w14:paraId="20F200EE" w14:textId="77777777" w:rsidR="0013225E" w:rsidRDefault="0013225E" w:rsidP="003B6108">
      <w:pPr>
        <w:rPr>
          <w:b/>
          <w:bCs/>
          <w:u w:val="single"/>
        </w:rPr>
      </w:pPr>
    </w:p>
    <w:p w14:paraId="16A49730" w14:textId="416EE5EA" w:rsidR="003B6108" w:rsidRPr="00052F71" w:rsidRDefault="003B6108" w:rsidP="003B6108">
      <w:pPr>
        <w:rPr>
          <w:b/>
          <w:bCs/>
          <w:u w:val="single"/>
        </w:rPr>
      </w:pPr>
      <w:r w:rsidRPr="00052F71">
        <w:rPr>
          <w:b/>
          <w:bCs/>
          <w:u w:val="single"/>
        </w:rPr>
        <w:t>Configuration du mode bridge pour une intégration au réseau local</w:t>
      </w:r>
      <w:r w:rsidR="00052F71" w:rsidRPr="00052F71">
        <w:rPr>
          <w:b/>
          <w:bCs/>
          <w:u w:val="single"/>
        </w:rPr>
        <w:t> </w:t>
      </w:r>
    </w:p>
    <w:p w14:paraId="4348BF8B" w14:textId="15B2598A" w:rsidR="003B6108" w:rsidRPr="00EF1020" w:rsidRDefault="003B6108" w:rsidP="003B6108">
      <w:r w:rsidRPr="00EF1020">
        <w:t>L’Access Point a été configuré en mode bridge pour fonctionner comme une extension du</w:t>
      </w:r>
      <w:r w:rsidR="00052F71">
        <w:t xml:space="preserve"> </w:t>
      </w:r>
      <w:r w:rsidRPr="00EF1020">
        <w:t>réseau local câblé.</w:t>
      </w:r>
    </w:p>
    <w:p w14:paraId="7D4B6471" w14:textId="3907DA0E" w:rsidR="003B6108" w:rsidRPr="00052F71" w:rsidRDefault="00052F71" w:rsidP="00052F71">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rPr>
      </w:pPr>
      <w:r w:rsidRPr="00052F71">
        <w:rPr>
          <w:rFonts w:ascii="Monospace" w:hAnsi="Monospace"/>
          <w:color w:val="FFFFFF" w:themeColor="background2"/>
          <w:sz w:val="20"/>
          <w:szCs w:val="16"/>
        </w:rPr>
        <w:t>Mode :</w:t>
      </w:r>
      <w:r w:rsidR="003B6108" w:rsidRPr="00052F71">
        <w:rPr>
          <w:rFonts w:ascii="Monospace" w:hAnsi="Monospace"/>
          <w:color w:val="FFFFFF" w:themeColor="background2"/>
          <w:sz w:val="20"/>
          <w:szCs w:val="16"/>
        </w:rPr>
        <w:t xml:space="preserve"> Bridge</w:t>
      </w:r>
    </w:p>
    <w:p w14:paraId="029C1BC2" w14:textId="50042DF1" w:rsidR="00330FEE" w:rsidRDefault="003B6108" w:rsidP="009D0182">
      <w:pPr>
        <w:pStyle w:val="Paragraphedeliste"/>
        <w:numPr>
          <w:ilvl w:val="0"/>
          <w:numId w:val="23"/>
        </w:numPr>
        <w:spacing w:line="240" w:lineRule="auto"/>
        <w:jc w:val="both"/>
      </w:pPr>
      <w:r w:rsidRPr="00EF1020">
        <w:t>Le mode bridge permet à l’Access Point de transmettre les requêtes DHCP et de fonctionner comme un relais, intégrant les appareils Wi-Fi directement au réseau local.</w:t>
      </w:r>
    </w:p>
    <w:p w14:paraId="20440D7D" w14:textId="77777777" w:rsidR="00330FEE" w:rsidRDefault="00330FEE" w:rsidP="003B6108"/>
    <w:p w14:paraId="65BE6398" w14:textId="77777777" w:rsidR="00330FEE" w:rsidRPr="00EF1020" w:rsidRDefault="00330FEE" w:rsidP="003B6108"/>
    <w:p w14:paraId="789A3020" w14:textId="322F1C3B" w:rsidR="003B6108" w:rsidRPr="00052F71" w:rsidRDefault="003B6108" w:rsidP="003B6108">
      <w:pPr>
        <w:rPr>
          <w:b/>
          <w:bCs/>
          <w:u w:val="single"/>
        </w:rPr>
      </w:pPr>
      <w:r w:rsidRPr="00052F71">
        <w:rPr>
          <w:b/>
          <w:bCs/>
          <w:u w:val="single"/>
        </w:rPr>
        <w:t>Connexion physique au switch</w:t>
      </w:r>
      <w:r w:rsidR="00052F71" w:rsidRPr="00052F71">
        <w:rPr>
          <w:b/>
          <w:bCs/>
          <w:u w:val="single"/>
        </w:rPr>
        <w:t> :</w:t>
      </w:r>
    </w:p>
    <w:p w14:paraId="4E353562" w14:textId="77777777" w:rsidR="003B6108" w:rsidRPr="00EF1020" w:rsidRDefault="003B6108" w:rsidP="003B6108">
      <w:r w:rsidRPr="00EF1020">
        <w:t>L’Access Point a été connecté physiquement au switch via un port configuré en mode accès.</w:t>
      </w:r>
    </w:p>
    <w:p w14:paraId="4653579A" w14:textId="7BD961EE" w:rsidR="003B6108" w:rsidRPr="00052F71" w:rsidRDefault="003B6108" w:rsidP="00052F71">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lang w:val="en-US"/>
        </w:rPr>
      </w:pPr>
      <w:r w:rsidRPr="00052F71">
        <w:rPr>
          <w:rFonts w:ascii="Monospace" w:hAnsi="Monospace"/>
          <w:color w:val="FFFFFF" w:themeColor="background2"/>
          <w:sz w:val="20"/>
          <w:szCs w:val="16"/>
          <w:lang w:val="en-US"/>
        </w:rPr>
        <w:t xml:space="preserve">Switch Port </w:t>
      </w:r>
      <w:proofErr w:type="gramStart"/>
      <w:r w:rsidR="00052F71" w:rsidRPr="00142583">
        <w:rPr>
          <w:rFonts w:ascii="Monospace" w:hAnsi="Monospace"/>
          <w:color w:val="FFFFFF" w:themeColor="background2"/>
          <w:sz w:val="20"/>
          <w:szCs w:val="16"/>
          <w:lang w:val="en-US"/>
        </w:rPr>
        <w:t>Configuration :</w:t>
      </w:r>
      <w:proofErr w:type="gramEnd"/>
    </w:p>
    <w:p w14:paraId="06547F33" w14:textId="7A30BE9B" w:rsidR="003B6108" w:rsidRPr="00052F71" w:rsidRDefault="00052F71" w:rsidP="00052F71">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lang w:val="en-US"/>
        </w:rPr>
      </w:pPr>
      <w:r w:rsidRPr="00142583">
        <w:rPr>
          <w:rFonts w:ascii="Monospace" w:hAnsi="Monospace"/>
          <w:color w:val="FFFFFF" w:themeColor="background2"/>
          <w:sz w:val="20"/>
          <w:szCs w:val="16"/>
          <w:lang w:val="en-US"/>
        </w:rPr>
        <w:t>Interface</w:t>
      </w:r>
      <w:r w:rsidR="003B6108" w:rsidRPr="00052F71">
        <w:rPr>
          <w:rFonts w:ascii="Monospace" w:hAnsi="Monospace"/>
          <w:color w:val="FFFFFF" w:themeColor="background2"/>
          <w:sz w:val="20"/>
          <w:szCs w:val="16"/>
          <w:lang w:val="en-US"/>
        </w:rPr>
        <w:t xml:space="preserve"> FastEthernet0/6</w:t>
      </w:r>
    </w:p>
    <w:p w14:paraId="72A0693E" w14:textId="77777777" w:rsidR="003B6108" w:rsidRPr="00052F71" w:rsidRDefault="003B6108" w:rsidP="00052F71">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olor w:val="FFFFFF" w:themeColor="background2"/>
          <w:sz w:val="20"/>
          <w:szCs w:val="16"/>
        </w:rPr>
      </w:pPr>
      <w:proofErr w:type="spellStart"/>
      <w:proofErr w:type="gramStart"/>
      <w:r w:rsidRPr="00052F71">
        <w:rPr>
          <w:rFonts w:ascii="Monospace" w:hAnsi="Monospace"/>
          <w:color w:val="FFFFFF" w:themeColor="background2"/>
          <w:sz w:val="20"/>
          <w:szCs w:val="16"/>
        </w:rPr>
        <w:t>switchport</w:t>
      </w:r>
      <w:proofErr w:type="spellEnd"/>
      <w:proofErr w:type="gramEnd"/>
      <w:r w:rsidRPr="00052F71">
        <w:rPr>
          <w:rFonts w:ascii="Monospace" w:hAnsi="Monospace"/>
          <w:color w:val="FFFFFF" w:themeColor="background2"/>
          <w:sz w:val="20"/>
          <w:szCs w:val="16"/>
        </w:rPr>
        <w:t xml:space="preserve"> mode </w:t>
      </w:r>
      <w:proofErr w:type="spellStart"/>
      <w:r w:rsidRPr="00052F71">
        <w:rPr>
          <w:rFonts w:ascii="Monospace" w:hAnsi="Monospace"/>
          <w:color w:val="FFFFFF" w:themeColor="background2"/>
          <w:sz w:val="20"/>
          <w:szCs w:val="16"/>
        </w:rPr>
        <w:t>access</w:t>
      </w:r>
      <w:proofErr w:type="spellEnd"/>
    </w:p>
    <w:p w14:paraId="762F920A" w14:textId="10DC7D13" w:rsidR="00611D2A" w:rsidRDefault="003B6108" w:rsidP="009D0182">
      <w:pPr>
        <w:pStyle w:val="Paragraphedeliste"/>
        <w:numPr>
          <w:ilvl w:val="0"/>
          <w:numId w:val="23"/>
        </w:numPr>
        <w:spacing w:line="240" w:lineRule="auto"/>
        <w:jc w:val="both"/>
      </w:pPr>
      <w:r w:rsidRPr="00EF1020">
        <w:t>Ce port sur le switch est utilisé pour relier l’Access Point au réseau câblé, permettant la transmission des données entre les appareils Wi-Fi et le réseau local.</w:t>
      </w:r>
    </w:p>
    <w:p w14:paraId="2B1605AE" w14:textId="77777777" w:rsidR="00F8008D" w:rsidRDefault="00F8008D" w:rsidP="00C93F8D">
      <w:pPr>
        <w:pStyle w:val="Sous-titre"/>
      </w:pPr>
      <w:bookmarkStart w:id="7" w:name="_Toc188571767"/>
    </w:p>
    <w:p w14:paraId="100B4E05" w14:textId="77777777" w:rsidR="00F8008D" w:rsidRDefault="00F8008D" w:rsidP="00C93F8D">
      <w:pPr>
        <w:pStyle w:val="Sous-titre"/>
      </w:pPr>
    </w:p>
    <w:p w14:paraId="0E77C73B" w14:textId="77777777" w:rsidR="009F6301" w:rsidRDefault="009F6301" w:rsidP="00C93F8D">
      <w:pPr>
        <w:pStyle w:val="Sous-titre"/>
      </w:pPr>
    </w:p>
    <w:p w14:paraId="67F9575E" w14:textId="77777777" w:rsidR="009F6301" w:rsidRDefault="009F6301" w:rsidP="00C93F8D">
      <w:pPr>
        <w:pStyle w:val="Sous-titre"/>
      </w:pPr>
    </w:p>
    <w:p w14:paraId="14BADA7B" w14:textId="77777777" w:rsidR="009F6301" w:rsidRDefault="009F6301" w:rsidP="00C93F8D">
      <w:pPr>
        <w:pStyle w:val="Sous-titre"/>
      </w:pPr>
    </w:p>
    <w:p w14:paraId="76711F68" w14:textId="77777777" w:rsidR="009F6301" w:rsidRDefault="009F6301" w:rsidP="00C93F8D">
      <w:pPr>
        <w:pStyle w:val="Sous-titre"/>
      </w:pPr>
    </w:p>
    <w:p w14:paraId="531FB30E" w14:textId="77777777" w:rsidR="009F6301" w:rsidRDefault="009F6301" w:rsidP="00C93F8D">
      <w:pPr>
        <w:pStyle w:val="Sous-titre"/>
      </w:pPr>
    </w:p>
    <w:p w14:paraId="784AABF1" w14:textId="77777777" w:rsidR="007D23C4" w:rsidRDefault="007D23C4" w:rsidP="00C93F8D">
      <w:pPr>
        <w:pStyle w:val="Sous-titre"/>
      </w:pPr>
    </w:p>
    <w:p w14:paraId="6B2D0DFE" w14:textId="06E4BBF5" w:rsidR="00611D2A" w:rsidRDefault="00DE4F57" w:rsidP="00C93F8D">
      <w:pPr>
        <w:pStyle w:val="Sous-titre"/>
      </w:pPr>
      <w:r>
        <w:lastRenderedPageBreak/>
        <w:t>Réseau ENGIE</w:t>
      </w:r>
      <w:bookmarkEnd w:id="7"/>
    </w:p>
    <w:p w14:paraId="4496FCF6" w14:textId="77777777" w:rsidR="006C0A6E" w:rsidRPr="00094D66" w:rsidRDefault="006C0A6E" w:rsidP="006C0A6E">
      <w:pPr>
        <w:pStyle w:val="Listenumros"/>
        <w:numPr>
          <w:ilvl w:val="0"/>
          <w:numId w:val="0"/>
        </w:numPr>
        <w:jc w:val="both"/>
        <w:rPr>
          <w:rFonts w:cstheme="minorHAnsi"/>
          <w:szCs w:val="24"/>
          <w:u w:val="single"/>
        </w:rPr>
      </w:pPr>
      <w:r w:rsidRPr="00094D66">
        <w:rPr>
          <w:rFonts w:cstheme="minorHAnsi"/>
          <w:szCs w:val="24"/>
          <w:u w:val="single"/>
        </w:rPr>
        <w:t>Rappel de ce que l’on dispose :</w:t>
      </w:r>
    </w:p>
    <w:p w14:paraId="2D4C368E" w14:textId="77777777" w:rsidR="005A1329" w:rsidRDefault="005A1329" w:rsidP="005A1329">
      <w:pPr>
        <w:pStyle w:val="Listenumros"/>
        <w:numPr>
          <w:ilvl w:val="0"/>
          <w:numId w:val="5"/>
        </w:numPr>
        <w:jc w:val="both"/>
        <w:rPr>
          <w:rFonts w:cstheme="minorHAnsi"/>
          <w:szCs w:val="24"/>
        </w:rPr>
      </w:pPr>
      <w:r>
        <w:rPr>
          <w:rFonts w:cstheme="minorHAnsi"/>
          <w:szCs w:val="24"/>
        </w:rPr>
        <w:t>1 routeur</w:t>
      </w:r>
    </w:p>
    <w:p w14:paraId="5FD5A37A" w14:textId="77777777" w:rsidR="005A1329" w:rsidRDefault="005A1329" w:rsidP="005A1329">
      <w:pPr>
        <w:pStyle w:val="Listenumros"/>
        <w:numPr>
          <w:ilvl w:val="0"/>
          <w:numId w:val="5"/>
        </w:numPr>
        <w:jc w:val="both"/>
        <w:rPr>
          <w:rFonts w:cstheme="minorHAnsi"/>
          <w:szCs w:val="24"/>
        </w:rPr>
      </w:pPr>
      <w:r>
        <w:rPr>
          <w:rFonts w:cstheme="minorHAnsi"/>
          <w:szCs w:val="24"/>
        </w:rPr>
        <w:t>2</w:t>
      </w:r>
      <w:r w:rsidRPr="00C97B21">
        <w:rPr>
          <w:rFonts w:cstheme="minorHAnsi"/>
          <w:szCs w:val="24"/>
        </w:rPr>
        <w:t>5 PC fixes</w:t>
      </w:r>
    </w:p>
    <w:p w14:paraId="21ED5A83" w14:textId="77777777" w:rsidR="005A1329" w:rsidRDefault="005A1329" w:rsidP="005A1329">
      <w:pPr>
        <w:pStyle w:val="Listenumros"/>
        <w:numPr>
          <w:ilvl w:val="0"/>
          <w:numId w:val="5"/>
        </w:numPr>
        <w:jc w:val="both"/>
        <w:rPr>
          <w:rFonts w:cstheme="minorHAnsi"/>
          <w:szCs w:val="24"/>
        </w:rPr>
      </w:pPr>
      <w:r>
        <w:rPr>
          <w:rFonts w:cstheme="minorHAnsi"/>
          <w:szCs w:val="24"/>
        </w:rPr>
        <w:t>2</w:t>
      </w:r>
      <w:r w:rsidRPr="00B2377C">
        <w:rPr>
          <w:rFonts w:cstheme="minorHAnsi"/>
          <w:szCs w:val="24"/>
        </w:rPr>
        <w:t xml:space="preserve"> </w:t>
      </w:r>
      <w:proofErr w:type="gramStart"/>
      <w:r w:rsidRPr="00B2377C">
        <w:rPr>
          <w:rFonts w:cstheme="minorHAnsi"/>
          <w:szCs w:val="24"/>
        </w:rPr>
        <w:t>switch</w:t>
      </w:r>
      <w:proofErr w:type="gramEnd"/>
      <w:r w:rsidRPr="00B2377C">
        <w:rPr>
          <w:rFonts w:cstheme="minorHAnsi"/>
          <w:szCs w:val="24"/>
        </w:rPr>
        <w:t xml:space="preserve"> L2</w:t>
      </w:r>
    </w:p>
    <w:p w14:paraId="29B6093D" w14:textId="77777777" w:rsidR="005A1329" w:rsidRDefault="005A1329" w:rsidP="005A1329">
      <w:pPr>
        <w:pStyle w:val="Listenumros"/>
        <w:numPr>
          <w:ilvl w:val="0"/>
          <w:numId w:val="5"/>
        </w:numPr>
        <w:jc w:val="both"/>
        <w:rPr>
          <w:rFonts w:cstheme="minorHAnsi"/>
          <w:szCs w:val="24"/>
        </w:rPr>
      </w:pPr>
      <w:r>
        <w:rPr>
          <w:rFonts w:cstheme="minorHAnsi"/>
          <w:szCs w:val="24"/>
        </w:rPr>
        <w:t>2</w:t>
      </w:r>
      <w:r w:rsidRPr="005C0786">
        <w:rPr>
          <w:rFonts w:cstheme="minorHAnsi"/>
          <w:szCs w:val="24"/>
        </w:rPr>
        <w:t xml:space="preserve"> </w:t>
      </w:r>
      <w:r>
        <w:rPr>
          <w:rFonts w:cstheme="minorHAnsi"/>
          <w:szCs w:val="24"/>
        </w:rPr>
        <w:t>b</w:t>
      </w:r>
      <w:r w:rsidRPr="005C0786">
        <w:rPr>
          <w:rFonts w:cstheme="minorHAnsi"/>
          <w:szCs w:val="24"/>
        </w:rPr>
        <w:t>orne</w:t>
      </w:r>
      <w:r>
        <w:rPr>
          <w:rFonts w:cstheme="minorHAnsi"/>
          <w:szCs w:val="24"/>
        </w:rPr>
        <w:t>s</w:t>
      </w:r>
      <w:r w:rsidRPr="005C0786">
        <w:rPr>
          <w:rFonts w:cstheme="minorHAnsi"/>
          <w:szCs w:val="24"/>
        </w:rPr>
        <w:t xml:space="preserve"> Wifi</w:t>
      </w:r>
    </w:p>
    <w:p w14:paraId="478D4519" w14:textId="77777777" w:rsidR="005A1329" w:rsidRDefault="005A1329" w:rsidP="005A1329">
      <w:pPr>
        <w:pStyle w:val="Listenumros"/>
        <w:numPr>
          <w:ilvl w:val="0"/>
          <w:numId w:val="5"/>
        </w:numPr>
        <w:jc w:val="both"/>
        <w:rPr>
          <w:rFonts w:cstheme="minorHAnsi"/>
          <w:szCs w:val="24"/>
        </w:rPr>
      </w:pPr>
      <w:r>
        <w:rPr>
          <w:rFonts w:cstheme="minorHAnsi"/>
          <w:szCs w:val="24"/>
        </w:rPr>
        <w:t>1 serveur DHCP/DNS</w:t>
      </w:r>
    </w:p>
    <w:p w14:paraId="11A0A50E" w14:textId="77777777" w:rsidR="005A1329" w:rsidRDefault="005A1329" w:rsidP="005A1329">
      <w:pPr>
        <w:pStyle w:val="Listenumros"/>
        <w:numPr>
          <w:ilvl w:val="0"/>
          <w:numId w:val="5"/>
        </w:numPr>
        <w:jc w:val="both"/>
        <w:rPr>
          <w:rFonts w:cstheme="minorHAnsi"/>
          <w:szCs w:val="24"/>
        </w:rPr>
      </w:pPr>
      <w:r>
        <w:rPr>
          <w:rFonts w:cstheme="minorHAnsi"/>
          <w:szCs w:val="24"/>
        </w:rPr>
        <w:t>4</w:t>
      </w:r>
      <w:r w:rsidRPr="00BF484F">
        <w:rPr>
          <w:rFonts w:cstheme="minorHAnsi"/>
          <w:szCs w:val="24"/>
        </w:rPr>
        <w:t xml:space="preserve"> PC portables</w:t>
      </w:r>
    </w:p>
    <w:p w14:paraId="5AE8BCD0" w14:textId="77777777" w:rsidR="005A1329" w:rsidRDefault="005A1329" w:rsidP="005A1329">
      <w:pPr>
        <w:pStyle w:val="Listenumros"/>
        <w:numPr>
          <w:ilvl w:val="0"/>
          <w:numId w:val="5"/>
        </w:numPr>
        <w:jc w:val="both"/>
        <w:rPr>
          <w:rFonts w:cstheme="minorHAnsi"/>
          <w:szCs w:val="24"/>
        </w:rPr>
      </w:pPr>
      <w:r>
        <w:rPr>
          <w:rFonts w:cstheme="minorHAnsi"/>
          <w:szCs w:val="24"/>
        </w:rPr>
        <w:t>2 téléphones portables</w:t>
      </w:r>
    </w:p>
    <w:p w14:paraId="544E5888" w14:textId="12CA192E" w:rsidR="00007A04" w:rsidRDefault="00007A04" w:rsidP="00986051"/>
    <w:p w14:paraId="1C7D2632" w14:textId="5BD1046B" w:rsidR="00007A04" w:rsidRPr="002A29F3" w:rsidRDefault="009D0E40" w:rsidP="002A29F3">
      <w:pPr>
        <w:jc w:val="center"/>
        <w:rPr>
          <w:rFonts w:asciiTheme="majorHAnsi" w:hAnsiTheme="majorHAnsi"/>
          <w:b/>
          <w:bCs/>
          <w:sz w:val="28"/>
          <w:szCs w:val="22"/>
        </w:rPr>
      </w:pPr>
      <w:r w:rsidRPr="002A29F3">
        <w:rPr>
          <w:rFonts w:asciiTheme="majorHAnsi" w:hAnsiTheme="majorHAnsi"/>
          <w:b/>
          <w:bCs/>
          <w:sz w:val="28"/>
          <w:szCs w:val="22"/>
        </w:rPr>
        <w:t>Configuration </w:t>
      </w:r>
      <w:r w:rsidR="002A29F3">
        <w:rPr>
          <w:rFonts w:asciiTheme="majorHAnsi" w:hAnsiTheme="majorHAnsi"/>
          <w:b/>
          <w:bCs/>
          <w:sz w:val="28"/>
          <w:szCs w:val="22"/>
        </w:rPr>
        <w:t xml:space="preserve">des </w:t>
      </w:r>
      <w:proofErr w:type="spellStart"/>
      <w:r w:rsidR="00647B08" w:rsidRPr="002A29F3">
        <w:rPr>
          <w:rFonts w:asciiTheme="majorHAnsi" w:hAnsiTheme="majorHAnsi"/>
          <w:b/>
          <w:bCs/>
          <w:sz w:val="28"/>
          <w:szCs w:val="22"/>
        </w:rPr>
        <w:t>Switch</w:t>
      </w:r>
      <w:r w:rsidR="00162000">
        <w:rPr>
          <w:rFonts w:asciiTheme="majorHAnsi" w:hAnsiTheme="majorHAnsi"/>
          <w:b/>
          <w:bCs/>
          <w:sz w:val="28"/>
          <w:szCs w:val="22"/>
        </w:rPr>
        <w:t>s</w:t>
      </w:r>
      <w:proofErr w:type="spellEnd"/>
    </w:p>
    <w:p w14:paraId="0C14C020" w14:textId="617DAEB5" w:rsidR="00DD3675" w:rsidRPr="00DA6A44" w:rsidRDefault="00DA6A44" w:rsidP="00DD3675">
      <w:pPr>
        <w:rPr>
          <w:b/>
          <w:bCs/>
        </w:rPr>
      </w:pPr>
      <w:r w:rsidRPr="00DA6A44">
        <w:rPr>
          <w:b/>
          <w:bCs/>
        </w:rPr>
        <w:t>Switch 1</w:t>
      </w:r>
      <w:r w:rsidR="001252FE">
        <w:rPr>
          <w:b/>
          <w:bCs/>
        </w:rPr>
        <w:t xml:space="preserve"> (Serveur VTP)</w:t>
      </w:r>
    </w:p>
    <w:p w14:paraId="4EF40FE7" w14:textId="5791B68A" w:rsidR="00DD3675" w:rsidRPr="00DD3675" w:rsidRDefault="00DD3675" w:rsidP="00DD3675">
      <w:pPr>
        <w:rPr>
          <w:b/>
          <w:bCs/>
          <w:u w:val="single"/>
        </w:rPr>
      </w:pPr>
      <w:r w:rsidRPr="00DD3675">
        <w:rPr>
          <w:b/>
          <w:bCs/>
          <w:u w:val="single"/>
        </w:rPr>
        <w:t>Configurer le mode VTP et le domaine :</w:t>
      </w:r>
    </w:p>
    <w:p w14:paraId="0412F16E" w14:textId="3FF86E45" w:rsidR="00DD3675" w:rsidRPr="00DD3675" w:rsidRDefault="00DD3675" w:rsidP="00DD3675">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r w:rsidRPr="00DD3675">
        <w:rPr>
          <w:rFonts w:ascii="Monospace" w:hAnsi="Monospace"/>
          <w:color w:val="FFFFFF" w:themeColor="background2"/>
          <w:sz w:val="20"/>
          <w:szCs w:val="16"/>
          <w:lang w:val="en-US"/>
        </w:rPr>
        <w:t>Switch1&gt; enable</w:t>
      </w:r>
    </w:p>
    <w:p w14:paraId="65C4BAA3" w14:textId="77777777" w:rsidR="00DD3675" w:rsidRPr="00DD3675" w:rsidRDefault="00DD3675" w:rsidP="00DD3675">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r w:rsidRPr="00DD3675">
        <w:rPr>
          <w:rFonts w:ascii="Monospace" w:hAnsi="Monospace"/>
          <w:color w:val="FFFFFF" w:themeColor="background2"/>
          <w:sz w:val="20"/>
          <w:szCs w:val="16"/>
          <w:lang w:val="en-US"/>
        </w:rPr>
        <w:t>Switch1# configure terminal</w:t>
      </w:r>
    </w:p>
    <w:p w14:paraId="4738E977" w14:textId="77777777" w:rsidR="00DD3675" w:rsidRPr="00DD3675" w:rsidRDefault="00DD3675" w:rsidP="00DD3675">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r w:rsidRPr="00DD3675">
        <w:rPr>
          <w:rFonts w:ascii="Monospace" w:hAnsi="Monospace"/>
          <w:color w:val="FFFFFF" w:themeColor="background2"/>
          <w:sz w:val="20"/>
          <w:szCs w:val="16"/>
          <w:lang w:val="en-US"/>
        </w:rPr>
        <w:t>Switch1(</w:t>
      </w:r>
      <w:proofErr w:type="gramStart"/>
      <w:r w:rsidRPr="00DD3675">
        <w:rPr>
          <w:rFonts w:ascii="Monospace" w:hAnsi="Monospace"/>
          <w:color w:val="FFFFFF" w:themeColor="background2"/>
          <w:sz w:val="20"/>
          <w:szCs w:val="16"/>
          <w:lang w:val="en-US"/>
        </w:rPr>
        <w:t>config)#</w:t>
      </w:r>
      <w:proofErr w:type="gramEnd"/>
      <w:r w:rsidRPr="00DD3675">
        <w:rPr>
          <w:rFonts w:ascii="Monospace" w:hAnsi="Monospace"/>
          <w:color w:val="FFFFFF" w:themeColor="background2"/>
          <w:sz w:val="20"/>
          <w:szCs w:val="16"/>
          <w:lang w:val="en-US"/>
        </w:rPr>
        <w:t xml:space="preserve"> </w:t>
      </w:r>
      <w:proofErr w:type="spellStart"/>
      <w:r w:rsidRPr="00DD3675">
        <w:rPr>
          <w:rFonts w:ascii="Monospace" w:hAnsi="Monospace"/>
          <w:color w:val="FFFFFF" w:themeColor="background2"/>
          <w:sz w:val="20"/>
          <w:szCs w:val="16"/>
          <w:lang w:val="en-US"/>
        </w:rPr>
        <w:t>vtp</w:t>
      </w:r>
      <w:proofErr w:type="spellEnd"/>
      <w:r w:rsidRPr="00DD3675">
        <w:rPr>
          <w:rFonts w:ascii="Monospace" w:hAnsi="Monospace"/>
          <w:color w:val="FFFFFF" w:themeColor="background2"/>
          <w:sz w:val="20"/>
          <w:szCs w:val="16"/>
          <w:lang w:val="en-US"/>
        </w:rPr>
        <w:t xml:space="preserve"> mode server</w:t>
      </w:r>
    </w:p>
    <w:p w14:paraId="6D61436F" w14:textId="77777777" w:rsidR="00DD3675" w:rsidRPr="00DD3675" w:rsidRDefault="00DD3675" w:rsidP="00DD3675">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r w:rsidRPr="00DD3675">
        <w:rPr>
          <w:rFonts w:ascii="Monospace" w:hAnsi="Monospace"/>
          <w:color w:val="FFFFFF" w:themeColor="background2"/>
          <w:sz w:val="20"/>
          <w:szCs w:val="16"/>
          <w:lang w:val="en-US"/>
        </w:rPr>
        <w:t xml:space="preserve">Switch1(config)# </w:t>
      </w:r>
      <w:proofErr w:type="spellStart"/>
      <w:r w:rsidRPr="00DD3675">
        <w:rPr>
          <w:rFonts w:ascii="Monospace" w:hAnsi="Monospace"/>
          <w:color w:val="FFFFFF" w:themeColor="background2"/>
          <w:sz w:val="20"/>
          <w:szCs w:val="16"/>
          <w:lang w:val="en-US"/>
        </w:rPr>
        <w:t>vtp</w:t>
      </w:r>
      <w:proofErr w:type="spellEnd"/>
      <w:r w:rsidRPr="00DD3675">
        <w:rPr>
          <w:rFonts w:ascii="Monospace" w:hAnsi="Monospace"/>
          <w:color w:val="FFFFFF" w:themeColor="background2"/>
          <w:sz w:val="20"/>
          <w:szCs w:val="16"/>
          <w:lang w:val="en-US"/>
        </w:rPr>
        <w:t xml:space="preserve"> domain Engie</w:t>
      </w:r>
    </w:p>
    <w:p w14:paraId="4764E4EC" w14:textId="77777777" w:rsidR="00DD3675" w:rsidRPr="00DD3675" w:rsidRDefault="00DD3675" w:rsidP="00DD3675">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r w:rsidRPr="00DD3675">
        <w:rPr>
          <w:rFonts w:ascii="Monospace" w:hAnsi="Monospace"/>
          <w:color w:val="FFFFFF" w:themeColor="background2"/>
          <w:sz w:val="20"/>
          <w:szCs w:val="16"/>
          <w:lang w:val="en-US"/>
        </w:rPr>
        <w:t>Switch1(</w:t>
      </w:r>
      <w:proofErr w:type="gramStart"/>
      <w:r w:rsidRPr="00DD3675">
        <w:rPr>
          <w:rFonts w:ascii="Monospace" w:hAnsi="Monospace"/>
          <w:color w:val="FFFFFF" w:themeColor="background2"/>
          <w:sz w:val="20"/>
          <w:szCs w:val="16"/>
          <w:lang w:val="en-US"/>
        </w:rPr>
        <w:t>config)#</w:t>
      </w:r>
      <w:proofErr w:type="gramEnd"/>
      <w:r w:rsidRPr="00DD3675">
        <w:rPr>
          <w:rFonts w:ascii="Monospace" w:hAnsi="Monospace"/>
          <w:color w:val="FFFFFF" w:themeColor="background2"/>
          <w:sz w:val="20"/>
          <w:szCs w:val="16"/>
          <w:lang w:val="en-US"/>
        </w:rPr>
        <w:t xml:space="preserve"> </w:t>
      </w:r>
      <w:proofErr w:type="spellStart"/>
      <w:r w:rsidRPr="00DD3675">
        <w:rPr>
          <w:rFonts w:ascii="Monospace" w:hAnsi="Monospace"/>
          <w:color w:val="FFFFFF" w:themeColor="background2"/>
          <w:sz w:val="20"/>
          <w:szCs w:val="16"/>
          <w:lang w:val="en-US"/>
        </w:rPr>
        <w:t>vtp</w:t>
      </w:r>
      <w:proofErr w:type="spellEnd"/>
      <w:r w:rsidRPr="00DD3675">
        <w:rPr>
          <w:rFonts w:ascii="Monospace" w:hAnsi="Monospace"/>
          <w:color w:val="FFFFFF" w:themeColor="background2"/>
          <w:sz w:val="20"/>
          <w:szCs w:val="16"/>
          <w:lang w:val="en-US"/>
        </w:rPr>
        <w:t xml:space="preserve"> password cisco</w:t>
      </w:r>
    </w:p>
    <w:p w14:paraId="5BDFFC18" w14:textId="04AF0549" w:rsidR="002A29F3" w:rsidRDefault="00DD3675" w:rsidP="009D0182">
      <w:pPr>
        <w:pStyle w:val="Paragraphedeliste"/>
        <w:numPr>
          <w:ilvl w:val="0"/>
          <w:numId w:val="23"/>
        </w:numPr>
        <w:spacing w:line="240" w:lineRule="auto"/>
      </w:pPr>
      <w:r>
        <w:t>Ici, on passe en mode serveur VTP, on définit le domaine VTP et on configure un mot de passe pour sécuriser les mises à jour VTP.</w:t>
      </w:r>
    </w:p>
    <w:p w14:paraId="38A790CC" w14:textId="77777777" w:rsidR="00695FEE" w:rsidRDefault="00695FEE" w:rsidP="000C63A1">
      <w:pPr>
        <w:rPr>
          <w:b/>
          <w:bCs/>
          <w:u w:val="single"/>
        </w:rPr>
      </w:pPr>
    </w:p>
    <w:p w14:paraId="32CE92EA" w14:textId="77777777" w:rsidR="00D97C7F" w:rsidRDefault="00D97C7F" w:rsidP="000C63A1">
      <w:pPr>
        <w:rPr>
          <w:b/>
          <w:bCs/>
          <w:u w:val="single"/>
        </w:rPr>
      </w:pPr>
    </w:p>
    <w:p w14:paraId="0A57019D" w14:textId="76D83913" w:rsidR="000C63A1" w:rsidRPr="000C63A1" w:rsidRDefault="000C63A1" w:rsidP="000C63A1">
      <w:pPr>
        <w:rPr>
          <w:b/>
          <w:bCs/>
          <w:u w:val="single"/>
        </w:rPr>
      </w:pPr>
      <w:r w:rsidRPr="000C63A1">
        <w:rPr>
          <w:b/>
          <w:bCs/>
          <w:u w:val="single"/>
        </w:rPr>
        <w:t>Création des VLANs sur le switch principal :</w:t>
      </w:r>
    </w:p>
    <w:p w14:paraId="46E591AB" w14:textId="77777777" w:rsidR="000C63A1" w:rsidRPr="000C63A1" w:rsidRDefault="000C63A1" w:rsidP="000C63A1">
      <w:r w:rsidRPr="000C63A1">
        <w:t>Connectez-vous au switch via une console ou SSH et configurez les VLANs.</w:t>
      </w:r>
    </w:p>
    <w:p w14:paraId="3C6B0418" w14:textId="77777777" w:rsidR="00472843" w:rsidRPr="00D01A9F" w:rsidRDefault="00C420B4" w:rsidP="00D01A9F">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r w:rsidRPr="00D01A9F">
        <w:rPr>
          <w:rFonts w:ascii="Monospace" w:hAnsi="Monospace"/>
          <w:color w:val="FFFFFF" w:themeColor="background2"/>
          <w:sz w:val="20"/>
          <w:szCs w:val="16"/>
          <w:lang w:val="en-US"/>
        </w:rPr>
        <w:t>Switch&gt; enable</w:t>
      </w:r>
    </w:p>
    <w:p w14:paraId="78045DA5" w14:textId="77777777" w:rsidR="000D033B" w:rsidRPr="00D01A9F" w:rsidRDefault="00C420B4" w:rsidP="00D01A9F">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r w:rsidRPr="00D01A9F">
        <w:rPr>
          <w:rFonts w:ascii="Monospace" w:hAnsi="Monospace"/>
          <w:color w:val="FFFFFF" w:themeColor="background2"/>
          <w:sz w:val="20"/>
          <w:szCs w:val="16"/>
          <w:lang w:val="en-US"/>
        </w:rPr>
        <w:t>Switch# configure terminal</w:t>
      </w:r>
    </w:p>
    <w:p w14:paraId="46834B5C" w14:textId="77777777" w:rsidR="000D033B" w:rsidRPr="00D01A9F" w:rsidRDefault="00C420B4" w:rsidP="00D01A9F">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r w:rsidRPr="00D01A9F">
        <w:rPr>
          <w:rFonts w:ascii="Monospace" w:hAnsi="Monospace"/>
          <w:color w:val="FFFFFF" w:themeColor="background2"/>
          <w:sz w:val="20"/>
          <w:szCs w:val="16"/>
          <w:lang w:val="en-US"/>
        </w:rPr>
        <w:t>Switch(</w:t>
      </w:r>
      <w:proofErr w:type="gramStart"/>
      <w:r w:rsidRPr="00D01A9F">
        <w:rPr>
          <w:rFonts w:ascii="Monospace" w:hAnsi="Monospace"/>
          <w:color w:val="FFFFFF" w:themeColor="background2"/>
          <w:sz w:val="20"/>
          <w:szCs w:val="16"/>
          <w:lang w:val="en-US"/>
        </w:rPr>
        <w:t>config)#</w:t>
      </w:r>
      <w:proofErr w:type="gramEnd"/>
      <w:r w:rsidRPr="00D01A9F">
        <w:rPr>
          <w:rFonts w:ascii="Monospace" w:hAnsi="Monospace"/>
          <w:color w:val="FFFFFF" w:themeColor="background2"/>
          <w:sz w:val="20"/>
          <w:szCs w:val="16"/>
          <w:lang w:val="en-US"/>
        </w:rPr>
        <w:t xml:space="preserve"> </w:t>
      </w:r>
      <w:proofErr w:type="spellStart"/>
      <w:r w:rsidRPr="00D01A9F">
        <w:rPr>
          <w:rFonts w:ascii="Monospace" w:hAnsi="Monospace"/>
          <w:color w:val="FFFFFF" w:themeColor="background2"/>
          <w:sz w:val="20"/>
          <w:szCs w:val="16"/>
          <w:lang w:val="en-US"/>
        </w:rPr>
        <w:t>vlan</w:t>
      </w:r>
      <w:proofErr w:type="spellEnd"/>
      <w:r w:rsidRPr="00D01A9F">
        <w:rPr>
          <w:rFonts w:ascii="Monospace" w:hAnsi="Monospace"/>
          <w:color w:val="FFFFFF" w:themeColor="background2"/>
          <w:sz w:val="20"/>
          <w:szCs w:val="16"/>
          <w:lang w:val="en-US"/>
        </w:rPr>
        <w:t xml:space="preserve"> 10 </w:t>
      </w:r>
    </w:p>
    <w:p w14:paraId="389E4B9C" w14:textId="4FB7F4BC" w:rsidR="00214369" w:rsidRPr="00D01A9F" w:rsidRDefault="00C420B4" w:rsidP="00D01A9F">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r w:rsidRPr="00D01A9F">
        <w:rPr>
          <w:rFonts w:ascii="Monospace" w:hAnsi="Monospace"/>
          <w:color w:val="FFFFFF" w:themeColor="background2"/>
          <w:sz w:val="20"/>
          <w:szCs w:val="16"/>
          <w:lang w:val="en-US"/>
        </w:rPr>
        <w:t>Switch(config-</w:t>
      </w:r>
      <w:proofErr w:type="spellStart"/>
      <w:proofErr w:type="gramStart"/>
      <w:r w:rsidR="00366317" w:rsidRPr="00D01A9F">
        <w:rPr>
          <w:rFonts w:ascii="Monospace" w:hAnsi="Monospace"/>
          <w:color w:val="FFFFFF" w:themeColor="background2"/>
          <w:sz w:val="20"/>
          <w:szCs w:val="16"/>
          <w:lang w:val="en-US"/>
        </w:rPr>
        <w:t>vlan</w:t>
      </w:r>
      <w:proofErr w:type="spellEnd"/>
      <w:r w:rsidR="00366317" w:rsidRPr="00D01A9F">
        <w:rPr>
          <w:rFonts w:ascii="Monospace" w:hAnsi="Monospace"/>
          <w:color w:val="FFFFFF" w:themeColor="background2"/>
          <w:sz w:val="20"/>
          <w:szCs w:val="16"/>
          <w:lang w:val="en-US"/>
        </w:rPr>
        <w:t>)#</w:t>
      </w:r>
      <w:proofErr w:type="gramEnd"/>
      <w:r w:rsidRPr="00D01A9F">
        <w:rPr>
          <w:rFonts w:ascii="Monospace" w:hAnsi="Monospace"/>
          <w:color w:val="FFFFFF" w:themeColor="background2"/>
          <w:sz w:val="20"/>
          <w:szCs w:val="16"/>
          <w:lang w:val="en-US"/>
        </w:rPr>
        <w:t xml:space="preserve"> name Technique</w:t>
      </w:r>
    </w:p>
    <w:p w14:paraId="1DB5D1F7" w14:textId="77777777" w:rsidR="00214369" w:rsidRPr="00D01A9F" w:rsidRDefault="00C420B4" w:rsidP="00D01A9F">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r w:rsidRPr="00D01A9F">
        <w:rPr>
          <w:rFonts w:ascii="Monospace" w:hAnsi="Monospace"/>
          <w:color w:val="FFFFFF" w:themeColor="background2"/>
          <w:sz w:val="20"/>
          <w:szCs w:val="16"/>
          <w:lang w:val="en-US"/>
        </w:rPr>
        <w:t>Switch(config-</w:t>
      </w:r>
      <w:proofErr w:type="spellStart"/>
      <w:proofErr w:type="gramStart"/>
      <w:r w:rsidRPr="00D01A9F">
        <w:rPr>
          <w:rFonts w:ascii="Monospace" w:hAnsi="Monospace"/>
          <w:color w:val="FFFFFF" w:themeColor="background2"/>
          <w:sz w:val="20"/>
          <w:szCs w:val="16"/>
          <w:lang w:val="en-US"/>
        </w:rPr>
        <w:t>vlan</w:t>
      </w:r>
      <w:proofErr w:type="spellEnd"/>
      <w:r w:rsidRPr="00D01A9F">
        <w:rPr>
          <w:rFonts w:ascii="Monospace" w:hAnsi="Monospace"/>
          <w:color w:val="FFFFFF" w:themeColor="background2"/>
          <w:sz w:val="20"/>
          <w:szCs w:val="16"/>
          <w:lang w:val="en-US"/>
        </w:rPr>
        <w:t>)#</w:t>
      </w:r>
      <w:proofErr w:type="gramEnd"/>
      <w:r w:rsidRPr="00D01A9F">
        <w:rPr>
          <w:rFonts w:ascii="Monospace" w:hAnsi="Monospace"/>
          <w:color w:val="FFFFFF" w:themeColor="background2"/>
          <w:sz w:val="20"/>
          <w:szCs w:val="16"/>
          <w:lang w:val="en-US"/>
        </w:rPr>
        <w:t xml:space="preserve"> exit </w:t>
      </w:r>
    </w:p>
    <w:p w14:paraId="5B9E73F3" w14:textId="77777777" w:rsidR="00214369" w:rsidRPr="00D01A9F" w:rsidRDefault="00C420B4" w:rsidP="00D01A9F">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r w:rsidRPr="00D01A9F">
        <w:rPr>
          <w:rFonts w:ascii="Monospace" w:hAnsi="Monospace"/>
          <w:color w:val="FFFFFF" w:themeColor="background2"/>
          <w:sz w:val="20"/>
          <w:szCs w:val="16"/>
          <w:lang w:val="en-US"/>
        </w:rPr>
        <w:t>Switch(</w:t>
      </w:r>
      <w:proofErr w:type="gramStart"/>
      <w:r w:rsidRPr="00D01A9F">
        <w:rPr>
          <w:rFonts w:ascii="Monospace" w:hAnsi="Monospace"/>
          <w:color w:val="FFFFFF" w:themeColor="background2"/>
          <w:sz w:val="20"/>
          <w:szCs w:val="16"/>
          <w:lang w:val="en-US"/>
        </w:rPr>
        <w:t>config)#</w:t>
      </w:r>
      <w:proofErr w:type="gramEnd"/>
      <w:r w:rsidRPr="00D01A9F">
        <w:rPr>
          <w:rFonts w:ascii="Monospace" w:hAnsi="Monospace"/>
          <w:color w:val="FFFFFF" w:themeColor="background2"/>
          <w:sz w:val="20"/>
          <w:szCs w:val="16"/>
          <w:lang w:val="en-US"/>
        </w:rPr>
        <w:t xml:space="preserve"> </w:t>
      </w:r>
      <w:proofErr w:type="spellStart"/>
      <w:r w:rsidRPr="00D01A9F">
        <w:rPr>
          <w:rFonts w:ascii="Monospace" w:hAnsi="Monospace"/>
          <w:color w:val="FFFFFF" w:themeColor="background2"/>
          <w:sz w:val="20"/>
          <w:szCs w:val="16"/>
          <w:lang w:val="en-US"/>
        </w:rPr>
        <w:t>vlan</w:t>
      </w:r>
      <w:proofErr w:type="spellEnd"/>
      <w:r w:rsidRPr="00D01A9F">
        <w:rPr>
          <w:rFonts w:ascii="Monospace" w:hAnsi="Monospace"/>
          <w:color w:val="FFFFFF" w:themeColor="background2"/>
          <w:sz w:val="20"/>
          <w:szCs w:val="16"/>
          <w:lang w:val="en-US"/>
        </w:rPr>
        <w:t xml:space="preserve"> 11 </w:t>
      </w:r>
    </w:p>
    <w:p w14:paraId="06580D4E" w14:textId="77777777" w:rsidR="00214369" w:rsidRPr="00D01A9F" w:rsidRDefault="00C420B4" w:rsidP="00D01A9F">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r w:rsidRPr="00D01A9F">
        <w:rPr>
          <w:rFonts w:ascii="Monospace" w:hAnsi="Monospace"/>
          <w:color w:val="FFFFFF" w:themeColor="background2"/>
          <w:sz w:val="20"/>
          <w:szCs w:val="16"/>
          <w:lang w:val="en-US"/>
        </w:rPr>
        <w:t>Switch(config-</w:t>
      </w:r>
      <w:proofErr w:type="spellStart"/>
      <w:proofErr w:type="gramStart"/>
      <w:r w:rsidRPr="00D01A9F">
        <w:rPr>
          <w:rFonts w:ascii="Monospace" w:hAnsi="Monospace"/>
          <w:color w:val="FFFFFF" w:themeColor="background2"/>
          <w:sz w:val="20"/>
          <w:szCs w:val="16"/>
          <w:lang w:val="en-US"/>
        </w:rPr>
        <w:t>vlan</w:t>
      </w:r>
      <w:proofErr w:type="spellEnd"/>
      <w:r w:rsidRPr="00D01A9F">
        <w:rPr>
          <w:rFonts w:ascii="Monospace" w:hAnsi="Monospace"/>
          <w:color w:val="FFFFFF" w:themeColor="background2"/>
          <w:sz w:val="20"/>
          <w:szCs w:val="16"/>
          <w:lang w:val="en-US"/>
        </w:rPr>
        <w:t>)#</w:t>
      </w:r>
      <w:proofErr w:type="gramEnd"/>
      <w:r w:rsidRPr="00D01A9F">
        <w:rPr>
          <w:rFonts w:ascii="Monospace" w:hAnsi="Monospace"/>
          <w:color w:val="FFFFFF" w:themeColor="background2"/>
          <w:sz w:val="20"/>
          <w:szCs w:val="16"/>
          <w:lang w:val="en-US"/>
        </w:rPr>
        <w:t xml:space="preserve"> name Commercial </w:t>
      </w:r>
    </w:p>
    <w:p w14:paraId="3EB4E8EB" w14:textId="77777777" w:rsidR="00214369" w:rsidRPr="00D01A9F" w:rsidRDefault="00C420B4" w:rsidP="00D01A9F">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r w:rsidRPr="00D01A9F">
        <w:rPr>
          <w:rFonts w:ascii="Monospace" w:hAnsi="Monospace"/>
          <w:color w:val="FFFFFF" w:themeColor="background2"/>
          <w:sz w:val="20"/>
          <w:szCs w:val="16"/>
          <w:lang w:val="en-US"/>
        </w:rPr>
        <w:t>Switch(config-</w:t>
      </w:r>
      <w:proofErr w:type="spellStart"/>
      <w:proofErr w:type="gramStart"/>
      <w:r w:rsidRPr="00D01A9F">
        <w:rPr>
          <w:rFonts w:ascii="Monospace" w:hAnsi="Monospace"/>
          <w:color w:val="FFFFFF" w:themeColor="background2"/>
          <w:sz w:val="20"/>
          <w:szCs w:val="16"/>
          <w:lang w:val="en-US"/>
        </w:rPr>
        <w:t>vlan</w:t>
      </w:r>
      <w:proofErr w:type="spellEnd"/>
      <w:r w:rsidRPr="00D01A9F">
        <w:rPr>
          <w:rFonts w:ascii="Monospace" w:hAnsi="Monospace"/>
          <w:color w:val="FFFFFF" w:themeColor="background2"/>
          <w:sz w:val="20"/>
          <w:szCs w:val="16"/>
          <w:lang w:val="en-US"/>
        </w:rPr>
        <w:t>)#</w:t>
      </w:r>
      <w:proofErr w:type="gramEnd"/>
      <w:r w:rsidRPr="00D01A9F">
        <w:rPr>
          <w:rFonts w:ascii="Monospace" w:hAnsi="Monospace"/>
          <w:color w:val="FFFFFF" w:themeColor="background2"/>
          <w:sz w:val="20"/>
          <w:szCs w:val="16"/>
          <w:lang w:val="en-US"/>
        </w:rPr>
        <w:t xml:space="preserve"> exit </w:t>
      </w:r>
    </w:p>
    <w:p w14:paraId="032969DC" w14:textId="77777777" w:rsidR="00214369" w:rsidRPr="00D01A9F" w:rsidRDefault="00C420B4" w:rsidP="00D01A9F">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r w:rsidRPr="00D01A9F">
        <w:rPr>
          <w:rFonts w:ascii="Monospace" w:hAnsi="Monospace"/>
          <w:color w:val="FFFFFF" w:themeColor="background2"/>
          <w:sz w:val="20"/>
          <w:szCs w:val="16"/>
          <w:lang w:val="en-US"/>
        </w:rPr>
        <w:t>Switch(</w:t>
      </w:r>
      <w:proofErr w:type="gramStart"/>
      <w:r w:rsidRPr="00D01A9F">
        <w:rPr>
          <w:rFonts w:ascii="Monospace" w:hAnsi="Monospace"/>
          <w:color w:val="FFFFFF" w:themeColor="background2"/>
          <w:sz w:val="20"/>
          <w:szCs w:val="16"/>
          <w:lang w:val="en-US"/>
        </w:rPr>
        <w:t>config)#</w:t>
      </w:r>
      <w:proofErr w:type="gramEnd"/>
      <w:r w:rsidRPr="00D01A9F">
        <w:rPr>
          <w:rFonts w:ascii="Monospace" w:hAnsi="Monospace"/>
          <w:color w:val="FFFFFF" w:themeColor="background2"/>
          <w:sz w:val="20"/>
          <w:szCs w:val="16"/>
          <w:lang w:val="en-US"/>
        </w:rPr>
        <w:t xml:space="preserve"> </w:t>
      </w:r>
      <w:proofErr w:type="spellStart"/>
      <w:r w:rsidRPr="00D01A9F">
        <w:rPr>
          <w:rFonts w:ascii="Monospace" w:hAnsi="Monospace"/>
          <w:color w:val="FFFFFF" w:themeColor="background2"/>
          <w:sz w:val="20"/>
          <w:szCs w:val="16"/>
          <w:lang w:val="en-US"/>
        </w:rPr>
        <w:t>vlan</w:t>
      </w:r>
      <w:proofErr w:type="spellEnd"/>
      <w:r w:rsidRPr="00D01A9F">
        <w:rPr>
          <w:rFonts w:ascii="Monospace" w:hAnsi="Monospace"/>
          <w:color w:val="FFFFFF" w:themeColor="background2"/>
          <w:sz w:val="20"/>
          <w:szCs w:val="16"/>
          <w:lang w:val="en-US"/>
        </w:rPr>
        <w:t xml:space="preserve"> 12 </w:t>
      </w:r>
    </w:p>
    <w:p w14:paraId="2734A9B2" w14:textId="77777777" w:rsidR="00214369" w:rsidRPr="00D01A9F" w:rsidRDefault="00C420B4" w:rsidP="00D01A9F">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r w:rsidRPr="00D01A9F">
        <w:rPr>
          <w:rFonts w:ascii="Monospace" w:hAnsi="Monospace"/>
          <w:color w:val="FFFFFF" w:themeColor="background2"/>
          <w:sz w:val="20"/>
          <w:szCs w:val="16"/>
          <w:lang w:val="en-US"/>
        </w:rPr>
        <w:t>Switch(config-</w:t>
      </w:r>
      <w:proofErr w:type="spellStart"/>
      <w:proofErr w:type="gramStart"/>
      <w:r w:rsidRPr="00D01A9F">
        <w:rPr>
          <w:rFonts w:ascii="Monospace" w:hAnsi="Monospace"/>
          <w:color w:val="FFFFFF" w:themeColor="background2"/>
          <w:sz w:val="20"/>
          <w:szCs w:val="16"/>
          <w:lang w:val="en-US"/>
        </w:rPr>
        <w:t>vlan</w:t>
      </w:r>
      <w:proofErr w:type="spellEnd"/>
      <w:r w:rsidRPr="00D01A9F">
        <w:rPr>
          <w:rFonts w:ascii="Monospace" w:hAnsi="Monospace"/>
          <w:color w:val="FFFFFF" w:themeColor="background2"/>
          <w:sz w:val="20"/>
          <w:szCs w:val="16"/>
          <w:lang w:val="en-US"/>
        </w:rPr>
        <w:t>)#</w:t>
      </w:r>
      <w:proofErr w:type="gramEnd"/>
      <w:r w:rsidRPr="00D01A9F">
        <w:rPr>
          <w:rFonts w:ascii="Monospace" w:hAnsi="Monospace"/>
          <w:color w:val="FFFFFF" w:themeColor="background2"/>
          <w:sz w:val="20"/>
          <w:szCs w:val="16"/>
          <w:lang w:val="en-US"/>
        </w:rPr>
        <w:t xml:space="preserve"> name </w:t>
      </w:r>
      <w:proofErr w:type="spellStart"/>
      <w:r w:rsidRPr="00D01A9F">
        <w:rPr>
          <w:rFonts w:ascii="Monospace" w:hAnsi="Monospace"/>
          <w:color w:val="FFFFFF" w:themeColor="background2"/>
          <w:sz w:val="20"/>
          <w:szCs w:val="16"/>
          <w:lang w:val="en-US"/>
        </w:rPr>
        <w:t>Wifi</w:t>
      </w:r>
      <w:proofErr w:type="spellEnd"/>
      <w:r w:rsidRPr="00D01A9F">
        <w:rPr>
          <w:rFonts w:ascii="Monospace" w:hAnsi="Monospace"/>
          <w:color w:val="FFFFFF" w:themeColor="background2"/>
          <w:sz w:val="20"/>
          <w:szCs w:val="16"/>
          <w:lang w:val="en-US"/>
        </w:rPr>
        <w:t xml:space="preserve">-invites </w:t>
      </w:r>
    </w:p>
    <w:p w14:paraId="0F2101D8" w14:textId="66CED0FF" w:rsidR="009D0E40" w:rsidRPr="00D01A9F" w:rsidRDefault="00C420B4" w:rsidP="00D01A9F">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r w:rsidRPr="00D01A9F">
        <w:rPr>
          <w:rFonts w:ascii="Monospace" w:hAnsi="Monospace"/>
          <w:color w:val="FFFFFF" w:themeColor="background2"/>
          <w:sz w:val="20"/>
          <w:szCs w:val="16"/>
          <w:lang w:val="en-US"/>
        </w:rPr>
        <w:t>Switch(config-</w:t>
      </w:r>
      <w:proofErr w:type="spellStart"/>
      <w:proofErr w:type="gramStart"/>
      <w:r w:rsidRPr="00D01A9F">
        <w:rPr>
          <w:rFonts w:ascii="Monospace" w:hAnsi="Monospace"/>
          <w:color w:val="FFFFFF" w:themeColor="background2"/>
          <w:sz w:val="20"/>
          <w:szCs w:val="16"/>
          <w:lang w:val="en-US"/>
        </w:rPr>
        <w:t>vlan</w:t>
      </w:r>
      <w:proofErr w:type="spellEnd"/>
      <w:r w:rsidRPr="00D01A9F">
        <w:rPr>
          <w:rFonts w:ascii="Monospace" w:hAnsi="Monospace"/>
          <w:color w:val="FFFFFF" w:themeColor="background2"/>
          <w:sz w:val="20"/>
          <w:szCs w:val="16"/>
          <w:lang w:val="en-US"/>
        </w:rPr>
        <w:t>)#</w:t>
      </w:r>
      <w:proofErr w:type="gramEnd"/>
      <w:r w:rsidRPr="00D01A9F">
        <w:rPr>
          <w:rFonts w:ascii="Monospace" w:hAnsi="Monospace"/>
          <w:color w:val="FFFFFF" w:themeColor="background2"/>
          <w:sz w:val="20"/>
          <w:szCs w:val="16"/>
          <w:lang w:val="en-US"/>
        </w:rPr>
        <w:t xml:space="preserve"> exit</w:t>
      </w:r>
    </w:p>
    <w:p w14:paraId="26C20211" w14:textId="2DF3875C" w:rsidR="00D94410" w:rsidRDefault="00D63001" w:rsidP="00B82038">
      <w:pPr>
        <w:pStyle w:val="Paragraphedeliste"/>
        <w:numPr>
          <w:ilvl w:val="0"/>
          <w:numId w:val="23"/>
        </w:numPr>
        <w:spacing w:line="240" w:lineRule="auto"/>
        <w:jc w:val="both"/>
      </w:pPr>
      <w:r w:rsidRPr="00F05DC5">
        <w:lastRenderedPageBreak/>
        <w:t>Création</w:t>
      </w:r>
      <w:r w:rsidR="00545D36" w:rsidRPr="00F05DC5">
        <w:t xml:space="preserve"> des </w:t>
      </w:r>
      <w:r w:rsidR="001D2CF6" w:rsidRPr="00F05DC5">
        <w:t>trois VLAN</w:t>
      </w:r>
      <w:r w:rsidR="00AA229C" w:rsidRPr="00F05DC5">
        <w:t xml:space="preserve">s </w:t>
      </w:r>
      <w:r>
        <w:t xml:space="preserve">(10,11,12) </w:t>
      </w:r>
      <w:r w:rsidR="00F05DC5" w:rsidRPr="00F05DC5">
        <w:t>e</w:t>
      </w:r>
      <w:r w:rsidR="00F05DC5">
        <w:t>t attribution</w:t>
      </w:r>
      <w:r w:rsidR="001678CF">
        <w:t xml:space="preserve"> d’un nom</w:t>
      </w:r>
      <w:r>
        <w:t xml:space="preserve"> pour chaque VLAN</w:t>
      </w:r>
      <w:r w:rsidR="001678CF">
        <w:t>s</w:t>
      </w:r>
      <w:r w:rsidR="00130B5D">
        <w:t xml:space="preserve">, ici </w:t>
      </w:r>
      <w:r w:rsidR="00F401F4">
        <w:t xml:space="preserve">Technique, </w:t>
      </w:r>
      <w:r w:rsidR="00BC1B9D">
        <w:t>Commercial, Wifi-invites.</w:t>
      </w:r>
    </w:p>
    <w:p w14:paraId="7EB69EF1" w14:textId="77777777" w:rsidR="009F6301" w:rsidRDefault="009F6301" w:rsidP="009F6301">
      <w:pPr>
        <w:pStyle w:val="Paragraphedeliste"/>
        <w:spacing w:line="240" w:lineRule="auto"/>
        <w:jc w:val="both"/>
      </w:pPr>
    </w:p>
    <w:p w14:paraId="430E3089" w14:textId="77777777" w:rsidR="0013225E" w:rsidRDefault="0013225E" w:rsidP="0036404E">
      <w:pPr>
        <w:rPr>
          <w:b/>
          <w:bCs/>
        </w:rPr>
      </w:pPr>
    </w:p>
    <w:p w14:paraId="1DD5051C" w14:textId="45F42A79" w:rsidR="0036404E" w:rsidRPr="0036404E" w:rsidRDefault="0036404E" w:rsidP="0036404E">
      <w:pPr>
        <w:rPr>
          <w:b/>
          <w:bCs/>
        </w:rPr>
      </w:pPr>
      <w:r w:rsidRPr="0036404E">
        <w:rPr>
          <w:b/>
          <w:bCs/>
        </w:rPr>
        <w:t>Switch 2</w:t>
      </w:r>
      <w:r w:rsidR="007D2620">
        <w:rPr>
          <w:b/>
          <w:bCs/>
        </w:rPr>
        <w:t xml:space="preserve"> (client VTP)</w:t>
      </w:r>
    </w:p>
    <w:p w14:paraId="611EC71D" w14:textId="75B437FE" w:rsidR="0036404E" w:rsidRPr="0036404E" w:rsidRDefault="0036404E" w:rsidP="0036404E">
      <w:pPr>
        <w:rPr>
          <w:b/>
          <w:bCs/>
          <w:u w:val="single"/>
        </w:rPr>
      </w:pPr>
      <w:r w:rsidRPr="0036404E">
        <w:rPr>
          <w:b/>
          <w:bCs/>
          <w:u w:val="single"/>
        </w:rPr>
        <w:t>Configurer le mode VTP et le domaine :</w:t>
      </w:r>
    </w:p>
    <w:p w14:paraId="74C98071" w14:textId="77777777" w:rsidR="0036404E" w:rsidRPr="0036404E" w:rsidRDefault="0036404E" w:rsidP="0036404E">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r w:rsidRPr="0036404E">
        <w:rPr>
          <w:rFonts w:ascii="Monospace" w:hAnsi="Monospace"/>
          <w:color w:val="FFFFFF" w:themeColor="background2"/>
          <w:sz w:val="20"/>
          <w:szCs w:val="16"/>
          <w:lang w:val="en-US"/>
        </w:rPr>
        <w:t>Switch2&gt; enable</w:t>
      </w:r>
    </w:p>
    <w:p w14:paraId="7151783E" w14:textId="77777777" w:rsidR="0036404E" w:rsidRPr="0036404E" w:rsidRDefault="0036404E" w:rsidP="0036404E">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r w:rsidRPr="0036404E">
        <w:rPr>
          <w:rFonts w:ascii="Monospace" w:hAnsi="Monospace"/>
          <w:color w:val="FFFFFF" w:themeColor="background2"/>
          <w:sz w:val="20"/>
          <w:szCs w:val="16"/>
          <w:lang w:val="en-US"/>
        </w:rPr>
        <w:t>Switch2# configure terminal</w:t>
      </w:r>
    </w:p>
    <w:p w14:paraId="5D7ED2D7" w14:textId="77777777" w:rsidR="0036404E" w:rsidRPr="0036404E" w:rsidRDefault="0036404E" w:rsidP="0036404E">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r w:rsidRPr="0036404E">
        <w:rPr>
          <w:rFonts w:ascii="Monospace" w:hAnsi="Monospace"/>
          <w:color w:val="FFFFFF" w:themeColor="background2"/>
          <w:sz w:val="20"/>
          <w:szCs w:val="16"/>
          <w:lang w:val="en-US"/>
        </w:rPr>
        <w:t>Switch2(</w:t>
      </w:r>
      <w:proofErr w:type="gramStart"/>
      <w:r w:rsidRPr="0036404E">
        <w:rPr>
          <w:rFonts w:ascii="Monospace" w:hAnsi="Monospace"/>
          <w:color w:val="FFFFFF" w:themeColor="background2"/>
          <w:sz w:val="20"/>
          <w:szCs w:val="16"/>
          <w:lang w:val="en-US"/>
        </w:rPr>
        <w:t>config)#</w:t>
      </w:r>
      <w:proofErr w:type="gramEnd"/>
      <w:r w:rsidRPr="0036404E">
        <w:rPr>
          <w:rFonts w:ascii="Monospace" w:hAnsi="Monospace"/>
          <w:color w:val="FFFFFF" w:themeColor="background2"/>
          <w:sz w:val="20"/>
          <w:szCs w:val="16"/>
          <w:lang w:val="en-US"/>
        </w:rPr>
        <w:t xml:space="preserve"> </w:t>
      </w:r>
      <w:proofErr w:type="spellStart"/>
      <w:r w:rsidRPr="0036404E">
        <w:rPr>
          <w:rFonts w:ascii="Monospace" w:hAnsi="Monospace"/>
          <w:color w:val="FFFFFF" w:themeColor="background2"/>
          <w:sz w:val="20"/>
          <w:szCs w:val="16"/>
          <w:lang w:val="en-US"/>
        </w:rPr>
        <w:t>vtp</w:t>
      </w:r>
      <w:proofErr w:type="spellEnd"/>
      <w:r w:rsidRPr="0036404E">
        <w:rPr>
          <w:rFonts w:ascii="Monospace" w:hAnsi="Monospace"/>
          <w:color w:val="FFFFFF" w:themeColor="background2"/>
          <w:sz w:val="20"/>
          <w:szCs w:val="16"/>
          <w:lang w:val="en-US"/>
        </w:rPr>
        <w:t xml:space="preserve"> mode client</w:t>
      </w:r>
    </w:p>
    <w:p w14:paraId="656B66BB" w14:textId="77777777" w:rsidR="0036404E" w:rsidRPr="0036404E" w:rsidRDefault="0036404E" w:rsidP="0036404E">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r w:rsidRPr="0036404E">
        <w:rPr>
          <w:rFonts w:ascii="Monospace" w:hAnsi="Monospace"/>
          <w:color w:val="FFFFFF" w:themeColor="background2"/>
          <w:sz w:val="20"/>
          <w:szCs w:val="16"/>
          <w:lang w:val="en-US"/>
        </w:rPr>
        <w:t xml:space="preserve">Switch2(config)# </w:t>
      </w:r>
      <w:proofErr w:type="spellStart"/>
      <w:r w:rsidRPr="0036404E">
        <w:rPr>
          <w:rFonts w:ascii="Monospace" w:hAnsi="Monospace"/>
          <w:color w:val="FFFFFF" w:themeColor="background2"/>
          <w:sz w:val="20"/>
          <w:szCs w:val="16"/>
          <w:lang w:val="en-US"/>
        </w:rPr>
        <w:t>vtp</w:t>
      </w:r>
      <w:proofErr w:type="spellEnd"/>
      <w:r w:rsidRPr="0036404E">
        <w:rPr>
          <w:rFonts w:ascii="Monospace" w:hAnsi="Monospace"/>
          <w:color w:val="FFFFFF" w:themeColor="background2"/>
          <w:sz w:val="20"/>
          <w:szCs w:val="16"/>
          <w:lang w:val="en-US"/>
        </w:rPr>
        <w:t xml:space="preserve"> domain Engie</w:t>
      </w:r>
    </w:p>
    <w:p w14:paraId="33F6A7A2" w14:textId="645111F6" w:rsidR="0036404E" w:rsidRPr="002E2FE6" w:rsidRDefault="0036404E" w:rsidP="0036404E">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rPr>
      </w:pPr>
      <w:r w:rsidRPr="002E2FE6">
        <w:rPr>
          <w:rFonts w:ascii="Monospace" w:hAnsi="Monospace"/>
          <w:color w:val="FFFFFF" w:themeColor="background2"/>
          <w:sz w:val="20"/>
          <w:szCs w:val="16"/>
        </w:rPr>
        <w:t>Switch2(config)# vtp password cisco</w:t>
      </w:r>
    </w:p>
    <w:p w14:paraId="7315240B" w14:textId="77777777" w:rsidR="0036404E" w:rsidRPr="002E2FE6" w:rsidRDefault="0036404E" w:rsidP="00D94410">
      <w:pPr>
        <w:rPr>
          <w:b/>
          <w:bCs/>
          <w:u w:val="single"/>
        </w:rPr>
      </w:pPr>
    </w:p>
    <w:p w14:paraId="53F89F43" w14:textId="09112DC2" w:rsidR="00772138" w:rsidRDefault="00E65266" w:rsidP="00D94410">
      <w:pPr>
        <w:rPr>
          <w:b/>
          <w:bCs/>
          <w:u w:val="single"/>
        </w:rPr>
      </w:pPr>
      <w:r>
        <w:rPr>
          <w:b/>
          <w:bCs/>
          <w:u w:val="single"/>
        </w:rPr>
        <w:t>Vérification de la configuration VLAN :</w:t>
      </w:r>
    </w:p>
    <w:p w14:paraId="34E346B9" w14:textId="76BBBD88" w:rsidR="00E65266" w:rsidRPr="00E65266" w:rsidRDefault="00146853" w:rsidP="00D94410">
      <w:r>
        <w:t>Utiliser une commande qui a</w:t>
      </w:r>
      <w:r w:rsidR="00852663">
        <w:t>ffichera une liste des VLAN</w:t>
      </w:r>
      <w:r w:rsidR="00AE1980">
        <w:t>.</w:t>
      </w:r>
    </w:p>
    <w:p w14:paraId="73BAAE0E" w14:textId="0C98EC4D" w:rsidR="00772138" w:rsidRPr="0036513D" w:rsidRDefault="00080262" w:rsidP="00080262">
      <w:pPr>
        <w:pBdr>
          <w:top w:val="single" w:sz="4" w:space="1" w:color="auto"/>
          <w:left w:val="single" w:sz="4" w:space="4" w:color="auto"/>
          <w:bottom w:val="single" w:sz="4" w:space="1" w:color="auto"/>
          <w:right w:val="single" w:sz="4" w:space="4" w:color="auto"/>
        </w:pBdr>
        <w:shd w:val="clear" w:color="auto" w:fill="000000"/>
        <w:rPr>
          <w:b/>
          <w:bCs/>
          <w:u w:val="single"/>
          <w:lang w:val="en-US"/>
        </w:rPr>
      </w:pPr>
      <w:r w:rsidRPr="00881E28">
        <w:rPr>
          <w:rFonts w:ascii="Monospace" w:hAnsi="Monospace"/>
          <w:color w:val="FFFFFF" w:themeColor="background2"/>
          <w:sz w:val="20"/>
          <w:szCs w:val="16"/>
          <w:lang w:val="en-US"/>
        </w:rPr>
        <w:t>Switch(</w:t>
      </w:r>
      <w:proofErr w:type="gramStart"/>
      <w:r w:rsidRPr="00881E28">
        <w:rPr>
          <w:rFonts w:ascii="Monospace" w:hAnsi="Monospace"/>
          <w:color w:val="FFFFFF" w:themeColor="background2"/>
          <w:sz w:val="20"/>
          <w:szCs w:val="16"/>
          <w:lang w:val="en-US"/>
        </w:rPr>
        <w:t>config)#</w:t>
      </w:r>
      <w:proofErr w:type="gramEnd"/>
      <w:r w:rsidR="0036513D">
        <w:rPr>
          <w:rFonts w:ascii="Monospace" w:hAnsi="Monospace"/>
          <w:color w:val="FFFFFF" w:themeColor="background2"/>
          <w:sz w:val="20"/>
          <w:szCs w:val="16"/>
          <w:lang w:val="en-US"/>
        </w:rPr>
        <w:t xml:space="preserve">do show </w:t>
      </w:r>
      <w:proofErr w:type="spellStart"/>
      <w:r w:rsidR="0036513D">
        <w:rPr>
          <w:rFonts w:ascii="Monospace" w:hAnsi="Monospace"/>
          <w:color w:val="FFFFFF" w:themeColor="background2"/>
          <w:sz w:val="20"/>
          <w:szCs w:val="16"/>
          <w:lang w:val="en-US"/>
        </w:rPr>
        <w:t>vlan</w:t>
      </w:r>
      <w:proofErr w:type="spellEnd"/>
      <w:r w:rsidR="0036513D">
        <w:rPr>
          <w:rFonts w:ascii="Monospace" w:hAnsi="Monospace"/>
          <w:color w:val="FFFFFF" w:themeColor="background2"/>
          <w:sz w:val="20"/>
          <w:szCs w:val="16"/>
          <w:lang w:val="en-US"/>
        </w:rPr>
        <w:t xml:space="preserve"> brief</w:t>
      </w:r>
    </w:p>
    <w:p w14:paraId="6B5FE050" w14:textId="06E01EB5" w:rsidR="00772138" w:rsidRPr="00120A69" w:rsidRDefault="00AE1980" w:rsidP="009D0182">
      <w:pPr>
        <w:pStyle w:val="Paragraphedeliste"/>
        <w:numPr>
          <w:ilvl w:val="0"/>
          <w:numId w:val="23"/>
        </w:numPr>
        <w:spacing w:line="240" w:lineRule="auto"/>
        <w:jc w:val="both"/>
      </w:pPr>
      <w:r w:rsidRPr="00120A69">
        <w:t xml:space="preserve">Une liste </w:t>
      </w:r>
      <w:r w:rsidR="00120A69" w:rsidRPr="00120A69">
        <w:t>apparaitra</w:t>
      </w:r>
      <w:r w:rsidR="00120A69">
        <w:t xml:space="preserve">, toutes les VLANs existante </w:t>
      </w:r>
      <w:r w:rsidR="008500CC">
        <w:t>sont affichés dans l’ordre.</w:t>
      </w:r>
      <w:r w:rsidR="00B96E3C">
        <w:t xml:space="preserve"> Cela nous permettra également de vérifier si les ports </w:t>
      </w:r>
      <w:r w:rsidR="005D329B">
        <w:t>ont</w:t>
      </w:r>
      <w:r w:rsidR="00B96E3C">
        <w:t xml:space="preserve"> bien été affecté </w:t>
      </w:r>
      <w:r w:rsidR="00751C25">
        <w:t>au</w:t>
      </w:r>
      <w:r w:rsidR="005D329B">
        <w:t>x</w:t>
      </w:r>
      <w:r w:rsidR="00751C25">
        <w:t xml:space="preserve"> </w:t>
      </w:r>
      <w:r w:rsidR="00295059">
        <w:t>bon</w:t>
      </w:r>
      <w:r w:rsidR="005D329B">
        <w:t>nes</w:t>
      </w:r>
      <w:r w:rsidR="00295059">
        <w:t xml:space="preserve"> VLAN</w:t>
      </w:r>
      <w:r w:rsidR="005D329B">
        <w:t>s.</w:t>
      </w:r>
    </w:p>
    <w:p w14:paraId="2903FE4E" w14:textId="77777777" w:rsidR="008C19E4" w:rsidRDefault="008C19E4" w:rsidP="00D94410">
      <w:pPr>
        <w:rPr>
          <w:b/>
          <w:bCs/>
          <w:u w:val="single"/>
        </w:rPr>
      </w:pPr>
    </w:p>
    <w:p w14:paraId="4DEDD954" w14:textId="2A1D857D" w:rsidR="00D94410" w:rsidRPr="00D94410" w:rsidRDefault="00D94410" w:rsidP="00D94410">
      <w:pPr>
        <w:rPr>
          <w:b/>
          <w:bCs/>
          <w:u w:val="single"/>
        </w:rPr>
      </w:pPr>
      <w:r w:rsidRPr="00D94410">
        <w:rPr>
          <w:b/>
          <w:bCs/>
          <w:u w:val="single"/>
        </w:rPr>
        <w:t>Assignation des ports aux VLANs</w:t>
      </w:r>
      <w:r w:rsidR="006E0213">
        <w:rPr>
          <w:b/>
          <w:bCs/>
          <w:u w:val="single"/>
        </w:rPr>
        <w:t xml:space="preserve"> grâce au mode Access</w:t>
      </w:r>
      <w:r w:rsidRPr="00D94410">
        <w:rPr>
          <w:b/>
          <w:bCs/>
          <w:u w:val="single"/>
        </w:rPr>
        <w:t xml:space="preserve"> :</w:t>
      </w:r>
    </w:p>
    <w:p w14:paraId="38B73B64" w14:textId="1B9284E1" w:rsidR="00D94410" w:rsidRPr="00D94410" w:rsidRDefault="00D94410" w:rsidP="00D94410">
      <w:r w:rsidRPr="00D94410">
        <w:t>Attribue</w:t>
      </w:r>
      <w:r w:rsidR="00852663">
        <w:t>r</w:t>
      </w:r>
      <w:r w:rsidRPr="00D94410">
        <w:t xml:space="preserve"> les ports du switch aux VLANs correspondants.</w:t>
      </w:r>
      <w:r w:rsidR="001619F4">
        <w:t xml:space="preserve"> Sur les deux </w:t>
      </w:r>
      <w:proofErr w:type="spellStart"/>
      <w:r w:rsidR="001619F4">
        <w:t>switchs</w:t>
      </w:r>
      <w:proofErr w:type="spellEnd"/>
      <w:r w:rsidR="001619F4">
        <w:t>.</w:t>
      </w:r>
    </w:p>
    <w:p w14:paraId="63865268" w14:textId="6024B103" w:rsidR="00F1096F" w:rsidRPr="003B1AD0" w:rsidRDefault="008F5470" w:rsidP="00881E28">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rPr>
      </w:pPr>
      <w:r w:rsidRPr="003B1AD0">
        <w:rPr>
          <w:rFonts w:ascii="Monospace" w:hAnsi="Monospace"/>
          <w:color w:val="FFFFFF" w:themeColor="background2"/>
          <w:sz w:val="20"/>
          <w:szCs w:val="16"/>
        </w:rPr>
        <w:t>Switch</w:t>
      </w:r>
      <w:r w:rsidR="00A701ED" w:rsidRPr="003B1AD0">
        <w:rPr>
          <w:rFonts w:ascii="Monospace" w:hAnsi="Monospace"/>
          <w:color w:val="FFFFFF" w:themeColor="background2"/>
          <w:sz w:val="20"/>
          <w:szCs w:val="16"/>
        </w:rPr>
        <w:t>&gt;</w:t>
      </w:r>
      <w:r w:rsidR="007851C4" w:rsidRPr="003B1AD0">
        <w:rPr>
          <w:rFonts w:ascii="Monospace" w:hAnsi="Monospace"/>
          <w:color w:val="FFFFFF" w:themeColor="background2"/>
          <w:sz w:val="20"/>
          <w:szCs w:val="16"/>
        </w:rPr>
        <w:t>enable</w:t>
      </w:r>
    </w:p>
    <w:p w14:paraId="2C773D77" w14:textId="55448810" w:rsidR="00F1096F" w:rsidRPr="00881E28" w:rsidRDefault="008F5470" w:rsidP="00881E28">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proofErr w:type="spellStart"/>
      <w:r w:rsidRPr="00881E28">
        <w:rPr>
          <w:rFonts w:ascii="Monospace" w:hAnsi="Monospace"/>
          <w:color w:val="FFFFFF" w:themeColor="background2"/>
          <w:sz w:val="20"/>
          <w:szCs w:val="16"/>
          <w:lang w:val="en-US"/>
        </w:rPr>
        <w:t>Switch</w:t>
      </w:r>
      <w:r w:rsidR="006F5FE0">
        <w:rPr>
          <w:rFonts w:ascii="Monospace" w:hAnsi="Monospace"/>
          <w:color w:val="FFFFFF" w:themeColor="background2"/>
          <w:sz w:val="20"/>
          <w:szCs w:val="16"/>
          <w:lang w:val="en-US"/>
        </w:rPr>
        <w:t>#</w:t>
      </w:r>
      <w:r w:rsidR="00D52394">
        <w:rPr>
          <w:rFonts w:ascii="Monospace" w:hAnsi="Monospace"/>
          <w:color w:val="FFFFFF" w:themeColor="background2"/>
          <w:sz w:val="20"/>
          <w:szCs w:val="16"/>
          <w:lang w:val="en-US"/>
        </w:rPr>
        <w:t>config</w:t>
      </w:r>
      <w:proofErr w:type="spellEnd"/>
      <w:r w:rsidR="00D52394">
        <w:rPr>
          <w:rFonts w:ascii="Monospace" w:hAnsi="Monospace"/>
          <w:color w:val="FFFFFF" w:themeColor="background2"/>
          <w:sz w:val="20"/>
          <w:szCs w:val="16"/>
          <w:lang w:val="en-US"/>
        </w:rPr>
        <w:t xml:space="preserve"> t </w:t>
      </w:r>
      <w:r w:rsidRPr="00881E28">
        <w:rPr>
          <w:rFonts w:ascii="Monospace" w:hAnsi="Monospace"/>
          <w:color w:val="FFFFFF" w:themeColor="background2"/>
          <w:sz w:val="20"/>
          <w:szCs w:val="16"/>
          <w:lang w:val="en-US"/>
        </w:rPr>
        <w:t xml:space="preserve"> </w:t>
      </w:r>
    </w:p>
    <w:p w14:paraId="7769C11F" w14:textId="59A976EF" w:rsidR="00F1096F" w:rsidRPr="00881E28" w:rsidRDefault="008F5470" w:rsidP="00881E28">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r w:rsidRPr="00881E28">
        <w:rPr>
          <w:rFonts w:ascii="Monospace" w:hAnsi="Monospace"/>
          <w:color w:val="FFFFFF" w:themeColor="background2"/>
          <w:sz w:val="20"/>
          <w:szCs w:val="16"/>
          <w:lang w:val="en-US"/>
        </w:rPr>
        <w:t>Switch(</w:t>
      </w:r>
      <w:proofErr w:type="gramStart"/>
      <w:r w:rsidRPr="00881E28">
        <w:rPr>
          <w:rFonts w:ascii="Monospace" w:hAnsi="Monospace"/>
          <w:color w:val="FFFFFF" w:themeColor="background2"/>
          <w:sz w:val="20"/>
          <w:szCs w:val="16"/>
          <w:lang w:val="en-US"/>
        </w:rPr>
        <w:t>config)#</w:t>
      </w:r>
      <w:proofErr w:type="gramEnd"/>
      <w:r w:rsidR="004A727C">
        <w:rPr>
          <w:rFonts w:ascii="Monospace" w:hAnsi="Monospace"/>
          <w:color w:val="FFFFFF" w:themeColor="background2"/>
          <w:sz w:val="20"/>
          <w:szCs w:val="16"/>
          <w:lang w:val="en-US"/>
        </w:rPr>
        <w:t>interface</w:t>
      </w:r>
      <w:r w:rsidR="00AF60F3">
        <w:rPr>
          <w:rFonts w:ascii="Monospace" w:hAnsi="Monospace"/>
          <w:color w:val="FFFFFF" w:themeColor="background2"/>
          <w:sz w:val="20"/>
          <w:szCs w:val="16"/>
          <w:lang w:val="en-US"/>
        </w:rPr>
        <w:t xml:space="preserve"> fa0/1</w:t>
      </w:r>
    </w:p>
    <w:p w14:paraId="63F29C52" w14:textId="59241E41" w:rsidR="00F1096F" w:rsidRPr="00881E28" w:rsidRDefault="008F5470" w:rsidP="00881E28">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r w:rsidRPr="00881E28">
        <w:rPr>
          <w:rFonts w:ascii="Monospace" w:hAnsi="Monospace"/>
          <w:color w:val="FFFFFF" w:themeColor="background2"/>
          <w:sz w:val="20"/>
          <w:szCs w:val="16"/>
          <w:lang w:val="en-US"/>
        </w:rPr>
        <w:t>Switch(</w:t>
      </w:r>
      <w:proofErr w:type="gramStart"/>
      <w:r w:rsidRPr="00881E28">
        <w:rPr>
          <w:rFonts w:ascii="Monospace" w:hAnsi="Monospace"/>
          <w:color w:val="FFFFFF" w:themeColor="background2"/>
          <w:sz w:val="20"/>
          <w:szCs w:val="16"/>
          <w:lang w:val="en-US"/>
        </w:rPr>
        <w:t>config)#</w:t>
      </w:r>
      <w:proofErr w:type="gramEnd"/>
      <w:r w:rsidR="0075214B">
        <w:rPr>
          <w:rFonts w:ascii="Monospace" w:hAnsi="Monospace"/>
          <w:color w:val="FFFFFF" w:themeColor="background2"/>
          <w:sz w:val="20"/>
          <w:szCs w:val="16"/>
          <w:lang w:val="en-US"/>
        </w:rPr>
        <w:t>s</w:t>
      </w:r>
      <w:r w:rsidR="00DC0E5B" w:rsidRPr="00881E28">
        <w:rPr>
          <w:rFonts w:ascii="Monospace" w:hAnsi="Monospace"/>
          <w:color w:val="FFFFFF" w:themeColor="background2"/>
          <w:sz w:val="20"/>
          <w:szCs w:val="16"/>
          <w:lang w:val="en-US"/>
        </w:rPr>
        <w:t xml:space="preserve">witchport </w:t>
      </w:r>
      <w:r w:rsidR="004A727C">
        <w:rPr>
          <w:rFonts w:ascii="Monospace" w:hAnsi="Monospace"/>
          <w:color w:val="FFFFFF" w:themeColor="background2"/>
          <w:sz w:val="20"/>
          <w:szCs w:val="16"/>
          <w:lang w:val="en-US"/>
        </w:rPr>
        <w:t xml:space="preserve">mode </w:t>
      </w:r>
      <w:r w:rsidR="00DC0E5B" w:rsidRPr="00881E28">
        <w:rPr>
          <w:rFonts w:ascii="Monospace" w:hAnsi="Monospace"/>
          <w:color w:val="FFFFFF" w:themeColor="background2"/>
          <w:sz w:val="20"/>
          <w:szCs w:val="16"/>
          <w:lang w:val="en-US"/>
        </w:rPr>
        <w:t>acces</w:t>
      </w:r>
      <w:r w:rsidR="004A727C">
        <w:rPr>
          <w:rFonts w:ascii="Monospace" w:hAnsi="Monospace"/>
          <w:color w:val="FFFFFF" w:themeColor="background2"/>
          <w:sz w:val="20"/>
          <w:szCs w:val="16"/>
          <w:lang w:val="en-US"/>
        </w:rPr>
        <w:t>s</w:t>
      </w:r>
    </w:p>
    <w:p w14:paraId="2ADEB11E" w14:textId="0C31C798" w:rsidR="00F1096F" w:rsidRPr="00881E28" w:rsidRDefault="008F5470" w:rsidP="00881E28">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r w:rsidRPr="00881E28">
        <w:rPr>
          <w:rFonts w:ascii="Monospace" w:hAnsi="Monospace"/>
          <w:color w:val="FFFFFF" w:themeColor="background2"/>
          <w:sz w:val="20"/>
          <w:szCs w:val="16"/>
          <w:lang w:val="en-US"/>
        </w:rPr>
        <w:t>Switch(config)</w:t>
      </w:r>
      <w:r w:rsidR="004A727C">
        <w:rPr>
          <w:rFonts w:ascii="Monospace" w:hAnsi="Monospace"/>
          <w:color w:val="FFFFFF" w:themeColor="background2"/>
          <w:sz w:val="20"/>
          <w:szCs w:val="16"/>
          <w:lang w:val="en-US"/>
        </w:rPr>
        <w:t>#</w:t>
      </w:r>
      <w:r w:rsidR="004A727C" w:rsidRPr="00881E28">
        <w:rPr>
          <w:rFonts w:ascii="Monospace" w:hAnsi="Monospace"/>
          <w:color w:val="FFFFFF" w:themeColor="background2"/>
          <w:sz w:val="20"/>
          <w:szCs w:val="16"/>
          <w:lang w:val="en-US"/>
        </w:rPr>
        <w:t xml:space="preserve">switchport access </w:t>
      </w:r>
      <w:proofErr w:type="spellStart"/>
      <w:r w:rsidR="004A727C" w:rsidRPr="00881E28">
        <w:rPr>
          <w:rFonts w:ascii="Monospace" w:hAnsi="Monospace"/>
          <w:color w:val="FFFFFF" w:themeColor="background2"/>
          <w:sz w:val="20"/>
          <w:szCs w:val="16"/>
          <w:lang w:val="en-US"/>
        </w:rPr>
        <w:t>vlan</w:t>
      </w:r>
      <w:proofErr w:type="spellEnd"/>
      <w:r w:rsidR="004A727C" w:rsidRPr="00881E28">
        <w:rPr>
          <w:rFonts w:ascii="Monospace" w:hAnsi="Monospace"/>
          <w:color w:val="FFFFFF" w:themeColor="background2"/>
          <w:sz w:val="20"/>
          <w:szCs w:val="16"/>
          <w:lang w:val="en-US"/>
        </w:rPr>
        <w:t xml:space="preserve"> 10</w:t>
      </w:r>
    </w:p>
    <w:p w14:paraId="2040810C" w14:textId="3DEB9582" w:rsidR="00F1096F" w:rsidRPr="00881E28" w:rsidRDefault="008F5470" w:rsidP="00881E28">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r w:rsidRPr="00881E28">
        <w:rPr>
          <w:rFonts w:ascii="Monospace" w:hAnsi="Monospace"/>
          <w:color w:val="FFFFFF" w:themeColor="background2"/>
          <w:sz w:val="20"/>
          <w:szCs w:val="16"/>
          <w:lang w:val="en-US"/>
        </w:rPr>
        <w:t>Switch(confi</w:t>
      </w:r>
      <w:r w:rsidR="001C5C85">
        <w:rPr>
          <w:rFonts w:ascii="Monospace" w:hAnsi="Monospace"/>
          <w:color w:val="FFFFFF" w:themeColor="background2"/>
          <w:sz w:val="20"/>
          <w:szCs w:val="16"/>
          <w:lang w:val="en-US"/>
        </w:rPr>
        <w:t>g</w:t>
      </w:r>
      <w:r w:rsidRPr="00881E28">
        <w:rPr>
          <w:rFonts w:ascii="Monospace" w:hAnsi="Monospace"/>
          <w:color w:val="FFFFFF" w:themeColor="background2"/>
          <w:sz w:val="20"/>
          <w:szCs w:val="16"/>
          <w:lang w:val="en-US"/>
        </w:rPr>
        <w:t>)#</w:t>
      </w:r>
      <w:r w:rsidR="0075214B">
        <w:rPr>
          <w:rFonts w:ascii="Monospace" w:hAnsi="Monospace"/>
          <w:color w:val="FFFFFF" w:themeColor="background2"/>
          <w:sz w:val="20"/>
          <w:szCs w:val="16"/>
          <w:lang w:val="en-US"/>
        </w:rPr>
        <w:t>ex</w:t>
      </w:r>
      <w:r w:rsidR="008856D9">
        <w:rPr>
          <w:rFonts w:ascii="Monospace" w:hAnsi="Monospace"/>
          <w:color w:val="FFFFFF" w:themeColor="background2"/>
          <w:sz w:val="20"/>
          <w:szCs w:val="16"/>
          <w:lang w:val="en-US"/>
        </w:rPr>
        <w:t>it</w:t>
      </w:r>
    </w:p>
    <w:p w14:paraId="48E23BC2" w14:textId="046B9E36" w:rsidR="00F1096F" w:rsidRPr="00881E28" w:rsidRDefault="008F5470" w:rsidP="00881E28">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r w:rsidRPr="00881E28">
        <w:rPr>
          <w:rFonts w:ascii="Monospace" w:hAnsi="Monospace"/>
          <w:color w:val="FFFFFF" w:themeColor="background2"/>
          <w:sz w:val="20"/>
          <w:szCs w:val="16"/>
          <w:lang w:val="en-US"/>
        </w:rPr>
        <w:t>Switch(confi</w:t>
      </w:r>
      <w:r w:rsidR="001C5C85">
        <w:rPr>
          <w:rFonts w:ascii="Monospace" w:hAnsi="Monospace"/>
          <w:color w:val="FFFFFF" w:themeColor="background2"/>
          <w:sz w:val="20"/>
          <w:szCs w:val="16"/>
          <w:lang w:val="en-US"/>
        </w:rPr>
        <w:t>g</w:t>
      </w:r>
      <w:r w:rsidRPr="00881E28">
        <w:rPr>
          <w:rFonts w:ascii="Monospace" w:hAnsi="Monospace"/>
          <w:color w:val="FFFFFF" w:themeColor="background2"/>
          <w:sz w:val="20"/>
          <w:szCs w:val="16"/>
          <w:lang w:val="en-US"/>
        </w:rPr>
        <w:t>)#</w:t>
      </w:r>
    </w:p>
    <w:p w14:paraId="7496DA99" w14:textId="7DFCC58F" w:rsidR="00F1096F" w:rsidRPr="00881E28" w:rsidRDefault="008F5470" w:rsidP="00881E28">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r w:rsidRPr="00881E28">
        <w:rPr>
          <w:rFonts w:ascii="Monospace" w:hAnsi="Monospace"/>
          <w:color w:val="FFFFFF" w:themeColor="background2"/>
          <w:sz w:val="20"/>
          <w:szCs w:val="16"/>
          <w:lang w:val="en-US"/>
        </w:rPr>
        <w:t>Switch(config)#</w:t>
      </w:r>
      <w:r w:rsidR="00C821A3">
        <w:rPr>
          <w:rFonts w:ascii="Monospace" w:hAnsi="Monospace"/>
          <w:color w:val="FFFFFF" w:themeColor="background2"/>
          <w:sz w:val="20"/>
          <w:szCs w:val="16"/>
          <w:lang w:val="en-US"/>
        </w:rPr>
        <w:t>interface fa0/2</w:t>
      </w:r>
    </w:p>
    <w:p w14:paraId="59F1C8F9" w14:textId="7ABEF21A" w:rsidR="00F1096F" w:rsidRPr="00881E28" w:rsidRDefault="008F5470" w:rsidP="00881E28">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r w:rsidRPr="00881E28">
        <w:rPr>
          <w:rFonts w:ascii="Monospace" w:hAnsi="Monospace"/>
          <w:color w:val="FFFFFF" w:themeColor="background2"/>
          <w:sz w:val="20"/>
          <w:szCs w:val="16"/>
          <w:lang w:val="en-US"/>
        </w:rPr>
        <w:t>Switch(</w:t>
      </w:r>
      <w:proofErr w:type="gramStart"/>
      <w:r w:rsidRPr="00881E28">
        <w:rPr>
          <w:rFonts w:ascii="Monospace" w:hAnsi="Monospace"/>
          <w:color w:val="FFFFFF" w:themeColor="background2"/>
          <w:sz w:val="20"/>
          <w:szCs w:val="16"/>
          <w:lang w:val="en-US"/>
        </w:rPr>
        <w:t>config)#</w:t>
      </w:r>
      <w:proofErr w:type="gramEnd"/>
      <w:r w:rsidR="00F63FD1">
        <w:rPr>
          <w:rFonts w:ascii="Monospace" w:hAnsi="Monospace"/>
          <w:color w:val="FFFFFF" w:themeColor="background2"/>
          <w:sz w:val="20"/>
          <w:szCs w:val="16"/>
          <w:lang w:val="en-US"/>
        </w:rPr>
        <w:t>switchport mode access</w:t>
      </w:r>
    </w:p>
    <w:p w14:paraId="62D5F8CC" w14:textId="5E32DEDF" w:rsidR="00F1096F" w:rsidRPr="00881E28" w:rsidRDefault="008F5470" w:rsidP="00881E28">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r w:rsidRPr="00881E28">
        <w:rPr>
          <w:rFonts w:ascii="Monospace" w:hAnsi="Monospace"/>
          <w:color w:val="FFFFFF" w:themeColor="background2"/>
          <w:sz w:val="20"/>
          <w:szCs w:val="16"/>
          <w:lang w:val="en-US"/>
        </w:rPr>
        <w:t>Switch(</w:t>
      </w:r>
      <w:proofErr w:type="gramStart"/>
      <w:r w:rsidRPr="00881E28">
        <w:rPr>
          <w:rFonts w:ascii="Monospace" w:hAnsi="Monospace"/>
          <w:color w:val="FFFFFF" w:themeColor="background2"/>
          <w:sz w:val="20"/>
          <w:szCs w:val="16"/>
          <w:lang w:val="en-US"/>
        </w:rPr>
        <w:t>config)#</w:t>
      </w:r>
      <w:proofErr w:type="gramEnd"/>
      <w:r w:rsidR="00F63FD1">
        <w:rPr>
          <w:rFonts w:ascii="Monospace" w:hAnsi="Monospace"/>
          <w:color w:val="FFFFFF" w:themeColor="background2"/>
          <w:sz w:val="20"/>
          <w:szCs w:val="16"/>
          <w:lang w:val="en-US"/>
        </w:rPr>
        <w:t xml:space="preserve">switchport access </w:t>
      </w:r>
      <w:proofErr w:type="spellStart"/>
      <w:r w:rsidR="00F63FD1">
        <w:rPr>
          <w:rFonts w:ascii="Monospace" w:hAnsi="Monospace"/>
          <w:color w:val="FFFFFF" w:themeColor="background2"/>
          <w:sz w:val="20"/>
          <w:szCs w:val="16"/>
          <w:lang w:val="en-US"/>
        </w:rPr>
        <w:t>vlan</w:t>
      </w:r>
      <w:proofErr w:type="spellEnd"/>
      <w:r w:rsidR="00F63FD1">
        <w:rPr>
          <w:rFonts w:ascii="Monospace" w:hAnsi="Monospace"/>
          <w:color w:val="FFFFFF" w:themeColor="background2"/>
          <w:sz w:val="20"/>
          <w:szCs w:val="16"/>
          <w:lang w:val="en-US"/>
        </w:rPr>
        <w:t xml:space="preserve"> 11</w:t>
      </w:r>
    </w:p>
    <w:p w14:paraId="05E32995" w14:textId="307CF8EA" w:rsidR="006E3DA4" w:rsidRPr="00881E28" w:rsidRDefault="008F5470" w:rsidP="00881E28">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r w:rsidRPr="00881E28">
        <w:rPr>
          <w:rFonts w:ascii="Monospace" w:hAnsi="Monospace"/>
          <w:color w:val="FFFFFF" w:themeColor="background2"/>
          <w:sz w:val="20"/>
          <w:szCs w:val="16"/>
          <w:lang w:val="en-US"/>
        </w:rPr>
        <w:t>Switch(config)#exit</w:t>
      </w:r>
    </w:p>
    <w:p w14:paraId="15C9E502" w14:textId="44A79396" w:rsidR="006E3DA4" w:rsidRPr="0099039E" w:rsidRDefault="0099039E" w:rsidP="009D0182">
      <w:pPr>
        <w:pStyle w:val="Paragraphedeliste"/>
        <w:numPr>
          <w:ilvl w:val="0"/>
          <w:numId w:val="23"/>
        </w:numPr>
        <w:spacing w:line="240" w:lineRule="auto"/>
        <w:jc w:val="both"/>
      </w:pPr>
      <w:r w:rsidRPr="0099039E">
        <w:t>Ici</w:t>
      </w:r>
      <w:r w:rsidR="009C7C50">
        <w:t xml:space="preserve">, </w:t>
      </w:r>
      <w:r w:rsidRPr="0099039E">
        <w:t xml:space="preserve">on relie </w:t>
      </w:r>
      <w:r w:rsidR="006F3795">
        <w:t>les ports (</w:t>
      </w:r>
      <w:proofErr w:type="spellStart"/>
      <w:r w:rsidR="006F3795">
        <w:t>FastEthernet</w:t>
      </w:r>
      <w:proofErr w:type="spellEnd"/>
      <w:r w:rsidR="006F3795">
        <w:t xml:space="preserve"> </w:t>
      </w:r>
      <w:r w:rsidR="006673C6">
        <w:t>0/1</w:t>
      </w:r>
      <w:r w:rsidR="00ED4909">
        <w:t>…) a</w:t>
      </w:r>
      <w:r w:rsidR="009C7C50">
        <w:t xml:space="preserve"> la </w:t>
      </w:r>
      <w:r w:rsidR="00ED4909">
        <w:t xml:space="preserve">VLAN </w:t>
      </w:r>
      <w:r w:rsidR="009C7C50">
        <w:t xml:space="preserve">qui </w:t>
      </w:r>
      <w:r w:rsidR="00ED4909">
        <w:t>correspond</w:t>
      </w:r>
      <w:r w:rsidR="002D08E7">
        <w:t>.</w:t>
      </w:r>
      <w:r w:rsidR="00ED4909">
        <w:t xml:space="preserve"> </w:t>
      </w:r>
      <w:r w:rsidR="00C64C65">
        <w:t>L’exemple ci-dessus fonctionne pour les ports Fa0/1 et Fa0/2.</w:t>
      </w:r>
    </w:p>
    <w:p w14:paraId="64600729" w14:textId="77777777" w:rsidR="006E3DA4" w:rsidRDefault="006E3DA4" w:rsidP="00986051"/>
    <w:p w14:paraId="7A9CCC13" w14:textId="03F0AB36" w:rsidR="002D08E7" w:rsidRPr="00331DD8" w:rsidRDefault="00871EBC" w:rsidP="00986051">
      <w:pPr>
        <w:rPr>
          <w:b/>
          <w:bCs/>
          <w:u w:val="single"/>
        </w:rPr>
      </w:pPr>
      <w:r w:rsidRPr="00331DD8">
        <w:rPr>
          <w:b/>
          <w:bCs/>
          <w:u w:val="single"/>
        </w:rPr>
        <w:t xml:space="preserve">Sauvegarder l’état </w:t>
      </w:r>
      <w:r w:rsidR="002133EE" w:rsidRPr="00331DD8">
        <w:rPr>
          <w:b/>
          <w:bCs/>
          <w:u w:val="single"/>
        </w:rPr>
        <w:t>des VLANs :</w:t>
      </w:r>
    </w:p>
    <w:p w14:paraId="32B5278E" w14:textId="4078B60E" w:rsidR="006E3DA4" w:rsidRPr="006F3795" w:rsidRDefault="00457FE2" w:rsidP="005D329B">
      <w:pPr>
        <w:jc w:val="both"/>
      </w:pPr>
      <w:r>
        <w:t>On utilise ici d</w:t>
      </w:r>
      <w:r w:rsidR="00662775">
        <w:t>eux commandes pour sauvegarder les VLANs</w:t>
      </w:r>
      <w:r w:rsidR="0001182F">
        <w:t>.</w:t>
      </w:r>
    </w:p>
    <w:p w14:paraId="2B8BF038" w14:textId="32039D09" w:rsidR="006E3DA4" w:rsidRPr="00B977D0" w:rsidRDefault="007F08C8" w:rsidP="00B977D0">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proofErr w:type="spellStart"/>
      <w:r w:rsidRPr="000B3340">
        <w:rPr>
          <w:rFonts w:ascii="Monospace" w:hAnsi="Monospace"/>
          <w:color w:val="FFFFFF" w:themeColor="background2"/>
          <w:sz w:val="20"/>
          <w:szCs w:val="16"/>
          <w:lang w:val="en-US"/>
        </w:rPr>
        <w:t>Switch</w:t>
      </w:r>
      <w:r w:rsidR="002C0E62" w:rsidRPr="000B3340">
        <w:rPr>
          <w:rFonts w:ascii="Monospace" w:hAnsi="Monospace"/>
          <w:color w:val="FFFFFF" w:themeColor="background2"/>
          <w:sz w:val="20"/>
          <w:szCs w:val="16"/>
          <w:lang w:val="en-US"/>
        </w:rPr>
        <w:t>#write</w:t>
      </w:r>
      <w:proofErr w:type="spellEnd"/>
    </w:p>
    <w:p w14:paraId="34C58A43" w14:textId="1E30E3E4" w:rsidR="006E3DA4" w:rsidRPr="00B977D0" w:rsidRDefault="00570B2E" w:rsidP="00B977D0">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proofErr w:type="spellStart"/>
      <w:r w:rsidRPr="000B3340">
        <w:rPr>
          <w:rFonts w:ascii="Monospace" w:hAnsi="Monospace"/>
          <w:color w:val="FFFFFF" w:themeColor="background2"/>
          <w:sz w:val="20"/>
          <w:szCs w:val="16"/>
          <w:lang w:val="en-US"/>
        </w:rPr>
        <w:t>Switch#</w:t>
      </w:r>
      <w:r w:rsidR="00C4070E" w:rsidRPr="000B3340">
        <w:rPr>
          <w:rFonts w:ascii="Monospace" w:hAnsi="Monospace"/>
          <w:color w:val="FFFFFF" w:themeColor="background2"/>
          <w:sz w:val="20"/>
          <w:szCs w:val="16"/>
          <w:lang w:val="en-US"/>
        </w:rPr>
        <w:t>copy</w:t>
      </w:r>
      <w:proofErr w:type="spellEnd"/>
      <w:r w:rsidR="00C4070E" w:rsidRPr="000B3340">
        <w:rPr>
          <w:rFonts w:ascii="Monospace" w:hAnsi="Monospace"/>
          <w:color w:val="FFFFFF" w:themeColor="background2"/>
          <w:sz w:val="20"/>
          <w:szCs w:val="16"/>
          <w:lang w:val="en-US"/>
        </w:rPr>
        <w:t xml:space="preserve"> run</w:t>
      </w:r>
      <w:r w:rsidR="00FC2265" w:rsidRPr="000B3340">
        <w:rPr>
          <w:rFonts w:ascii="Monospace" w:hAnsi="Monospace"/>
          <w:color w:val="FFFFFF" w:themeColor="background2"/>
          <w:sz w:val="20"/>
          <w:szCs w:val="16"/>
          <w:lang w:val="en-US"/>
        </w:rPr>
        <w:t>ning</w:t>
      </w:r>
      <w:r w:rsidR="002A7B36" w:rsidRPr="000B3340">
        <w:rPr>
          <w:rFonts w:ascii="Monospace" w:hAnsi="Monospace"/>
          <w:color w:val="FFFFFF" w:themeColor="background2"/>
          <w:sz w:val="20"/>
          <w:szCs w:val="16"/>
          <w:lang w:val="en-US"/>
        </w:rPr>
        <w:t>-</w:t>
      </w:r>
      <w:r w:rsidR="00247BEE" w:rsidRPr="000B3340">
        <w:rPr>
          <w:rFonts w:ascii="Monospace" w:hAnsi="Monospace"/>
          <w:color w:val="FFFFFF" w:themeColor="background2"/>
          <w:sz w:val="20"/>
          <w:szCs w:val="16"/>
          <w:lang w:val="en-US"/>
        </w:rPr>
        <w:t>config</w:t>
      </w:r>
      <w:r w:rsidR="0014352F" w:rsidRPr="000B3340">
        <w:rPr>
          <w:rFonts w:ascii="Monospace" w:hAnsi="Monospace"/>
          <w:color w:val="FFFFFF" w:themeColor="background2"/>
          <w:sz w:val="20"/>
          <w:szCs w:val="16"/>
          <w:lang w:val="en-US"/>
        </w:rPr>
        <w:t xml:space="preserve"> startup</w:t>
      </w:r>
      <w:r w:rsidR="009C0948" w:rsidRPr="000B3340">
        <w:rPr>
          <w:rFonts w:ascii="Monospace" w:hAnsi="Monospace"/>
          <w:color w:val="FFFFFF" w:themeColor="background2"/>
          <w:sz w:val="20"/>
          <w:szCs w:val="16"/>
          <w:lang w:val="en-US"/>
        </w:rPr>
        <w:t>-config</w:t>
      </w:r>
    </w:p>
    <w:p w14:paraId="113B46C9" w14:textId="22918E1F" w:rsidR="006E3DA4" w:rsidRPr="006F3795" w:rsidRDefault="00DA0A76" w:rsidP="009D0182">
      <w:pPr>
        <w:pStyle w:val="Paragraphedeliste"/>
        <w:numPr>
          <w:ilvl w:val="0"/>
          <w:numId w:val="23"/>
        </w:numPr>
        <w:spacing w:line="240" w:lineRule="auto"/>
        <w:jc w:val="both"/>
      </w:pPr>
      <w:r>
        <w:lastRenderedPageBreak/>
        <w:t xml:space="preserve">Elles sont </w:t>
      </w:r>
      <w:r w:rsidR="00794C1D">
        <w:t>conseillées</w:t>
      </w:r>
      <w:r>
        <w:t xml:space="preserve"> </w:t>
      </w:r>
      <w:r w:rsidR="00DF535E">
        <w:t xml:space="preserve">d’être utilisé après chaque mise à jour </w:t>
      </w:r>
      <w:r w:rsidR="0030538E">
        <w:t xml:space="preserve">des VLAN sur le switch, </w:t>
      </w:r>
      <w:r w:rsidR="00794C1D">
        <w:t xml:space="preserve">cela permettra </w:t>
      </w:r>
      <w:r w:rsidR="00A81033">
        <w:t>d’éviter tout problème.</w:t>
      </w:r>
    </w:p>
    <w:p w14:paraId="6444CAF1" w14:textId="77777777" w:rsidR="008016C8" w:rsidRPr="006F3795" w:rsidRDefault="008016C8" w:rsidP="00986051"/>
    <w:p w14:paraId="258BF07B" w14:textId="07FCB0D7" w:rsidR="006E3DA4" w:rsidRPr="00331DD8" w:rsidRDefault="005C0A99" w:rsidP="00986051">
      <w:pPr>
        <w:rPr>
          <w:b/>
          <w:bCs/>
          <w:u w:val="single"/>
        </w:rPr>
      </w:pPr>
      <w:r w:rsidRPr="00331DD8">
        <w:rPr>
          <w:b/>
          <w:bCs/>
          <w:u w:val="single"/>
        </w:rPr>
        <w:t>Configuration en m</w:t>
      </w:r>
      <w:r w:rsidR="00C954A4" w:rsidRPr="00331DD8">
        <w:rPr>
          <w:b/>
          <w:bCs/>
          <w:u w:val="single"/>
        </w:rPr>
        <w:t xml:space="preserve">ode </w:t>
      </w:r>
      <w:proofErr w:type="spellStart"/>
      <w:r w:rsidRPr="00331DD8">
        <w:rPr>
          <w:b/>
          <w:bCs/>
          <w:u w:val="single"/>
        </w:rPr>
        <w:t>trunk</w:t>
      </w:r>
      <w:proofErr w:type="spellEnd"/>
      <w:r w:rsidR="0083687E" w:rsidRPr="00331DD8">
        <w:rPr>
          <w:b/>
          <w:bCs/>
          <w:u w:val="single"/>
        </w:rPr>
        <w:t> :</w:t>
      </w:r>
    </w:p>
    <w:p w14:paraId="206AB152" w14:textId="3D78117D" w:rsidR="00433FCE" w:rsidRPr="006F3795" w:rsidRDefault="00215E60" w:rsidP="00986051">
      <w:r>
        <w:t>On utilise la commande ci-dessous pour mettre un</w:t>
      </w:r>
      <w:r w:rsidR="0001182F">
        <w:t xml:space="preserve"> port en mode </w:t>
      </w:r>
      <w:proofErr w:type="spellStart"/>
      <w:r w:rsidR="0001182F">
        <w:t>trunk</w:t>
      </w:r>
      <w:proofErr w:type="spellEnd"/>
      <w:r w:rsidR="0001182F">
        <w:t>.</w:t>
      </w:r>
    </w:p>
    <w:p w14:paraId="45460DA9" w14:textId="77777777" w:rsidR="0001182F" w:rsidRPr="00881E28" w:rsidRDefault="0001182F" w:rsidP="0001182F">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r w:rsidRPr="00881E28">
        <w:rPr>
          <w:rFonts w:ascii="Monospace" w:hAnsi="Monospace"/>
          <w:color w:val="FFFFFF" w:themeColor="background2"/>
          <w:sz w:val="20"/>
          <w:szCs w:val="16"/>
          <w:lang w:val="en-US"/>
        </w:rPr>
        <w:t>Switch</w:t>
      </w:r>
      <w:r>
        <w:rPr>
          <w:rFonts w:ascii="Monospace" w:hAnsi="Monospace"/>
          <w:color w:val="FFFFFF" w:themeColor="background2"/>
          <w:sz w:val="20"/>
          <w:szCs w:val="16"/>
          <w:lang w:val="en-US"/>
        </w:rPr>
        <w:t>&gt;enable</w:t>
      </w:r>
    </w:p>
    <w:p w14:paraId="2B86D3E1" w14:textId="77777777" w:rsidR="0001182F" w:rsidRPr="00881E28" w:rsidRDefault="0001182F" w:rsidP="0001182F">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proofErr w:type="spellStart"/>
      <w:r w:rsidRPr="00881E28">
        <w:rPr>
          <w:rFonts w:ascii="Monospace" w:hAnsi="Monospace"/>
          <w:color w:val="FFFFFF" w:themeColor="background2"/>
          <w:sz w:val="20"/>
          <w:szCs w:val="16"/>
          <w:lang w:val="en-US"/>
        </w:rPr>
        <w:t>Switch</w:t>
      </w:r>
      <w:r>
        <w:rPr>
          <w:rFonts w:ascii="Monospace" w:hAnsi="Monospace"/>
          <w:color w:val="FFFFFF" w:themeColor="background2"/>
          <w:sz w:val="20"/>
          <w:szCs w:val="16"/>
          <w:lang w:val="en-US"/>
        </w:rPr>
        <w:t>#config</w:t>
      </w:r>
      <w:proofErr w:type="spellEnd"/>
      <w:r>
        <w:rPr>
          <w:rFonts w:ascii="Monospace" w:hAnsi="Monospace"/>
          <w:color w:val="FFFFFF" w:themeColor="background2"/>
          <w:sz w:val="20"/>
          <w:szCs w:val="16"/>
          <w:lang w:val="en-US"/>
        </w:rPr>
        <w:t xml:space="preserve"> t </w:t>
      </w:r>
      <w:r w:rsidRPr="00881E28">
        <w:rPr>
          <w:rFonts w:ascii="Monospace" w:hAnsi="Monospace"/>
          <w:color w:val="FFFFFF" w:themeColor="background2"/>
          <w:sz w:val="20"/>
          <w:szCs w:val="16"/>
          <w:lang w:val="en-US"/>
        </w:rPr>
        <w:t xml:space="preserve"> </w:t>
      </w:r>
    </w:p>
    <w:p w14:paraId="6E7B1D27" w14:textId="312B5E3D" w:rsidR="0001182F" w:rsidRPr="00881E28" w:rsidRDefault="0001182F" w:rsidP="0001182F">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r w:rsidRPr="00881E28">
        <w:rPr>
          <w:rFonts w:ascii="Monospace" w:hAnsi="Monospace"/>
          <w:color w:val="FFFFFF" w:themeColor="background2"/>
          <w:sz w:val="20"/>
          <w:szCs w:val="16"/>
          <w:lang w:val="en-US"/>
        </w:rPr>
        <w:t>Switch(</w:t>
      </w:r>
      <w:proofErr w:type="gramStart"/>
      <w:r w:rsidRPr="00881E28">
        <w:rPr>
          <w:rFonts w:ascii="Monospace" w:hAnsi="Monospace"/>
          <w:color w:val="FFFFFF" w:themeColor="background2"/>
          <w:sz w:val="20"/>
          <w:szCs w:val="16"/>
          <w:lang w:val="en-US"/>
        </w:rPr>
        <w:t>config)#</w:t>
      </w:r>
      <w:proofErr w:type="gramEnd"/>
      <w:r>
        <w:rPr>
          <w:rFonts w:ascii="Monospace" w:hAnsi="Monospace"/>
          <w:color w:val="FFFFFF" w:themeColor="background2"/>
          <w:sz w:val="20"/>
          <w:szCs w:val="16"/>
          <w:lang w:val="en-US"/>
        </w:rPr>
        <w:t>interface gig0/1</w:t>
      </w:r>
    </w:p>
    <w:p w14:paraId="041A46C6" w14:textId="7A79BC1B" w:rsidR="0001182F" w:rsidRPr="00881E28" w:rsidRDefault="0001182F" w:rsidP="0001182F">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r w:rsidRPr="00881E28">
        <w:rPr>
          <w:rFonts w:ascii="Monospace" w:hAnsi="Monospace"/>
          <w:color w:val="FFFFFF" w:themeColor="background2"/>
          <w:sz w:val="20"/>
          <w:szCs w:val="16"/>
          <w:lang w:val="en-US"/>
        </w:rPr>
        <w:t>Switch(config)#</w:t>
      </w:r>
      <w:r>
        <w:rPr>
          <w:rFonts w:ascii="Monospace" w:hAnsi="Monospace"/>
          <w:color w:val="FFFFFF" w:themeColor="background2"/>
          <w:sz w:val="20"/>
          <w:szCs w:val="16"/>
          <w:lang w:val="en-US"/>
        </w:rPr>
        <w:t>s</w:t>
      </w:r>
      <w:r w:rsidRPr="00881E28">
        <w:rPr>
          <w:rFonts w:ascii="Monospace" w:hAnsi="Monospace"/>
          <w:color w:val="FFFFFF" w:themeColor="background2"/>
          <w:sz w:val="20"/>
          <w:szCs w:val="16"/>
          <w:lang w:val="en-US"/>
        </w:rPr>
        <w:t xml:space="preserve">witchport </w:t>
      </w:r>
      <w:r w:rsidR="0093728C">
        <w:rPr>
          <w:rFonts w:ascii="Monospace" w:hAnsi="Monospace"/>
          <w:color w:val="FFFFFF" w:themeColor="background2"/>
          <w:sz w:val="20"/>
          <w:szCs w:val="16"/>
          <w:lang w:val="en-US"/>
        </w:rPr>
        <w:t>m</w:t>
      </w:r>
      <w:r>
        <w:rPr>
          <w:rFonts w:ascii="Monospace" w:hAnsi="Monospace"/>
          <w:color w:val="FFFFFF" w:themeColor="background2"/>
          <w:sz w:val="20"/>
          <w:szCs w:val="16"/>
          <w:lang w:val="en-US"/>
        </w:rPr>
        <w:t>ode trunk</w:t>
      </w:r>
    </w:p>
    <w:p w14:paraId="7F19D917" w14:textId="2D243062" w:rsidR="0001182F" w:rsidRPr="00881E28" w:rsidRDefault="0001182F" w:rsidP="0001182F">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r w:rsidRPr="00881E28">
        <w:rPr>
          <w:rFonts w:ascii="Monospace" w:hAnsi="Monospace"/>
          <w:color w:val="FFFFFF" w:themeColor="background2"/>
          <w:sz w:val="20"/>
          <w:szCs w:val="16"/>
          <w:lang w:val="en-US"/>
        </w:rPr>
        <w:t>Switch(</w:t>
      </w:r>
      <w:proofErr w:type="gramStart"/>
      <w:r w:rsidRPr="00881E28">
        <w:rPr>
          <w:rFonts w:ascii="Monospace" w:hAnsi="Monospace"/>
          <w:color w:val="FFFFFF" w:themeColor="background2"/>
          <w:sz w:val="20"/>
          <w:szCs w:val="16"/>
          <w:lang w:val="en-US"/>
        </w:rPr>
        <w:t>config)</w:t>
      </w:r>
      <w:r>
        <w:rPr>
          <w:rFonts w:ascii="Monospace" w:hAnsi="Monospace"/>
          <w:color w:val="FFFFFF" w:themeColor="background2"/>
          <w:sz w:val="20"/>
          <w:szCs w:val="16"/>
          <w:lang w:val="en-US"/>
        </w:rPr>
        <w:t>#</w:t>
      </w:r>
      <w:proofErr w:type="gramEnd"/>
      <w:r w:rsidRPr="00881E28">
        <w:rPr>
          <w:rFonts w:ascii="Monospace" w:hAnsi="Monospace"/>
          <w:color w:val="FFFFFF" w:themeColor="background2"/>
          <w:sz w:val="20"/>
          <w:szCs w:val="16"/>
          <w:lang w:val="en-US"/>
        </w:rPr>
        <w:t xml:space="preserve">switchport </w:t>
      </w:r>
      <w:r>
        <w:rPr>
          <w:rFonts w:ascii="Monospace" w:hAnsi="Monospace"/>
          <w:color w:val="FFFFFF" w:themeColor="background2"/>
          <w:sz w:val="20"/>
          <w:szCs w:val="16"/>
          <w:lang w:val="en-US"/>
        </w:rPr>
        <w:t>trunk</w:t>
      </w:r>
      <w:r w:rsidRPr="00881E28">
        <w:rPr>
          <w:rFonts w:ascii="Monospace" w:hAnsi="Monospace"/>
          <w:color w:val="FFFFFF" w:themeColor="background2"/>
          <w:sz w:val="20"/>
          <w:szCs w:val="16"/>
          <w:lang w:val="en-US"/>
        </w:rPr>
        <w:t xml:space="preserve"> </w:t>
      </w:r>
      <w:r>
        <w:rPr>
          <w:rFonts w:ascii="Monospace" w:hAnsi="Monospace"/>
          <w:color w:val="FFFFFF" w:themeColor="background2"/>
          <w:sz w:val="20"/>
          <w:szCs w:val="16"/>
          <w:lang w:val="en-US"/>
        </w:rPr>
        <w:t>allowed</w:t>
      </w:r>
      <w:r w:rsidRPr="00881E28">
        <w:rPr>
          <w:rFonts w:ascii="Monospace" w:hAnsi="Monospace"/>
          <w:color w:val="FFFFFF" w:themeColor="background2"/>
          <w:sz w:val="20"/>
          <w:szCs w:val="16"/>
          <w:lang w:val="en-US"/>
        </w:rPr>
        <w:t xml:space="preserve"> </w:t>
      </w:r>
      <w:proofErr w:type="spellStart"/>
      <w:r>
        <w:rPr>
          <w:rFonts w:ascii="Monospace" w:hAnsi="Monospace"/>
          <w:color w:val="FFFFFF" w:themeColor="background2"/>
          <w:sz w:val="20"/>
          <w:szCs w:val="16"/>
          <w:lang w:val="en-US"/>
        </w:rPr>
        <w:t>vlan</w:t>
      </w:r>
      <w:proofErr w:type="spellEnd"/>
      <w:r>
        <w:rPr>
          <w:rFonts w:ascii="Monospace" w:hAnsi="Monospace"/>
          <w:color w:val="FFFFFF" w:themeColor="background2"/>
          <w:sz w:val="20"/>
          <w:szCs w:val="16"/>
          <w:lang w:val="en-US"/>
        </w:rPr>
        <w:t xml:space="preserve"> </w:t>
      </w:r>
      <w:r w:rsidR="0093728C">
        <w:rPr>
          <w:rFonts w:ascii="Monospace" w:hAnsi="Monospace"/>
          <w:color w:val="FFFFFF" w:themeColor="background2"/>
          <w:sz w:val="20"/>
          <w:szCs w:val="16"/>
          <w:lang w:val="en-US"/>
        </w:rPr>
        <w:t>all</w:t>
      </w:r>
    </w:p>
    <w:p w14:paraId="1DAA4C48" w14:textId="77777777" w:rsidR="0001182F" w:rsidRPr="00B847AA" w:rsidRDefault="0001182F" w:rsidP="0001182F">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r w:rsidRPr="00B847AA">
        <w:rPr>
          <w:rFonts w:ascii="Monospace" w:hAnsi="Monospace"/>
          <w:color w:val="FFFFFF" w:themeColor="background2"/>
          <w:sz w:val="20"/>
          <w:szCs w:val="16"/>
          <w:lang w:val="en-US"/>
        </w:rPr>
        <w:t>Switch(config)#exit</w:t>
      </w:r>
    </w:p>
    <w:p w14:paraId="5F869A47" w14:textId="58277766" w:rsidR="0001182F" w:rsidRPr="00B847AA" w:rsidRDefault="0001182F" w:rsidP="00986051">
      <w:pPr>
        <w:rPr>
          <w:lang w:val="en-US"/>
        </w:rPr>
      </w:pPr>
    </w:p>
    <w:p w14:paraId="3779960E" w14:textId="49F9FB0C" w:rsidR="0001182F" w:rsidRPr="00B847AA" w:rsidRDefault="008C3E77" w:rsidP="00986051">
      <w:pPr>
        <w:rPr>
          <w:b/>
          <w:u w:val="single"/>
          <w:lang w:val="en-US"/>
        </w:rPr>
      </w:pPr>
      <w:r w:rsidRPr="00B847AA">
        <w:rPr>
          <w:b/>
          <w:u w:val="single"/>
          <w:lang w:val="en-US"/>
        </w:rPr>
        <w:t>Configuration des inter</w:t>
      </w:r>
      <w:r w:rsidR="004E38CA" w:rsidRPr="00B847AA">
        <w:rPr>
          <w:b/>
          <w:u w:val="single"/>
          <w:lang w:val="en-US"/>
        </w:rPr>
        <w:t>faces VLAN</w:t>
      </w:r>
      <w:r w:rsidR="00610D54" w:rsidRPr="00B847AA">
        <w:rPr>
          <w:b/>
          <w:u w:val="single"/>
          <w:lang w:val="en-US"/>
        </w:rPr>
        <w:t xml:space="preserve"> sur le switch 1 :</w:t>
      </w:r>
    </w:p>
    <w:p w14:paraId="2F9092BA" w14:textId="1D6246E9" w:rsidR="00331DD8" w:rsidRPr="00331DD8" w:rsidRDefault="00331DD8" w:rsidP="00331DD8">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r w:rsidRPr="00331DD8">
        <w:rPr>
          <w:rFonts w:ascii="Monospace" w:hAnsi="Monospace"/>
          <w:color w:val="FFFFFF" w:themeColor="background2"/>
          <w:sz w:val="20"/>
          <w:szCs w:val="16"/>
          <w:lang w:val="en-US"/>
        </w:rPr>
        <w:t xml:space="preserve">Switch(config)# interface </w:t>
      </w:r>
      <w:proofErr w:type="spellStart"/>
      <w:r w:rsidRPr="00331DD8">
        <w:rPr>
          <w:rFonts w:ascii="Monospace" w:hAnsi="Monospace"/>
          <w:color w:val="FFFFFF" w:themeColor="background2"/>
          <w:sz w:val="20"/>
          <w:szCs w:val="16"/>
          <w:lang w:val="en-US"/>
        </w:rPr>
        <w:t>vlan</w:t>
      </w:r>
      <w:proofErr w:type="spellEnd"/>
      <w:r w:rsidRPr="00331DD8">
        <w:rPr>
          <w:rFonts w:ascii="Monospace" w:hAnsi="Monospace"/>
          <w:color w:val="FFFFFF" w:themeColor="background2"/>
          <w:sz w:val="20"/>
          <w:szCs w:val="16"/>
          <w:lang w:val="en-US"/>
        </w:rPr>
        <w:t xml:space="preserve"> 10</w:t>
      </w:r>
    </w:p>
    <w:p w14:paraId="5859A5E3" w14:textId="5E472931" w:rsidR="00331DD8" w:rsidRPr="00331DD8" w:rsidRDefault="00331DD8" w:rsidP="00331DD8">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r w:rsidRPr="00331DD8">
        <w:rPr>
          <w:rFonts w:ascii="Monospace" w:hAnsi="Monospace"/>
          <w:color w:val="FFFFFF" w:themeColor="background2"/>
          <w:sz w:val="20"/>
          <w:szCs w:val="16"/>
          <w:lang w:val="en-US"/>
        </w:rPr>
        <w:t>Switch(config-</w:t>
      </w:r>
      <w:proofErr w:type="gramStart"/>
      <w:r w:rsidRPr="00331DD8">
        <w:rPr>
          <w:rFonts w:ascii="Monospace" w:hAnsi="Monospace"/>
          <w:color w:val="FFFFFF" w:themeColor="background2"/>
          <w:sz w:val="20"/>
          <w:szCs w:val="16"/>
          <w:lang w:val="en-US"/>
        </w:rPr>
        <w:t>if)#</w:t>
      </w:r>
      <w:proofErr w:type="gramEnd"/>
      <w:r w:rsidRPr="00331DD8">
        <w:rPr>
          <w:rFonts w:ascii="Monospace" w:hAnsi="Monospace"/>
          <w:color w:val="FFFFFF" w:themeColor="background2"/>
          <w:sz w:val="20"/>
          <w:szCs w:val="16"/>
          <w:lang w:val="en-US"/>
        </w:rPr>
        <w:t xml:space="preserve"> </w:t>
      </w:r>
      <w:proofErr w:type="spellStart"/>
      <w:r w:rsidRPr="00331DD8">
        <w:rPr>
          <w:rFonts w:ascii="Monospace" w:hAnsi="Monospace"/>
          <w:color w:val="FFFFFF" w:themeColor="background2"/>
          <w:sz w:val="20"/>
          <w:szCs w:val="16"/>
          <w:lang w:val="en-US"/>
        </w:rPr>
        <w:t>ip</w:t>
      </w:r>
      <w:proofErr w:type="spellEnd"/>
      <w:r w:rsidRPr="00331DD8">
        <w:rPr>
          <w:rFonts w:ascii="Monospace" w:hAnsi="Monospace"/>
          <w:color w:val="FFFFFF" w:themeColor="background2"/>
          <w:sz w:val="20"/>
          <w:szCs w:val="16"/>
          <w:lang w:val="en-US"/>
        </w:rPr>
        <w:t xml:space="preserve"> address 192.168.</w:t>
      </w:r>
      <w:r>
        <w:rPr>
          <w:rFonts w:ascii="Monospace" w:hAnsi="Monospace"/>
          <w:color w:val="FFFFFF" w:themeColor="background2"/>
          <w:sz w:val="20"/>
          <w:szCs w:val="16"/>
          <w:lang w:val="en-US"/>
        </w:rPr>
        <w:t>10</w:t>
      </w:r>
      <w:r w:rsidRPr="00331DD8">
        <w:rPr>
          <w:rFonts w:ascii="Monospace" w:hAnsi="Monospace"/>
          <w:color w:val="FFFFFF" w:themeColor="background2"/>
          <w:sz w:val="20"/>
          <w:szCs w:val="16"/>
          <w:lang w:val="en-US"/>
        </w:rPr>
        <w:t>.</w:t>
      </w:r>
      <w:r>
        <w:rPr>
          <w:rFonts w:ascii="Monospace" w:hAnsi="Monospace"/>
          <w:color w:val="FFFFFF" w:themeColor="background2"/>
          <w:sz w:val="20"/>
          <w:szCs w:val="16"/>
          <w:lang w:val="en-US"/>
        </w:rPr>
        <w:t>0</w:t>
      </w:r>
      <w:r w:rsidRPr="00331DD8">
        <w:rPr>
          <w:rFonts w:ascii="Monospace" w:hAnsi="Monospace"/>
          <w:color w:val="FFFFFF" w:themeColor="background2"/>
          <w:sz w:val="20"/>
          <w:szCs w:val="16"/>
          <w:lang w:val="en-US"/>
        </w:rPr>
        <w:t xml:space="preserve"> 255.255.255.</w:t>
      </w:r>
      <w:r>
        <w:rPr>
          <w:rFonts w:ascii="Monospace" w:hAnsi="Monospace"/>
          <w:color w:val="FFFFFF" w:themeColor="background2"/>
          <w:sz w:val="20"/>
          <w:szCs w:val="16"/>
          <w:lang w:val="en-US"/>
        </w:rPr>
        <w:t>0</w:t>
      </w:r>
    </w:p>
    <w:p w14:paraId="023DD7C6" w14:textId="6B0420C1" w:rsidR="00331DD8" w:rsidRPr="00331DD8" w:rsidRDefault="00331DD8" w:rsidP="00331DD8">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r w:rsidRPr="00331DD8">
        <w:rPr>
          <w:rFonts w:ascii="Monospace" w:hAnsi="Monospace"/>
          <w:color w:val="FFFFFF" w:themeColor="background2"/>
          <w:sz w:val="20"/>
          <w:szCs w:val="16"/>
          <w:lang w:val="en-US"/>
        </w:rPr>
        <w:t>Switch(config-</w:t>
      </w:r>
      <w:proofErr w:type="gramStart"/>
      <w:r w:rsidRPr="00331DD8">
        <w:rPr>
          <w:rFonts w:ascii="Monospace" w:hAnsi="Monospace"/>
          <w:color w:val="FFFFFF" w:themeColor="background2"/>
          <w:sz w:val="20"/>
          <w:szCs w:val="16"/>
          <w:lang w:val="en-US"/>
        </w:rPr>
        <w:t>if)#</w:t>
      </w:r>
      <w:proofErr w:type="gramEnd"/>
      <w:r w:rsidRPr="00331DD8">
        <w:rPr>
          <w:rFonts w:ascii="Monospace" w:hAnsi="Monospace"/>
          <w:color w:val="FFFFFF" w:themeColor="background2"/>
          <w:sz w:val="20"/>
          <w:szCs w:val="16"/>
          <w:lang w:val="en-US"/>
        </w:rPr>
        <w:t xml:space="preserve"> no shutdown</w:t>
      </w:r>
    </w:p>
    <w:p w14:paraId="198B8666" w14:textId="186971CB" w:rsidR="00331DD8" w:rsidRPr="00331DD8" w:rsidRDefault="00331DD8" w:rsidP="00331DD8">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r w:rsidRPr="00331DD8">
        <w:rPr>
          <w:rFonts w:ascii="Monospace" w:hAnsi="Monospace"/>
          <w:color w:val="FFFFFF" w:themeColor="background2"/>
          <w:sz w:val="20"/>
          <w:szCs w:val="16"/>
          <w:lang w:val="en-US"/>
        </w:rPr>
        <w:t>Switch(config-</w:t>
      </w:r>
      <w:proofErr w:type="gramStart"/>
      <w:r w:rsidRPr="00331DD8">
        <w:rPr>
          <w:rFonts w:ascii="Monospace" w:hAnsi="Monospace"/>
          <w:color w:val="FFFFFF" w:themeColor="background2"/>
          <w:sz w:val="20"/>
          <w:szCs w:val="16"/>
          <w:lang w:val="en-US"/>
        </w:rPr>
        <w:t>if)#</w:t>
      </w:r>
      <w:proofErr w:type="gramEnd"/>
      <w:r w:rsidRPr="00331DD8">
        <w:rPr>
          <w:rFonts w:ascii="Monospace" w:hAnsi="Monospace"/>
          <w:color w:val="FFFFFF" w:themeColor="background2"/>
          <w:sz w:val="20"/>
          <w:szCs w:val="16"/>
          <w:lang w:val="en-US"/>
        </w:rPr>
        <w:t xml:space="preserve"> exit</w:t>
      </w:r>
    </w:p>
    <w:p w14:paraId="18AFA4C4" w14:textId="203F3EF5" w:rsidR="00331DD8" w:rsidRPr="00331DD8" w:rsidRDefault="00331DD8" w:rsidP="00331DD8">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r w:rsidRPr="00331DD8">
        <w:rPr>
          <w:rFonts w:ascii="Monospace" w:hAnsi="Monospace"/>
          <w:color w:val="FFFFFF" w:themeColor="background2"/>
          <w:sz w:val="20"/>
          <w:szCs w:val="16"/>
          <w:lang w:val="en-US"/>
        </w:rPr>
        <w:t>Switch(</w:t>
      </w:r>
      <w:proofErr w:type="gramStart"/>
      <w:r w:rsidRPr="00331DD8">
        <w:rPr>
          <w:rFonts w:ascii="Monospace" w:hAnsi="Monospace"/>
          <w:color w:val="FFFFFF" w:themeColor="background2"/>
          <w:sz w:val="20"/>
          <w:szCs w:val="16"/>
          <w:lang w:val="en-US"/>
        </w:rPr>
        <w:t>config)#</w:t>
      </w:r>
      <w:proofErr w:type="gramEnd"/>
      <w:r w:rsidRPr="00331DD8">
        <w:rPr>
          <w:rFonts w:ascii="Monospace" w:hAnsi="Monospace"/>
          <w:color w:val="FFFFFF" w:themeColor="background2"/>
          <w:sz w:val="20"/>
          <w:szCs w:val="16"/>
          <w:lang w:val="en-US"/>
        </w:rPr>
        <w:t xml:space="preserve"> interface </w:t>
      </w:r>
      <w:proofErr w:type="spellStart"/>
      <w:r w:rsidRPr="00331DD8">
        <w:rPr>
          <w:rFonts w:ascii="Monospace" w:hAnsi="Monospace"/>
          <w:color w:val="FFFFFF" w:themeColor="background2"/>
          <w:sz w:val="20"/>
          <w:szCs w:val="16"/>
          <w:lang w:val="en-US"/>
        </w:rPr>
        <w:t>vlan</w:t>
      </w:r>
      <w:proofErr w:type="spellEnd"/>
      <w:r w:rsidRPr="00331DD8">
        <w:rPr>
          <w:rFonts w:ascii="Monospace" w:hAnsi="Monospace"/>
          <w:color w:val="FFFFFF" w:themeColor="background2"/>
          <w:sz w:val="20"/>
          <w:szCs w:val="16"/>
          <w:lang w:val="en-US"/>
        </w:rPr>
        <w:t xml:space="preserve"> 11</w:t>
      </w:r>
    </w:p>
    <w:p w14:paraId="2550B60B" w14:textId="57ED1862" w:rsidR="00331DD8" w:rsidRPr="00331DD8" w:rsidRDefault="00331DD8" w:rsidP="00331DD8">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r w:rsidRPr="00331DD8">
        <w:rPr>
          <w:rFonts w:ascii="Monospace" w:hAnsi="Monospace"/>
          <w:color w:val="FFFFFF" w:themeColor="background2"/>
          <w:sz w:val="20"/>
          <w:szCs w:val="16"/>
          <w:lang w:val="en-US"/>
        </w:rPr>
        <w:t>Switch(config-</w:t>
      </w:r>
      <w:proofErr w:type="gramStart"/>
      <w:r w:rsidRPr="00331DD8">
        <w:rPr>
          <w:rFonts w:ascii="Monospace" w:hAnsi="Monospace"/>
          <w:color w:val="FFFFFF" w:themeColor="background2"/>
          <w:sz w:val="20"/>
          <w:szCs w:val="16"/>
          <w:lang w:val="en-US"/>
        </w:rPr>
        <w:t>if)#</w:t>
      </w:r>
      <w:proofErr w:type="gramEnd"/>
      <w:r w:rsidRPr="00331DD8">
        <w:rPr>
          <w:rFonts w:ascii="Monospace" w:hAnsi="Monospace"/>
          <w:color w:val="FFFFFF" w:themeColor="background2"/>
          <w:sz w:val="20"/>
          <w:szCs w:val="16"/>
          <w:lang w:val="en-US"/>
        </w:rPr>
        <w:t xml:space="preserve"> </w:t>
      </w:r>
      <w:proofErr w:type="spellStart"/>
      <w:r w:rsidRPr="00331DD8">
        <w:rPr>
          <w:rFonts w:ascii="Monospace" w:hAnsi="Monospace"/>
          <w:color w:val="FFFFFF" w:themeColor="background2"/>
          <w:sz w:val="20"/>
          <w:szCs w:val="16"/>
          <w:lang w:val="en-US"/>
        </w:rPr>
        <w:t>ip</w:t>
      </w:r>
      <w:proofErr w:type="spellEnd"/>
      <w:r w:rsidRPr="00331DD8">
        <w:rPr>
          <w:rFonts w:ascii="Monospace" w:hAnsi="Monospace"/>
          <w:color w:val="FFFFFF" w:themeColor="background2"/>
          <w:sz w:val="20"/>
          <w:szCs w:val="16"/>
          <w:lang w:val="en-US"/>
        </w:rPr>
        <w:t xml:space="preserve"> address 192.168.</w:t>
      </w:r>
      <w:r>
        <w:rPr>
          <w:rFonts w:ascii="Monospace" w:hAnsi="Monospace"/>
          <w:color w:val="FFFFFF" w:themeColor="background2"/>
          <w:sz w:val="20"/>
          <w:szCs w:val="16"/>
          <w:lang w:val="en-US"/>
        </w:rPr>
        <w:t>11</w:t>
      </w:r>
      <w:r w:rsidRPr="00331DD8">
        <w:rPr>
          <w:rFonts w:ascii="Monospace" w:hAnsi="Monospace"/>
          <w:color w:val="FFFFFF" w:themeColor="background2"/>
          <w:sz w:val="20"/>
          <w:szCs w:val="16"/>
          <w:lang w:val="en-US"/>
        </w:rPr>
        <w:t>.</w:t>
      </w:r>
      <w:r>
        <w:rPr>
          <w:rFonts w:ascii="Monospace" w:hAnsi="Monospace"/>
          <w:color w:val="FFFFFF" w:themeColor="background2"/>
          <w:sz w:val="20"/>
          <w:szCs w:val="16"/>
          <w:lang w:val="en-US"/>
        </w:rPr>
        <w:t>0</w:t>
      </w:r>
      <w:r w:rsidRPr="00331DD8">
        <w:rPr>
          <w:rFonts w:ascii="Monospace" w:hAnsi="Monospace"/>
          <w:color w:val="FFFFFF" w:themeColor="background2"/>
          <w:sz w:val="20"/>
          <w:szCs w:val="16"/>
          <w:lang w:val="en-US"/>
        </w:rPr>
        <w:t xml:space="preserve"> 255.255.255.</w:t>
      </w:r>
      <w:r w:rsidR="00037419">
        <w:rPr>
          <w:rFonts w:ascii="Monospace" w:hAnsi="Monospace"/>
          <w:color w:val="FFFFFF" w:themeColor="background2"/>
          <w:sz w:val="20"/>
          <w:szCs w:val="16"/>
          <w:lang w:val="en-US"/>
        </w:rPr>
        <w:t>0</w:t>
      </w:r>
    </w:p>
    <w:p w14:paraId="2464785F" w14:textId="3DCD506D" w:rsidR="00331DD8" w:rsidRPr="00331DD8" w:rsidRDefault="00331DD8" w:rsidP="00331DD8">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r w:rsidRPr="00331DD8">
        <w:rPr>
          <w:rFonts w:ascii="Monospace" w:hAnsi="Monospace"/>
          <w:color w:val="FFFFFF" w:themeColor="background2"/>
          <w:sz w:val="20"/>
          <w:szCs w:val="16"/>
          <w:lang w:val="en-US"/>
        </w:rPr>
        <w:t>Switch(config-</w:t>
      </w:r>
      <w:proofErr w:type="gramStart"/>
      <w:r w:rsidRPr="00331DD8">
        <w:rPr>
          <w:rFonts w:ascii="Monospace" w:hAnsi="Monospace"/>
          <w:color w:val="FFFFFF" w:themeColor="background2"/>
          <w:sz w:val="20"/>
          <w:szCs w:val="16"/>
          <w:lang w:val="en-US"/>
        </w:rPr>
        <w:t>if)#</w:t>
      </w:r>
      <w:proofErr w:type="gramEnd"/>
      <w:r w:rsidRPr="00331DD8">
        <w:rPr>
          <w:rFonts w:ascii="Monospace" w:hAnsi="Monospace"/>
          <w:color w:val="FFFFFF" w:themeColor="background2"/>
          <w:sz w:val="20"/>
          <w:szCs w:val="16"/>
          <w:lang w:val="en-US"/>
        </w:rPr>
        <w:t xml:space="preserve"> no shutdown</w:t>
      </w:r>
    </w:p>
    <w:p w14:paraId="3D6AAD14" w14:textId="089343DC" w:rsidR="00331DD8" w:rsidRPr="00331DD8" w:rsidRDefault="00331DD8" w:rsidP="00331DD8">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r w:rsidRPr="00331DD8">
        <w:rPr>
          <w:rFonts w:ascii="Monospace" w:hAnsi="Monospace"/>
          <w:color w:val="FFFFFF" w:themeColor="background2"/>
          <w:sz w:val="20"/>
          <w:szCs w:val="16"/>
          <w:lang w:val="en-US"/>
        </w:rPr>
        <w:t>Switch(config-</w:t>
      </w:r>
      <w:proofErr w:type="gramStart"/>
      <w:r w:rsidRPr="00331DD8">
        <w:rPr>
          <w:rFonts w:ascii="Monospace" w:hAnsi="Monospace"/>
          <w:color w:val="FFFFFF" w:themeColor="background2"/>
          <w:sz w:val="20"/>
          <w:szCs w:val="16"/>
          <w:lang w:val="en-US"/>
        </w:rPr>
        <w:t>if)#</w:t>
      </w:r>
      <w:proofErr w:type="gramEnd"/>
      <w:r w:rsidRPr="00331DD8">
        <w:rPr>
          <w:rFonts w:ascii="Monospace" w:hAnsi="Monospace"/>
          <w:color w:val="FFFFFF" w:themeColor="background2"/>
          <w:sz w:val="20"/>
          <w:szCs w:val="16"/>
          <w:lang w:val="en-US"/>
        </w:rPr>
        <w:t xml:space="preserve"> exit</w:t>
      </w:r>
    </w:p>
    <w:p w14:paraId="407EA691" w14:textId="149F15BB" w:rsidR="00331DD8" w:rsidRPr="00331DD8" w:rsidRDefault="00331DD8" w:rsidP="00331DD8">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r w:rsidRPr="00331DD8">
        <w:rPr>
          <w:rFonts w:ascii="Monospace" w:hAnsi="Monospace"/>
          <w:color w:val="FFFFFF" w:themeColor="background2"/>
          <w:sz w:val="20"/>
          <w:szCs w:val="16"/>
          <w:lang w:val="en-US"/>
        </w:rPr>
        <w:t>Switch(</w:t>
      </w:r>
      <w:proofErr w:type="gramStart"/>
      <w:r w:rsidRPr="00331DD8">
        <w:rPr>
          <w:rFonts w:ascii="Monospace" w:hAnsi="Monospace"/>
          <w:color w:val="FFFFFF" w:themeColor="background2"/>
          <w:sz w:val="20"/>
          <w:szCs w:val="16"/>
          <w:lang w:val="en-US"/>
        </w:rPr>
        <w:t>config)#</w:t>
      </w:r>
      <w:proofErr w:type="gramEnd"/>
      <w:r w:rsidRPr="00331DD8">
        <w:rPr>
          <w:rFonts w:ascii="Monospace" w:hAnsi="Monospace"/>
          <w:color w:val="FFFFFF" w:themeColor="background2"/>
          <w:sz w:val="20"/>
          <w:szCs w:val="16"/>
          <w:lang w:val="en-US"/>
        </w:rPr>
        <w:t xml:space="preserve"> interface </w:t>
      </w:r>
      <w:proofErr w:type="spellStart"/>
      <w:r w:rsidRPr="00331DD8">
        <w:rPr>
          <w:rFonts w:ascii="Monospace" w:hAnsi="Monospace"/>
          <w:color w:val="FFFFFF" w:themeColor="background2"/>
          <w:sz w:val="20"/>
          <w:szCs w:val="16"/>
          <w:lang w:val="en-US"/>
        </w:rPr>
        <w:t>vlan</w:t>
      </w:r>
      <w:proofErr w:type="spellEnd"/>
      <w:r w:rsidRPr="00331DD8">
        <w:rPr>
          <w:rFonts w:ascii="Monospace" w:hAnsi="Monospace"/>
          <w:color w:val="FFFFFF" w:themeColor="background2"/>
          <w:sz w:val="20"/>
          <w:szCs w:val="16"/>
          <w:lang w:val="en-US"/>
        </w:rPr>
        <w:t xml:space="preserve"> 12</w:t>
      </w:r>
    </w:p>
    <w:p w14:paraId="55C8DB65" w14:textId="3611735D" w:rsidR="00331DD8" w:rsidRPr="00331DD8" w:rsidRDefault="00331DD8" w:rsidP="00331DD8">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r w:rsidRPr="00331DD8">
        <w:rPr>
          <w:rFonts w:ascii="Monospace" w:hAnsi="Monospace"/>
          <w:color w:val="FFFFFF" w:themeColor="background2"/>
          <w:sz w:val="20"/>
          <w:szCs w:val="16"/>
          <w:lang w:val="en-US"/>
        </w:rPr>
        <w:t>Switch(config-</w:t>
      </w:r>
      <w:proofErr w:type="gramStart"/>
      <w:r w:rsidRPr="00331DD8">
        <w:rPr>
          <w:rFonts w:ascii="Monospace" w:hAnsi="Monospace"/>
          <w:color w:val="FFFFFF" w:themeColor="background2"/>
          <w:sz w:val="20"/>
          <w:szCs w:val="16"/>
          <w:lang w:val="en-US"/>
        </w:rPr>
        <w:t>if)#</w:t>
      </w:r>
      <w:proofErr w:type="gramEnd"/>
      <w:r w:rsidRPr="00331DD8">
        <w:rPr>
          <w:rFonts w:ascii="Monospace" w:hAnsi="Monospace"/>
          <w:color w:val="FFFFFF" w:themeColor="background2"/>
          <w:sz w:val="20"/>
          <w:szCs w:val="16"/>
          <w:lang w:val="en-US"/>
        </w:rPr>
        <w:t xml:space="preserve"> </w:t>
      </w:r>
      <w:proofErr w:type="spellStart"/>
      <w:r w:rsidRPr="00331DD8">
        <w:rPr>
          <w:rFonts w:ascii="Monospace" w:hAnsi="Monospace"/>
          <w:color w:val="FFFFFF" w:themeColor="background2"/>
          <w:sz w:val="20"/>
          <w:szCs w:val="16"/>
          <w:lang w:val="en-US"/>
        </w:rPr>
        <w:t>ip</w:t>
      </w:r>
      <w:proofErr w:type="spellEnd"/>
      <w:r w:rsidRPr="00331DD8">
        <w:rPr>
          <w:rFonts w:ascii="Monospace" w:hAnsi="Monospace"/>
          <w:color w:val="FFFFFF" w:themeColor="background2"/>
          <w:sz w:val="20"/>
          <w:szCs w:val="16"/>
          <w:lang w:val="en-US"/>
        </w:rPr>
        <w:t xml:space="preserve"> address 192.168.</w:t>
      </w:r>
      <w:r w:rsidR="00037419">
        <w:rPr>
          <w:rFonts w:ascii="Monospace" w:hAnsi="Monospace"/>
          <w:color w:val="FFFFFF" w:themeColor="background2"/>
          <w:sz w:val="20"/>
          <w:szCs w:val="16"/>
          <w:lang w:val="en-US"/>
        </w:rPr>
        <w:t>12</w:t>
      </w:r>
      <w:r w:rsidRPr="00331DD8">
        <w:rPr>
          <w:rFonts w:ascii="Monospace" w:hAnsi="Monospace"/>
          <w:color w:val="FFFFFF" w:themeColor="background2"/>
          <w:sz w:val="20"/>
          <w:szCs w:val="16"/>
          <w:lang w:val="en-US"/>
        </w:rPr>
        <w:t>.</w:t>
      </w:r>
      <w:r w:rsidR="00037419">
        <w:rPr>
          <w:rFonts w:ascii="Monospace" w:hAnsi="Monospace"/>
          <w:color w:val="FFFFFF" w:themeColor="background2"/>
          <w:sz w:val="20"/>
          <w:szCs w:val="16"/>
          <w:lang w:val="en-US"/>
        </w:rPr>
        <w:t>0</w:t>
      </w:r>
      <w:r w:rsidRPr="00331DD8">
        <w:rPr>
          <w:rFonts w:ascii="Monospace" w:hAnsi="Monospace"/>
          <w:color w:val="FFFFFF" w:themeColor="background2"/>
          <w:sz w:val="20"/>
          <w:szCs w:val="16"/>
          <w:lang w:val="en-US"/>
        </w:rPr>
        <w:t xml:space="preserve"> 255.255.255.</w:t>
      </w:r>
      <w:r w:rsidR="00037419">
        <w:rPr>
          <w:rFonts w:ascii="Monospace" w:hAnsi="Monospace"/>
          <w:color w:val="FFFFFF" w:themeColor="background2"/>
          <w:sz w:val="20"/>
          <w:szCs w:val="16"/>
          <w:lang w:val="en-US"/>
        </w:rPr>
        <w:t>0</w:t>
      </w:r>
    </w:p>
    <w:p w14:paraId="15959FEA" w14:textId="568374C0" w:rsidR="00331DD8" w:rsidRPr="00331DD8" w:rsidRDefault="00331DD8" w:rsidP="00331DD8">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r w:rsidRPr="00331DD8">
        <w:rPr>
          <w:rFonts w:ascii="Monospace" w:hAnsi="Monospace"/>
          <w:color w:val="FFFFFF" w:themeColor="background2"/>
          <w:sz w:val="20"/>
          <w:szCs w:val="16"/>
          <w:lang w:val="en-US"/>
        </w:rPr>
        <w:t>Switch(config-</w:t>
      </w:r>
      <w:proofErr w:type="gramStart"/>
      <w:r w:rsidRPr="00331DD8">
        <w:rPr>
          <w:rFonts w:ascii="Monospace" w:hAnsi="Monospace"/>
          <w:color w:val="FFFFFF" w:themeColor="background2"/>
          <w:sz w:val="20"/>
          <w:szCs w:val="16"/>
          <w:lang w:val="en-US"/>
        </w:rPr>
        <w:t>if)#</w:t>
      </w:r>
      <w:proofErr w:type="gramEnd"/>
      <w:r w:rsidRPr="00331DD8">
        <w:rPr>
          <w:rFonts w:ascii="Monospace" w:hAnsi="Monospace"/>
          <w:color w:val="FFFFFF" w:themeColor="background2"/>
          <w:sz w:val="20"/>
          <w:szCs w:val="16"/>
          <w:lang w:val="en-US"/>
        </w:rPr>
        <w:t xml:space="preserve"> no shutdown</w:t>
      </w:r>
    </w:p>
    <w:p w14:paraId="7F1C9C69" w14:textId="0C22CBE9" w:rsidR="00BC5950" w:rsidRPr="00331DD8" w:rsidRDefault="00331DD8" w:rsidP="00331DD8">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r w:rsidRPr="00331DD8">
        <w:rPr>
          <w:rFonts w:ascii="Monospace" w:hAnsi="Monospace"/>
          <w:color w:val="FFFFFF" w:themeColor="background2"/>
          <w:sz w:val="20"/>
          <w:szCs w:val="16"/>
          <w:lang w:val="en-US"/>
        </w:rPr>
        <w:t>Switch(config-</w:t>
      </w:r>
      <w:proofErr w:type="gramStart"/>
      <w:r w:rsidRPr="00331DD8">
        <w:rPr>
          <w:rFonts w:ascii="Monospace" w:hAnsi="Monospace"/>
          <w:color w:val="FFFFFF" w:themeColor="background2"/>
          <w:sz w:val="20"/>
          <w:szCs w:val="16"/>
          <w:lang w:val="en-US"/>
        </w:rPr>
        <w:t>if)#</w:t>
      </w:r>
      <w:proofErr w:type="gramEnd"/>
      <w:r w:rsidRPr="00331DD8">
        <w:rPr>
          <w:rFonts w:ascii="Monospace" w:hAnsi="Monospace"/>
          <w:color w:val="FFFFFF" w:themeColor="background2"/>
          <w:sz w:val="20"/>
          <w:szCs w:val="16"/>
          <w:lang w:val="en-US"/>
        </w:rPr>
        <w:t xml:space="preserve"> exit</w:t>
      </w:r>
    </w:p>
    <w:p w14:paraId="5F325BA0" w14:textId="77777777" w:rsidR="00BC5950" w:rsidRDefault="00BC5950" w:rsidP="00BC5950">
      <w:pPr>
        <w:rPr>
          <w:lang w:val="en-US"/>
        </w:rPr>
      </w:pPr>
    </w:p>
    <w:p w14:paraId="7781D8FF" w14:textId="3527B066" w:rsidR="00BC5950" w:rsidRPr="00BC5950" w:rsidRDefault="00BC5950" w:rsidP="00BC5950">
      <w:pPr>
        <w:rPr>
          <w:b/>
          <w:bCs/>
          <w:u w:val="single"/>
        </w:rPr>
      </w:pPr>
      <w:r w:rsidRPr="00BC5950">
        <w:rPr>
          <w:b/>
          <w:bCs/>
          <w:u w:val="single"/>
        </w:rPr>
        <w:t>Configurer les interfaces VLAN sur Switch 2 :</w:t>
      </w:r>
    </w:p>
    <w:p w14:paraId="072F8538" w14:textId="78818466" w:rsidR="00BC5950" w:rsidRPr="00BC5950" w:rsidRDefault="00BC5950" w:rsidP="00BC5950">
      <w:r>
        <w:t>Les interfaces VLAN seront automatiquement configurées via VTP.</w:t>
      </w:r>
    </w:p>
    <w:p w14:paraId="7001EBBB" w14:textId="77777777" w:rsidR="00BC5950" w:rsidRPr="00BC5950" w:rsidRDefault="00BC5950" w:rsidP="00BC5950"/>
    <w:p w14:paraId="326E232F" w14:textId="5CD18F8E" w:rsidR="001B28E0" w:rsidRPr="001B28E0" w:rsidRDefault="001B28E0" w:rsidP="001B28E0">
      <w:pPr>
        <w:rPr>
          <w:b/>
          <w:bCs/>
          <w:u w:val="single"/>
        </w:rPr>
      </w:pPr>
      <w:r w:rsidRPr="001B28E0">
        <w:rPr>
          <w:b/>
          <w:bCs/>
          <w:u w:val="single"/>
        </w:rPr>
        <w:t>Vérifier l'état du VTP :</w:t>
      </w:r>
    </w:p>
    <w:p w14:paraId="687E699A" w14:textId="26D37025" w:rsidR="001B28E0" w:rsidRPr="00C55CED" w:rsidRDefault="001B28E0" w:rsidP="001B28E0">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rPr>
      </w:pPr>
      <w:r w:rsidRPr="001B28E0">
        <w:rPr>
          <w:rFonts w:ascii="Monospace" w:hAnsi="Monospace"/>
          <w:color w:val="FFFFFF" w:themeColor="background2"/>
          <w:sz w:val="20"/>
          <w:szCs w:val="16"/>
        </w:rPr>
        <w:t xml:space="preserve">Switch# show </w:t>
      </w:r>
      <w:proofErr w:type="spellStart"/>
      <w:r w:rsidRPr="001B28E0">
        <w:rPr>
          <w:rFonts w:ascii="Monospace" w:hAnsi="Monospace"/>
          <w:color w:val="FFFFFF" w:themeColor="background2"/>
          <w:sz w:val="20"/>
          <w:szCs w:val="16"/>
        </w:rPr>
        <w:t>vtp</w:t>
      </w:r>
      <w:proofErr w:type="spellEnd"/>
      <w:r w:rsidRPr="001B28E0">
        <w:rPr>
          <w:rFonts w:ascii="Monospace" w:hAnsi="Monospace"/>
          <w:color w:val="FFFFFF" w:themeColor="background2"/>
          <w:sz w:val="20"/>
          <w:szCs w:val="16"/>
        </w:rPr>
        <w:t xml:space="preserve"> </w:t>
      </w:r>
      <w:proofErr w:type="spellStart"/>
      <w:r w:rsidRPr="001B28E0">
        <w:rPr>
          <w:rFonts w:ascii="Monospace" w:hAnsi="Monospace"/>
          <w:color w:val="FFFFFF" w:themeColor="background2"/>
          <w:sz w:val="20"/>
          <w:szCs w:val="16"/>
        </w:rPr>
        <w:t>status</w:t>
      </w:r>
      <w:proofErr w:type="spellEnd"/>
    </w:p>
    <w:p w14:paraId="4BEB3CB7" w14:textId="77777777" w:rsidR="00C55CED" w:rsidRDefault="00C55CED" w:rsidP="001B28E0">
      <w:pPr>
        <w:rPr>
          <w:b/>
          <w:bCs/>
          <w:u w:val="single"/>
        </w:rPr>
      </w:pPr>
    </w:p>
    <w:p w14:paraId="54A633D4" w14:textId="07128315" w:rsidR="001B28E0" w:rsidRPr="00FC05FB" w:rsidRDefault="00C55CED" w:rsidP="001B28E0">
      <w:pPr>
        <w:rPr>
          <w:b/>
          <w:u w:val="single"/>
          <w:lang w:val="en-GB"/>
        </w:rPr>
      </w:pPr>
      <w:proofErr w:type="spellStart"/>
      <w:r w:rsidRPr="00FC05FB">
        <w:rPr>
          <w:b/>
          <w:u w:val="single"/>
          <w:lang w:val="en-GB"/>
        </w:rPr>
        <w:t>Vérifier</w:t>
      </w:r>
      <w:proofErr w:type="spellEnd"/>
      <w:r w:rsidR="001B28E0" w:rsidRPr="00FC05FB">
        <w:rPr>
          <w:b/>
          <w:u w:val="single"/>
          <w:lang w:val="en-GB"/>
        </w:rPr>
        <w:t xml:space="preserve"> les </w:t>
      </w:r>
      <w:proofErr w:type="gramStart"/>
      <w:r w:rsidRPr="00FC05FB">
        <w:rPr>
          <w:b/>
          <w:u w:val="single"/>
          <w:lang w:val="en-GB"/>
        </w:rPr>
        <w:t>trunks :</w:t>
      </w:r>
      <w:proofErr w:type="gramEnd"/>
    </w:p>
    <w:p w14:paraId="0939A3F9" w14:textId="51BB5C70" w:rsidR="00BC5950" w:rsidRPr="00C55CED" w:rsidRDefault="001B28E0" w:rsidP="00C55CED">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r w:rsidRPr="00C55CED">
        <w:rPr>
          <w:rFonts w:ascii="Monospace" w:hAnsi="Monospace"/>
          <w:color w:val="FFFFFF" w:themeColor="background2"/>
          <w:sz w:val="20"/>
          <w:szCs w:val="16"/>
          <w:lang w:val="en-US"/>
        </w:rPr>
        <w:t>Switch# show interfaces trunk</w:t>
      </w:r>
    </w:p>
    <w:p w14:paraId="256F0282" w14:textId="77777777" w:rsidR="001044CC" w:rsidRDefault="001044CC" w:rsidP="0013225E">
      <w:pPr>
        <w:rPr>
          <w:rFonts w:asciiTheme="majorHAnsi" w:hAnsiTheme="majorHAnsi"/>
          <w:b/>
          <w:sz w:val="28"/>
          <w:szCs w:val="22"/>
          <w:lang w:val="en-US"/>
        </w:rPr>
      </w:pPr>
    </w:p>
    <w:p w14:paraId="45E896F1" w14:textId="77777777" w:rsidR="0093728C" w:rsidRPr="00225E32" w:rsidRDefault="0093728C" w:rsidP="0013225E">
      <w:pPr>
        <w:rPr>
          <w:rFonts w:asciiTheme="majorHAnsi" w:hAnsiTheme="majorHAnsi"/>
          <w:b/>
          <w:sz w:val="28"/>
          <w:szCs w:val="22"/>
          <w:lang w:val="en-US"/>
        </w:rPr>
      </w:pPr>
    </w:p>
    <w:p w14:paraId="36BCD74A" w14:textId="6A5A4DFE" w:rsidR="001B28E0" w:rsidRDefault="00B102A8" w:rsidP="00695FEE">
      <w:pPr>
        <w:jc w:val="center"/>
        <w:rPr>
          <w:rFonts w:asciiTheme="majorHAnsi" w:hAnsiTheme="majorHAnsi"/>
          <w:b/>
          <w:bCs/>
          <w:sz w:val="28"/>
          <w:szCs w:val="22"/>
        </w:rPr>
      </w:pPr>
      <w:r w:rsidRPr="002A29F3">
        <w:rPr>
          <w:rFonts w:asciiTheme="majorHAnsi" w:hAnsiTheme="majorHAnsi"/>
          <w:b/>
          <w:bCs/>
          <w:sz w:val="28"/>
          <w:szCs w:val="22"/>
        </w:rPr>
        <w:lastRenderedPageBreak/>
        <w:t>Configuration </w:t>
      </w:r>
      <w:r>
        <w:rPr>
          <w:rFonts w:asciiTheme="majorHAnsi" w:hAnsiTheme="majorHAnsi"/>
          <w:b/>
          <w:bCs/>
          <w:sz w:val="28"/>
          <w:szCs w:val="22"/>
        </w:rPr>
        <w:t>du routeur</w:t>
      </w:r>
    </w:p>
    <w:p w14:paraId="76D06672" w14:textId="77777777" w:rsidR="009F6301" w:rsidRPr="00695FEE" w:rsidRDefault="009F6301" w:rsidP="00695FEE">
      <w:pPr>
        <w:jc w:val="center"/>
        <w:rPr>
          <w:rFonts w:asciiTheme="majorHAnsi" w:hAnsiTheme="majorHAnsi"/>
          <w:b/>
          <w:bCs/>
          <w:sz w:val="28"/>
          <w:szCs w:val="22"/>
        </w:rPr>
      </w:pPr>
    </w:p>
    <w:p w14:paraId="044DE1B4" w14:textId="3BE3A30C" w:rsidR="00A52F32" w:rsidRPr="00A52F32" w:rsidRDefault="00A52F32" w:rsidP="00A52F32">
      <w:pPr>
        <w:rPr>
          <w:b/>
          <w:bCs/>
          <w:u w:val="single"/>
        </w:rPr>
      </w:pPr>
      <w:r w:rsidRPr="00A52F32">
        <w:rPr>
          <w:b/>
          <w:bCs/>
          <w:u w:val="single"/>
        </w:rPr>
        <w:t xml:space="preserve">Configurer les sous-interfaces pour chaque VLAN sur l'interface connectée aux </w:t>
      </w:r>
      <w:proofErr w:type="spellStart"/>
      <w:r w:rsidRPr="00A52F32">
        <w:rPr>
          <w:b/>
          <w:bCs/>
          <w:u w:val="single"/>
        </w:rPr>
        <w:t>switchs</w:t>
      </w:r>
      <w:proofErr w:type="spellEnd"/>
      <w:r w:rsidRPr="00A52F32">
        <w:rPr>
          <w:b/>
          <w:bCs/>
          <w:u w:val="single"/>
        </w:rPr>
        <w:t xml:space="preserve"> (fa0/1) :</w:t>
      </w:r>
    </w:p>
    <w:p w14:paraId="3AD85A95" w14:textId="70A66E55" w:rsidR="00A52F32" w:rsidRPr="00A52F32" w:rsidRDefault="00A52F32" w:rsidP="00A52F32">
      <w:pPr>
        <w:rPr>
          <w:b/>
          <w:bCs/>
        </w:rPr>
      </w:pPr>
      <w:r w:rsidRPr="00A52F32">
        <w:rPr>
          <w:b/>
          <w:bCs/>
        </w:rPr>
        <w:t>VLAN 10 :</w:t>
      </w:r>
    </w:p>
    <w:p w14:paraId="1917D5B5" w14:textId="77777777" w:rsidR="00A52F32" w:rsidRPr="00A52F32" w:rsidRDefault="00A52F32" w:rsidP="00A52F32">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rPr>
      </w:pPr>
      <w:r w:rsidRPr="00A52F32">
        <w:rPr>
          <w:rFonts w:ascii="Monospace" w:hAnsi="Monospace"/>
          <w:color w:val="FFFFFF" w:themeColor="background2"/>
          <w:sz w:val="20"/>
          <w:szCs w:val="16"/>
        </w:rPr>
        <w:t>Router(config)# interface fa0/1.10</w:t>
      </w:r>
    </w:p>
    <w:p w14:paraId="426E307C" w14:textId="77777777" w:rsidR="00A52F32" w:rsidRPr="00A52F32" w:rsidRDefault="00A52F32" w:rsidP="00A52F32">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rPr>
      </w:pPr>
      <w:r w:rsidRPr="00A52F32">
        <w:rPr>
          <w:rFonts w:ascii="Monospace" w:hAnsi="Monospace"/>
          <w:color w:val="FFFFFF" w:themeColor="background2"/>
          <w:sz w:val="20"/>
          <w:szCs w:val="16"/>
        </w:rPr>
        <w:t>Router(config-</w:t>
      </w:r>
      <w:proofErr w:type="spellStart"/>
      <w:proofErr w:type="gramStart"/>
      <w:r w:rsidRPr="00A52F32">
        <w:rPr>
          <w:rFonts w:ascii="Monospace" w:hAnsi="Monospace"/>
          <w:color w:val="FFFFFF" w:themeColor="background2"/>
          <w:sz w:val="20"/>
          <w:szCs w:val="16"/>
        </w:rPr>
        <w:t>subif</w:t>
      </w:r>
      <w:proofErr w:type="spellEnd"/>
      <w:r w:rsidRPr="00A52F32">
        <w:rPr>
          <w:rFonts w:ascii="Monospace" w:hAnsi="Monospace"/>
          <w:color w:val="FFFFFF" w:themeColor="background2"/>
          <w:sz w:val="20"/>
          <w:szCs w:val="16"/>
        </w:rPr>
        <w:t>)#</w:t>
      </w:r>
      <w:proofErr w:type="gramEnd"/>
      <w:r w:rsidRPr="00A52F32">
        <w:rPr>
          <w:rFonts w:ascii="Monospace" w:hAnsi="Monospace"/>
          <w:color w:val="FFFFFF" w:themeColor="background2"/>
          <w:sz w:val="20"/>
          <w:szCs w:val="16"/>
        </w:rPr>
        <w:t xml:space="preserve"> encapsulation dot1Q 10</w:t>
      </w:r>
    </w:p>
    <w:p w14:paraId="1846D393" w14:textId="5E2E3297" w:rsidR="00A52F32" w:rsidRPr="00A36E64" w:rsidRDefault="00A52F32" w:rsidP="00A52F32">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r w:rsidRPr="00A36E64">
        <w:rPr>
          <w:rFonts w:ascii="Monospace" w:hAnsi="Monospace"/>
          <w:color w:val="FFFFFF" w:themeColor="background2"/>
          <w:sz w:val="20"/>
          <w:szCs w:val="16"/>
          <w:lang w:val="en-US"/>
        </w:rPr>
        <w:t>Router(config-</w:t>
      </w:r>
      <w:proofErr w:type="spellStart"/>
      <w:proofErr w:type="gramStart"/>
      <w:r w:rsidRPr="00A36E64">
        <w:rPr>
          <w:rFonts w:ascii="Monospace" w:hAnsi="Monospace"/>
          <w:color w:val="FFFFFF" w:themeColor="background2"/>
          <w:sz w:val="20"/>
          <w:szCs w:val="16"/>
          <w:lang w:val="en-US"/>
        </w:rPr>
        <w:t>subif</w:t>
      </w:r>
      <w:proofErr w:type="spellEnd"/>
      <w:r w:rsidRPr="00A36E64">
        <w:rPr>
          <w:rFonts w:ascii="Monospace" w:hAnsi="Monospace"/>
          <w:color w:val="FFFFFF" w:themeColor="background2"/>
          <w:sz w:val="20"/>
          <w:szCs w:val="16"/>
          <w:lang w:val="en-US"/>
        </w:rPr>
        <w:t>)#</w:t>
      </w:r>
      <w:proofErr w:type="gramEnd"/>
      <w:r w:rsidRPr="00A36E64">
        <w:rPr>
          <w:rFonts w:ascii="Monospace" w:hAnsi="Monospace"/>
          <w:color w:val="FFFFFF" w:themeColor="background2"/>
          <w:sz w:val="20"/>
          <w:szCs w:val="16"/>
          <w:lang w:val="en-US"/>
        </w:rPr>
        <w:t xml:space="preserve"> </w:t>
      </w:r>
      <w:proofErr w:type="spellStart"/>
      <w:r w:rsidRPr="00A36E64">
        <w:rPr>
          <w:rFonts w:ascii="Monospace" w:hAnsi="Monospace"/>
          <w:color w:val="FFFFFF" w:themeColor="background2"/>
          <w:sz w:val="20"/>
          <w:szCs w:val="16"/>
          <w:lang w:val="en-US"/>
        </w:rPr>
        <w:t>ip</w:t>
      </w:r>
      <w:proofErr w:type="spellEnd"/>
      <w:r w:rsidRPr="00A36E64">
        <w:rPr>
          <w:rFonts w:ascii="Monospace" w:hAnsi="Monospace"/>
          <w:color w:val="FFFFFF" w:themeColor="background2"/>
          <w:sz w:val="20"/>
          <w:szCs w:val="16"/>
          <w:lang w:val="en-US"/>
        </w:rPr>
        <w:t xml:space="preserve"> address 192.168.</w:t>
      </w:r>
      <w:r w:rsidR="00A36E64" w:rsidRPr="00A36E64">
        <w:rPr>
          <w:rFonts w:ascii="Monospace" w:hAnsi="Monospace"/>
          <w:color w:val="FFFFFF" w:themeColor="background2"/>
          <w:sz w:val="20"/>
          <w:szCs w:val="16"/>
          <w:lang w:val="en-US"/>
        </w:rPr>
        <w:t>10</w:t>
      </w:r>
      <w:r w:rsidRPr="00A36E64">
        <w:rPr>
          <w:rFonts w:ascii="Monospace" w:hAnsi="Monospace"/>
          <w:color w:val="FFFFFF" w:themeColor="background2"/>
          <w:sz w:val="20"/>
          <w:szCs w:val="16"/>
          <w:lang w:val="en-US"/>
        </w:rPr>
        <w:t>.1 255.255.255.</w:t>
      </w:r>
      <w:r w:rsidR="00A36E64">
        <w:rPr>
          <w:rFonts w:ascii="Monospace" w:hAnsi="Monospace"/>
          <w:color w:val="FFFFFF" w:themeColor="background2"/>
          <w:sz w:val="20"/>
          <w:szCs w:val="16"/>
          <w:lang w:val="en-US"/>
        </w:rPr>
        <w:t>0</w:t>
      </w:r>
    </w:p>
    <w:p w14:paraId="702F6FAA" w14:textId="77777777" w:rsidR="00A52F32" w:rsidRPr="00FC05FB" w:rsidRDefault="00A52F32" w:rsidP="00A52F32">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GB"/>
        </w:rPr>
      </w:pPr>
      <w:r w:rsidRPr="00FC05FB">
        <w:rPr>
          <w:rFonts w:ascii="Monospace" w:hAnsi="Monospace"/>
          <w:color w:val="FFFFFF" w:themeColor="background2"/>
          <w:sz w:val="20"/>
          <w:szCs w:val="16"/>
          <w:lang w:val="en-GB"/>
        </w:rPr>
        <w:t>Router(config-</w:t>
      </w:r>
      <w:proofErr w:type="spellStart"/>
      <w:proofErr w:type="gramStart"/>
      <w:r w:rsidRPr="00FC05FB">
        <w:rPr>
          <w:rFonts w:ascii="Monospace" w:hAnsi="Monospace"/>
          <w:color w:val="FFFFFF" w:themeColor="background2"/>
          <w:sz w:val="20"/>
          <w:szCs w:val="16"/>
          <w:lang w:val="en-GB"/>
        </w:rPr>
        <w:t>subif</w:t>
      </w:r>
      <w:proofErr w:type="spellEnd"/>
      <w:r w:rsidRPr="00FC05FB">
        <w:rPr>
          <w:rFonts w:ascii="Monospace" w:hAnsi="Monospace"/>
          <w:color w:val="FFFFFF" w:themeColor="background2"/>
          <w:sz w:val="20"/>
          <w:szCs w:val="16"/>
          <w:lang w:val="en-GB"/>
        </w:rPr>
        <w:t>)#</w:t>
      </w:r>
      <w:proofErr w:type="gramEnd"/>
      <w:r w:rsidRPr="00FC05FB">
        <w:rPr>
          <w:rFonts w:ascii="Monospace" w:hAnsi="Monospace"/>
          <w:color w:val="FFFFFF" w:themeColor="background2"/>
          <w:sz w:val="20"/>
          <w:szCs w:val="16"/>
          <w:lang w:val="en-GB"/>
        </w:rPr>
        <w:t xml:space="preserve"> no shutdown</w:t>
      </w:r>
    </w:p>
    <w:p w14:paraId="1E68BDC5" w14:textId="207A5768" w:rsidR="00A52F32" w:rsidRPr="00A52F32" w:rsidRDefault="00A52F32" w:rsidP="00A52F32">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r w:rsidRPr="00A52F32">
        <w:rPr>
          <w:rFonts w:ascii="Monospace" w:hAnsi="Monospace"/>
          <w:color w:val="FFFFFF" w:themeColor="background2"/>
          <w:sz w:val="20"/>
          <w:szCs w:val="16"/>
          <w:lang w:val="en-US"/>
        </w:rPr>
        <w:t>Router(config-</w:t>
      </w:r>
      <w:proofErr w:type="spellStart"/>
      <w:proofErr w:type="gramStart"/>
      <w:r w:rsidRPr="00A52F32">
        <w:rPr>
          <w:rFonts w:ascii="Monospace" w:hAnsi="Monospace"/>
          <w:color w:val="FFFFFF" w:themeColor="background2"/>
          <w:sz w:val="20"/>
          <w:szCs w:val="16"/>
          <w:lang w:val="en-US"/>
        </w:rPr>
        <w:t>subif</w:t>
      </w:r>
      <w:proofErr w:type="spellEnd"/>
      <w:r w:rsidRPr="00A52F32">
        <w:rPr>
          <w:rFonts w:ascii="Monospace" w:hAnsi="Monospace"/>
          <w:color w:val="FFFFFF" w:themeColor="background2"/>
          <w:sz w:val="20"/>
          <w:szCs w:val="16"/>
          <w:lang w:val="en-US"/>
        </w:rPr>
        <w:t>)#</w:t>
      </w:r>
      <w:proofErr w:type="gramEnd"/>
      <w:r w:rsidRPr="00A52F32">
        <w:rPr>
          <w:rFonts w:ascii="Monospace" w:hAnsi="Monospace"/>
          <w:color w:val="FFFFFF" w:themeColor="background2"/>
          <w:sz w:val="20"/>
          <w:szCs w:val="16"/>
          <w:lang w:val="en-US"/>
        </w:rPr>
        <w:t xml:space="preserve"> </w:t>
      </w:r>
      <w:proofErr w:type="spellStart"/>
      <w:r w:rsidRPr="00A52F32">
        <w:rPr>
          <w:rFonts w:ascii="Monospace" w:hAnsi="Monospace"/>
          <w:color w:val="FFFFFF" w:themeColor="background2"/>
          <w:sz w:val="20"/>
          <w:szCs w:val="16"/>
          <w:lang w:val="en-US"/>
        </w:rPr>
        <w:t>ip</w:t>
      </w:r>
      <w:proofErr w:type="spellEnd"/>
      <w:r w:rsidRPr="00A52F32">
        <w:rPr>
          <w:rFonts w:ascii="Monospace" w:hAnsi="Monospace"/>
          <w:color w:val="FFFFFF" w:themeColor="background2"/>
          <w:sz w:val="20"/>
          <w:szCs w:val="16"/>
          <w:lang w:val="en-US"/>
        </w:rPr>
        <w:t xml:space="preserve"> helper-address 192.168.0.226</w:t>
      </w:r>
    </w:p>
    <w:p w14:paraId="14C69F92" w14:textId="77777777" w:rsidR="00A52F32" w:rsidRDefault="00A52F32" w:rsidP="00A52F32">
      <w:pPr>
        <w:pBdr>
          <w:top w:val="single" w:sz="4" w:space="1" w:color="auto"/>
          <w:left w:val="single" w:sz="4" w:space="4" w:color="auto"/>
          <w:bottom w:val="single" w:sz="4" w:space="1" w:color="auto"/>
          <w:right w:val="single" w:sz="4" w:space="4" w:color="auto"/>
        </w:pBdr>
        <w:shd w:val="clear" w:color="auto" w:fill="000000"/>
      </w:pPr>
      <w:r w:rsidRPr="00A52F32">
        <w:rPr>
          <w:rFonts w:ascii="Monospace" w:hAnsi="Monospace"/>
          <w:color w:val="FFFFFF" w:themeColor="background2"/>
          <w:sz w:val="20"/>
          <w:szCs w:val="16"/>
        </w:rPr>
        <w:t>Router(config-</w:t>
      </w:r>
      <w:proofErr w:type="spellStart"/>
      <w:proofErr w:type="gramStart"/>
      <w:r w:rsidRPr="00A52F32">
        <w:rPr>
          <w:rFonts w:ascii="Monospace" w:hAnsi="Monospace"/>
          <w:color w:val="FFFFFF" w:themeColor="background2"/>
          <w:sz w:val="20"/>
          <w:szCs w:val="16"/>
        </w:rPr>
        <w:t>subif</w:t>
      </w:r>
      <w:proofErr w:type="spellEnd"/>
      <w:r w:rsidRPr="00A52F32">
        <w:rPr>
          <w:rFonts w:ascii="Monospace" w:hAnsi="Monospace"/>
          <w:color w:val="FFFFFF" w:themeColor="background2"/>
          <w:sz w:val="20"/>
          <w:szCs w:val="16"/>
        </w:rPr>
        <w:t>)#</w:t>
      </w:r>
      <w:proofErr w:type="gramEnd"/>
      <w:r w:rsidRPr="00A52F32">
        <w:rPr>
          <w:rFonts w:ascii="Monospace" w:hAnsi="Monospace"/>
          <w:color w:val="FFFFFF" w:themeColor="background2"/>
          <w:sz w:val="20"/>
          <w:szCs w:val="16"/>
        </w:rPr>
        <w:t xml:space="preserve"> exit</w:t>
      </w:r>
    </w:p>
    <w:p w14:paraId="7CB1ECAE" w14:textId="77777777" w:rsidR="0013225E" w:rsidRDefault="0013225E" w:rsidP="00A52F32">
      <w:pPr>
        <w:rPr>
          <w:b/>
          <w:bCs/>
        </w:rPr>
      </w:pPr>
    </w:p>
    <w:p w14:paraId="1A651E63" w14:textId="77777777" w:rsidR="0013225E" w:rsidRDefault="0013225E" w:rsidP="00A52F32">
      <w:pPr>
        <w:rPr>
          <w:b/>
          <w:bCs/>
        </w:rPr>
      </w:pPr>
    </w:p>
    <w:p w14:paraId="2A987387" w14:textId="50D1C450" w:rsidR="00A52F32" w:rsidRPr="00A52F32" w:rsidRDefault="00A52F32" w:rsidP="00A52F32">
      <w:pPr>
        <w:rPr>
          <w:b/>
          <w:bCs/>
        </w:rPr>
      </w:pPr>
      <w:r w:rsidRPr="00A52F32">
        <w:rPr>
          <w:b/>
          <w:bCs/>
        </w:rPr>
        <w:t>VLAN 11 :</w:t>
      </w:r>
    </w:p>
    <w:p w14:paraId="3594D60A" w14:textId="77777777" w:rsidR="00A52F32" w:rsidRPr="00A52F32" w:rsidRDefault="00A52F32" w:rsidP="00A52F32">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rPr>
      </w:pPr>
      <w:r w:rsidRPr="00A52F32">
        <w:rPr>
          <w:rFonts w:ascii="Monospace" w:hAnsi="Monospace"/>
          <w:color w:val="FFFFFF" w:themeColor="background2"/>
          <w:sz w:val="20"/>
          <w:szCs w:val="16"/>
        </w:rPr>
        <w:t>Router(config)# interface fa0/1.11</w:t>
      </w:r>
    </w:p>
    <w:p w14:paraId="29E408DD" w14:textId="77777777" w:rsidR="00A52F32" w:rsidRPr="00A52F32" w:rsidRDefault="00A52F32" w:rsidP="00A52F32">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rPr>
      </w:pPr>
      <w:r w:rsidRPr="00A52F32">
        <w:rPr>
          <w:rFonts w:ascii="Monospace" w:hAnsi="Monospace"/>
          <w:color w:val="FFFFFF" w:themeColor="background2"/>
          <w:sz w:val="20"/>
          <w:szCs w:val="16"/>
        </w:rPr>
        <w:t>Router(config-</w:t>
      </w:r>
      <w:proofErr w:type="spellStart"/>
      <w:proofErr w:type="gramStart"/>
      <w:r w:rsidRPr="00A52F32">
        <w:rPr>
          <w:rFonts w:ascii="Monospace" w:hAnsi="Monospace"/>
          <w:color w:val="FFFFFF" w:themeColor="background2"/>
          <w:sz w:val="20"/>
          <w:szCs w:val="16"/>
        </w:rPr>
        <w:t>subif</w:t>
      </w:r>
      <w:proofErr w:type="spellEnd"/>
      <w:r w:rsidRPr="00A52F32">
        <w:rPr>
          <w:rFonts w:ascii="Monospace" w:hAnsi="Monospace"/>
          <w:color w:val="FFFFFF" w:themeColor="background2"/>
          <w:sz w:val="20"/>
          <w:szCs w:val="16"/>
        </w:rPr>
        <w:t>)#</w:t>
      </w:r>
      <w:proofErr w:type="gramEnd"/>
      <w:r w:rsidRPr="00A52F32">
        <w:rPr>
          <w:rFonts w:ascii="Monospace" w:hAnsi="Monospace"/>
          <w:color w:val="FFFFFF" w:themeColor="background2"/>
          <w:sz w:val="20"/>
          <w:szCs w:val="16"/>
        </w:rPr>
        <w:t xml:space="preserve"> encapsulation dot1Q 11</w:t>
      </w:r>
    </w:p>
    <w:p w14:paraId="2C34C7D9" w14:textId="006326CA" w:rsidR="00A52F32" w:rsidRPr="00A52F32" w:rsidRDefault="00A52F32" w:rsidP="00A52F32">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r w:rsidRPr="00A52F32">
        <w:rPr>
          <w:rFonts w:ascii="Monospace" w:hAnsi="Monospace"/>
          <w:color w:val="FFFFFF" w:themeColor="background2"/>
          <w:sz w:val="20"/>
          <w:szCs w:val="16"/>
          <w:lang w:val="en-US"/>
        </w:rPr>
        <w:t>Router(config-</w:t>
      </w:r>
      <w:proofErr w:type="spellStart"/>
      <w:proofErr w:type="gramStart"/>
      <w:r w:rsidRPr="00A52F32">
        <w:rPr>
          <w:rFonts w:ascii="Monospace" w:hAnsi="Monospace"/>
          <w:color w:val="FFFFFF" w:themeColor="background2"/>
          <w:sz w:val="20"/>
          <w:szCs w:val="16"/>
          <w:lang w:val="en-US"/>
        </w:rPr>
        <w:t>subif</w:t>
      </w:r>
      <w:proofErr w:type="spellEnd"/>
      <w:r w:rsidRPr="00A52F32">
        <w:rPr>
          <w:rFonts w:ascii="Monospace" w:hAnsi="Monospace"/>
          <w:color w:val="FFFFFF" w:themeColor="background2"/>
          <w:sz w:val="20"/>
          <w:szCs w:val="16"/>
          <w:lang w:val="en-US"/>
        </w:rPr>
        <w:t>)#</w:t>
      </w:r>
      <w:proofErr w:type="gramEnd"/>
      <w:r w:rsidRPr="00A52F32">
        <w:rPr>
          <w:rFonts w:ascii="Monospace" w:hAnsi="Monospace"/>
          <w:color w:val="FFFFFF" w:themeColor="background2"/>
          <w:sz w:val="20"/>
          <w:szCs w:val="16"/>
          <w:lang w:val="en-US"/>
        </w:rPr>
        <w:t xml:space="preserve"> </w:t>
      </w:r>
      <w:proofErr w:type="spellStart"/>
      <w:r w:rsidRPr="00A52F32">
        <w:rPr>
          <w:rFonts w:ascii="Monospace" w:hAnsi="Monospace"/>
          <w:color w:val="FFFFFF" w:themeColor="background2"/>
          <w:sz w:val="20"/>
          <w:szCs w:val="16"/>
          <w:lang w:val="en-US"/>
        </w:rPr>
        <w:t>ip</w:t>
      </w:r>
      <w:proofErr w:type="spellEnd"/>
      <w:r w:rsidRPr="00A52F32">
        <w:rPr>
          <w:rFonts w:ascii="Monospace" w:hAnsi="Monospace"/>
          <w:color w:val="FFFFFF" w:themeColor="background2"/>
          <w:sz w:val="20"/>
          <w:szCs w:val="16"/>
          <w:lang w:val="en-US"/>
        </w:rPr>
        <w:t xml:space="preserve"> address 192.168.</w:t>
      </w:r>
      <w:r w:rsidR="00A36E64">
        <w:rPr>
          <w:rFonts w:ascii="Monospace" w:hAnsi="Monospace"/>
          <w:color w:val="FFFFFF" w:themeColor="background2"/>
          <w:sz w:val="20"/>
          <w:szCs w:val="16"/>
          <w:lang w:val="en-US"/>
        </w:rPr>
        <w:t>11</w:t>
      </w:r>
      <w:r w:rsidRPr="00A52F32">
        <w:rPr>
          <w:rFonts w:ascii="Monospace" w:hAnsi="Monospace"/>
          <w:color w:val="FFFFFF" w:themeColor="background2"/>
          <w:sz w:val="20"/>
          <w:szCs w:val="16"/>
          <w:lang w:val="en-US"/>
        </w:rPr>
        <w:t>.</w:t>
      </w:r>
      <w:r w:rsidR="00A36E64">
        <w:rPr>
          <w:rFonts w:ascii="Monospace" w:hAnsi="Monospace"/>
          <w:color w:val="FFFFFF" w:themeColor="background2"/>
          <w:sz w:val="20"/>
          <w:szCs w:val="16"/>
          <w:lang w:val="en-US"/>
        </w:rPr>
        <w:t>1</w:t>
      </w:r>
      <w:r w:rsidRPr="00A52F32">
        <w:rPr>
          <w:rFonts w:ascii="Monospace" w:hAnsi="Monospace"/>
          <w:color w:val="FFFFFF" w:themeColor="background2"/>
          <w:sz w:val="20"/>
          <w:szCs w:val="16"/>
          <w:lang w:val="en-US"/>
        </w:rPr>
        <w:t xml:space="preserve"> 255.255.255.</w:t>
      </w:r>
      <w:r w:rsidR="00A36E64">
        <w:rPr>
          <w:rFonts w:ascii="Monospace" w:hAnsi="Monospace"/>
          <w:color w:val="FFFFFF" w:themeColor="background2"/>
          <w:sz w:val="20"/>
          <w:szCs w:val="16"/>
          <w:lang w:val="en-US"/>
        </w:rPr>
        <w:t>0</w:t>
      </w:r>
    </w:p>
    <w:p w14:paraId="7FE3A732" w14:textId="77777777" w:rsidR="00A52F32" w:rsidRPr="00A52F32" w:rsidRDefault="00A52F32" w:rsidP="00A52F32">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r w:rsidRPr="00A52F32">
        <w:rPr>
          <w:rFonts w:ascii="Monospace" w:hAnsi="Monospace"/>
          <w:color w:val="FFFFFF" w:themeColor="background2"/>
          <w:sz w:val="20"/>
          <w:szCs w:val="16"/>
          <w:lang w:val="en-US"/>
        </w:rPr>
        <w:t>Router(config-</w:t>
      </w:r>
      <w:proofErr w:type="spellStart"/>
      <w:proofErr w:type="gramStart"/>
      <w:r w:rsidRPr="00A52F32">
        <w:rPr>
          <w:rFonts w:ascii="Monospace" w:hAnsi="Monospace"/>
          <w:color w:val="FFFFFF" w:themeColor="background2"/>
          <w:sz w:val="20"/>
          <w:szCs w:val="16"/>
          <w:lang w:val="en-US"/>
        </w:rPr>
        <w:t>subif</w:t>
      </w:r>
      <w:proofErr w:type="spellEnd"/>
      <w:r w:rsidRPr="00A52F32">
        <w:rPr>
          <w:rFonts w:ascii="Monospace" w:hAnsi="Monospace"/>
          <w:color w:val="FFFFFF" w:themeColor="background2"/>
          <w:sz w:val="20"/>
          <w:szCs w:val="16"/>
          <w:lang w:val="en-US"/>
        </w:rPr>
        <w:t>)#</w:t>
      </w:r>
      <w:proofErr w:type="gramEnd"/>
      <w:r w:rsidRPr="00A52F32">
        <w:rPr>
          <w:rFonts w:ascii="Monospace" w:hAnsi="Monospace"/>
          <w:color w:val="FFFFFF" w:themeColor="background2"/>
          <w:sz w:val="20"/>
          <w:szCs w:val="16"/>
          <w:lang w:val="en-US"/>
        </w:rPr>
        <w:t xml:space="preserve"> no shutdown</w:t>
      </w:r>
    </w:p>
    <w:p w14:paraId="5B92216C" w14:textId="77777777" w:rsidR="00A52F32" w:rsidRPr="00A52F32" w:rsidRDefault="00A52F32" w:rsidP="00A52F32">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r w:rsidRPr="00A52F32">
        <w:rPr>
          <w:rFonts w:ascii="Monospace" w:hAnsi="Monospace"/>
          <w:color w:val="FFFFFF" w:themeColor="background2"/>
          <w:sz w:val="20"/>
          <w:szCs w:val="16"/>
          <w:lang w:val="en-US"/>
        </w:rPr>
        <w:t>Router(config-</w:t>
      </w:r>
      <w:proofErr w:type="spellStart"/>
      <w:proofErr w:type="gramStart"/>
      <w:r w:rsidRPr="00A52F32">
        <w:rPr>
          <w:rFonts w:ascii="Monospace" w:hAnsi="Monospace"/>
          <w:color w:val="FFFFFF" w:themeColor="background2"/>
          <w:sz w:val="20"/>
          <w:szCs w:val="16"/>
          <w:lang w:val="en-US"/>
        </w:rPr>
        <w:t>subif</w:t>
      </w:r>
      <w:proofErr w:type="spellEnd"/>
      <w:r w:rsidRPr="00A52F32">
        <w:rPr>
          <w:rFonts w:ascii="Monospace" w:hAnsi="Monospace"/>
          <w:color w:val="FFFFFF" w:themeColor="background2"/>
          <w:sz w:val="20"/>
          <w:szCs w:val="16"/>
          <w:lang w:val="en-US"/>
        </w:rPr>
        <w:t>)#</w:t>
      </w:r>
      <w:proofErr w:type="gramEnd"/>
      <w:r w:rsidRPr="00A52F32">
        <w:rPr>
          <w:rFonts w:ascii="Monospace" w:hAnsi="Monospace"/>
          <w:color w:val="FFFFFF" w:themeColor="background2"/>
          <w:sz w:val="20"/>
          <w:szCs w:val="16"/>
          <w:lang w:val="en-US"/>
        </w:rPr>
        <w:t xml:space="preserve"> </w:t>
      </w:r>
      <w:proofErr w:type="spellStart"/>
      <w:r w:rsidRPr="00A52F32">
        <w:rPr>
          <w:rFonts w:ascii="Monospace" w:hAnsi="Monospace"/>
          <w:color w:val="FFFFFF" w:themeColor="background2"/>
          <w:sz w:val="20"/>
          <w:szCs w:val="16"/>
          <w:lang w:val="en-US"/>
        </w:rPr>
        <w:t>ip</w:t>
      </w:r>
      <w:proofErr w:type="spellEnd"/>
      <w:r w:rsidRPr="00A52F32">
        <w:rPr>
          <w:rFonts w:ascii="Monospace" w:hAnsi="Monospace"/>
          <w:color w:val="FFFFFF" w:themeColor="background2"/>
          <w:sz w:val="20"/>
          <w:szCs w:val="16"/>
          <w:lang w:val="en-US"/>
        </w:rPr>
        <w:t xml:space="preserve"> helper-address 192.168.0.226</w:t>
      </w:r>
    </w:p>
    <w:p w14:paraId="10191A9B" w14:textId="77777777" w:rsidR="00A52F32" w:rsidRPr="00A52F32" w:rsidRDefault="00A52F32" w:rsidP="00A52F32">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rPr>
      </w:pPr>
      <w:r w:rsidRPr="00A52F32">
        <w:rPr>
          <w:rFonts w:ascii="Monospace" w:hAnsi="Monospace"/>
          <w:color w:val="FFFFFF" w:themeColor="background2"/>
          <w:sz w:val="20"/>
          <w:szCs w:val="16"/>
        </w:rPr>
        <w:t>Router(config-</w:t>
      </w:r>
      <w:proofErr w:type="spellStart"/>
      <w:proofErr w:type="gramStart"/>
      <w:r w:rsidRPr="00A52F32">
        <w:rPr>
          <w:rFonts w:ascii="Monospace" w:hAnsi="Monospace"/>
          <w:color w:val="FFFFFF" w:themeColor="background2"/>
          <w:sz w:val="20"/>
          <w:szCs w:val="16"/>
        </w:rPr>
        <w:t>subif</w:t>
      </w:r>
      <w:proofErr w:type="spellEnd"/>
      <w:r w:rsidRPr="00A52F32">
        <w:rPr>
          <w:rFonts w:ascii="Monospace" w:hAnsi="Monospace"/>
          <w:color w:val="FFFFFF" w:themeColor="background2"/>
          <w:sz w:val="20"/>
          <w:szCs w:val="16"/>
        </w:rPr>
        <w:t>)#</w:t>
      </w:r>
      <w:proofErr w:type="gramEnd"/>
      <w:r w:rsidRPr="00A52F32">
        <w:rPr>
          <w:rFonts w:ascii="Monospace" w:hAnsi="Monospace"/>
          <w:color w:val="FFFFFF" w:themeColor="background2"/>
          <w:sz w:val="20"/>
          <w:szCs w:val="16"/>
        </w:rPr>
        <w:t xml:space="preserve"> exit</w:t>
      </w:r>
    </w:p>
    <w:p w14:paraId="602EE1D5" w14:textId="77777777" w:rsidR="00A36E64" w:rsidRDefault="00A36E64" w:rsidP="00A52F32"/>
    <w:p w14:paraId="2E1E7524" w14:textId="026462CC" w:rsidR="00A52F32" w:rsidRPr="00A36E64" w:rsidRDefault="00A52F32" w:rsidP="00A52F32">
      <w:pPr>
        <w:rPr>
          <w:b/>
          <w:bCs/>
        </w:rPr>
      </w:pPr>
      <w:r w:rsidRPr="00A36E64">
        <w:rPr>
          <w:b/>
          <w:bCs/>
        </w:rPr>
        <w:t>VLAN 12 :</w:t>
      </w:r>
    </w:p>
    <w:p w14:paraId="6180AED5" w14:textId="77777777" w:rsidR="00A52F32" w:rsidRPr="00A36E64" w:rsidRDefault="00A52F32" w:rsidP="00A36E64">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rPr>
      </w:pPr>
      <w:r w:rsidRPr="00A36E64">
        <w:rPr>
          <w:rFonts w:ascii="Monospace" w:hAnsi="Monospace"/>
          <w:color w:val="FFFFFF" w:themeColor="background2"/>
          <w:sz w:val="20"/>
          <w:szCs w:val="16"/>
        </w:rPr>
        <w:t>Router(config)# interface fa0/1.12</w:t>
      </w:r>
    </w:p>
    <w:p w14:paraId="20C00988" w14:textId="77777777" w:rsidR="00A52F32" w:rsidRPr="00A36E64" w:rsidRDefault="00A52F32" w:rsidP="00A36E64">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rPr>
      </w:pPr>
      <w:r w:rsidRPr="00A36E64">
        <w:rPr>
          <w:rFonts w:ascii="Monospace" w:hAnsi="Monospace"/>
          <w:color w:val="FFFFFF" w:themeColor="background2"/>
          <w:sz w:val="20"/>
          <w:szCs w:val="16"/>
        </w:rPr>
        <w:t>Router(config-</w:t>
      </w:r>
      <w:proofErr w:type="spellStart"/>
      <w:proofErr w:type="gramStart"/>
      <w:r w:rsidRPr="00A36E64">
        <w:rPr>
          <w:rFonts w:ascii="Monospace" w:hAnsi="Monospace"/>
          <w:color w:val="FFFFFF" w:themeColor="background2"/>
          <w:sz w:val="20"/>
          <w:szCs w:val="16"/>
        </w:rPr>
        <w:t>subif</w:t>
      </w:r>
      <w:proofErr w:type="spellEnd"/>
      <w:r w:rsidRPr="00A36E64">
        <w:rPr>
          <w:rFonts w:ascii="Monospace" w:hAnsi="Monospace"/>
          <w:color w:val="FFFFFF" w:themeColor="background2"/>
          <w:sz w:val="20"/>
          <w:szCs w:val="16"/>
        </w:rPr>
        <w:t>)#</w:t>
      </w:r>
      <w:proofErr w:type="gramEnd"/>
      <w:r w:rsidRPr="00A36E64">
        <w:rPr>
          <w:rFonts w:ascii="Monospace" w:hAnsi="Monospace"/>
          <w:color w:val="FFFFFF" w:themeColor="background2"/>
          <w:sz w:val="20"/>
          <w:szCs w:val="16"/>
        </w:rPr>
        <w:t xml:space="preserve"> encapsulation dot1Q 12</w:t>
      </w:r>
    </w:p>
    <w:p w14:paraId="023A6C52" w14:textId="35D6A9B4" w:rsidR="00A52F32" w:rsidRPr="00A36E64" w:rsidRDefault="00A52F32" w:rsidP="00A36E64">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r w:rsidRPr="00A36E64">
        <w:rPr>
          <w:rFonts w:ascii="Monospace" w:hAnsi="Monospace"/>
          <w:color w:val="FFFFFF" w:themeColor="background2"/>
          <w:sz w:val="20"/>
          <w:szCs w:val="16"/>
          <w:lang w:val="en-US"/>
        </w:rPr>
        <w:t>Router(config-</w:t>
      </w:r>
      <w:proofErr w:type="spellStart"/>
      <w:proofErr w:type="gramStart"/>
      <w:r w:rsidRPr="00A36E64">
        <w:rPr>
          <w:rFonts w:ascii="Monospace" w:hAnsi="Monospace"/>
          <w:color w:val="FFFFFF" w:themeColor="background2"/>
          <w:sz w:val="20"/>
          <w:szCs w:val="16"/>
          <w:lang w:val="en-US"/>
        </w:rPr>
        <w:t>subif</w:t>
      </w:r>
      <w:proofErr w:type="spellEnd"/>
      <w:r w:rsidRPr="00A36E64">
        <w:rPr>
          <w:rFonts w:ascii="Monospace" w:hAnsi="Monospace"/>
          <w:color w:val="FFFFFF" w:themeColor="background2"/>
          <w:sz w:val="20"/>
          <w:szCs w:val="16"/>
          <w:lang w:val="en-US"/>
        </w:rPr>
        <w:t>)#</w:t>
      </w:r>
      <w:proofErr w:type="gramEnd"/>
      <w:r w:rsidRPr="00A36E64">
        <w:rPr>
          <w:rFonts w:ascii="Monospace" w:hAnsi="Monospace"/>
          <w:color w:val="FFFFFF" w:themeColor="background2"/>
          <w:sz w:val="20"/>
          <w:szCs w:val="16"/>
          <w:lang w:val="en-US"/>
        </w:rPr>
        <w:t xml:space="preserve"> </w:t>
      </w:r>
      <w:proofErr w:type="spellStart"/>
      <w:r w:rsidRPr="00A36E64">
        <w:rPr>
          <w:rFonts w:ascii="Monospace" w:hAnsi="Monospace"/>
          <w:color w:val="FFFFFF" w:themeColor="background2"/>
          <w:sz w:val="20"/>
          <w:szCs w:val="16"/>
          <w:lang w:val="en-US"/>
        </w:rPr>
        <w:t>ip</w:t>
      </w:r>
      <w:proofErr w:type="spellEnd"/>
      <w:r w:rsidRPr="00A36E64">
        <w:rPr>
          <w:rFonts w:ascii="Monospace" w:hAnsi="Monospace"/>
          <w:color w:val="FFFFFF" w:themeColor="background2"/>
          <w:sz w:val="20"/>
          <w:szCs w:val="16"/>
          <w:lang w:val="en-US"/>
        </w:rPr>
        <w:t xml:space="preserve"> address 192.168.</w:t>
      </w:r>
      <w:r w:rsidR="00A36E64">
        <w:rPr>
          <w:rFonts w:ascii="Monospace" w:hAnsi="Monospace"/>
          <w:color w:val="FFFFFF" w:themeColor="background2"/>
          <w:sz w:val="20"/>
          <w:szCs w:val="16"/>
          <w:lang w:val="en-US"/>
        </w:rPr>
        <w:t>12</w:t>
      </w:r>
      <w:r w:rsidRPr="00A36E64">
        <w:rPr>
          <w:rFonts w:ascii="Monospace" w:hAnsi="Monospace"/>
          <w:color w:val="FFFFFF" w:themeColor="background2"/>
          <w:sz w:val="20"/>
          <w:szCs w:val="16"/>
          <w:lang w:val="en-US"/>
        </w:rPr>
        <w:t>.</w:t>
      </w:r>
      <w:r w:rsidR="00A36E64">
        <w:rPr>
          <w:rFonts w:ascii="Monospace" w:hAnsi="Monospace"/>
          <w:color w:val="FFFFFF" w:themeColor="background2"/>
          <w:sz w:val="20"/>
          <w:szCs w:val="16"/>
          <w:lang w:val="en-US"/>
        </w:rPr>
        <w:t>1</w:t>
      </w:r>
      <w:r w:rsidRPr="00A36E64">
        <w:rPr>
          <w:rFonts w:ascii="Monospace" w:hAnsi="Monospace"/>
          <w:color w:val="FFFFFF" w:themeColor="background2"/>
          <w:sz w:val="20"/>
          <w:szCs w:val="16"/>
          <w:lang w:val="en-US"/>
        </w:rPr>
        <w:t xml:space="preserve"> 255.255.255.</w:t>
      </w:r>
      <w:r w:rsidR="00A36E64">
        <w:rPr>
          <w:rFonts w:ascii="Monospace" w:hAnsi="Monospace"/>
          <w:color w:val="FFFFFF" w:themeColor="background2"/>
          <w:sz w:val="20"/>
          <w:szCs w:val="16"/>
          <w:lang w:val="en-US"/>
        </w:rPr>
        <w:t>0</w:t>
      </w:r>
    </w:p>
    <w:p w14:paraId="165A24F6" w14:textId="77777777" w:rsidR="00A52F32" w:rsidRPr="00A36E64" w:rsidRDefault="00A52F32" w:rsidP="00A36E64">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r w:rsidRPr="00A36E64">
        <w:rPr>
          <w:rFonts w:ascii="Monospace" w:hAnsi="Monospace"/>
          <w:color w:val="FFFFFF" w:themeColor="background2"/>
          <w:sz w:val="20"/>
          <w:szCs w:val="16"/>
          <w:lang w:val="en-US"/>
        </w:rPr>
        <w:t>Router(config-</w:t>
      </w:r>
      <w:proofErr w:type="spellStart"/>
      <w:proofErr w:type="gramStart"/>
      <w:r w:rsidRPr="00A36E64">
        <w:rPr>
          <w:rFonts w:ascii="Monospace" w:hAnsi="Monospace"/>
          <w:color w:val="FFFFFF" w:themeColor="background2"/>
          <w:sz w:val="20"/>
          <w:szCs w:val="16"/>
          <w:lang w:val="en-US"/>
        </w:rPr>
        <w:t>subif</w:t>
      </w:r>
      <w:proofErr w:type="spellEnd"/>
      <w:r w:rsidRPr="00A36E64">
        <w:rPr>
          <w:rFonts w:ascii="Monospace" w:hAnsi="Monospace"/>
          <w:color w:val="FFFFFF" w:themeColor="background2"/>
          <w:sz w:val="20"/>
          <w:szCs w:val="16"/>
          <w:lang w:val="en-US"/>
        </w:rPr>
        <w:t>)#</w:t>
      </w:r>
      <w:proofErr w:type="gramEnd"/>
      <w:r w:rsidRPr="00A36E64">
        <w:rPr>
          <w:rFonts w:ascii="Monospace" w:hAnsi="Monospace"/>
          <w:color w:val="FFFFFF" w:themeColor="background2"/>
          <w:sz w:val="20"/>
          <w:szCs w:val="16"/>
          <w:lang w:val="en-US"/>
        </w:rPr>
        <w:t xml:space="preserve"> no shutdown</w:t>
      </w:r>
    </w:p>
    <w:p w14:paraId="1B48BA6D" w14:textId="77777777" w:rsidR="00A52F32" w:rsidRPr="00A36E64" w:rsidRDefault="00A52F32" w:rsidP="00A36E64">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r w:rsidRPr="00A36E64">
        <w:rPr>
          <w:rFonts w:ascii="Monospace" w:hAnsi="Monospace"/>
          <w:color w:val="FFFFFF" w:themeColor="background2"/>
          <w:sz w:val="20"/>
          <w:szCs w:val="16"/>
          <w:lang w:val="en-US"/>
        </w:rPr>
        <w:t>Router(config-</w:t>
      </w:r>
      <w:proofErr w:type="spellStart"/>
      <w:proofErr w:type="gramStart"/>
      <w:r w:rsidRPr="00A36E64">
        <w:rPr>
          <w:rFonts w:ascii="Monospace" w:hAnsi="Monospace"/>
          <w:color w:val="FFFFFF" w:themeColor="background2"/>
          <w:sz w:val="20"/>
          <w:szCs w:val="16"/>
          <w:lang w:val="en-US"/>
        </w:rPr>
        <w:t>subif</w:t>
      </w:r>
      <w:proofErr w:type="spellEnd"/>
      <w:r w:rsidRPr="00A36E64">
        <w:rPr>
          <w:rFonts w:ascii="Monospace" w:hAnsi="Monospace"/>
          <w:color w:val="FFFFFF" w:themeColor="background2"/>
          <w:sz w:val="20"/>
          <w:szCs w:val="16"/>
          <w:lang w:val="en-US"/>
        </w:rPr>
        <w:t>)#</w:t>
      </w:r>
      <w:proofErr w:type="gramEnd"/>
      <w:r w:rsidRPr="00A36E64">
        <w:rPr>
          <w:rFonts w:ascii="Monospace" w:hAnsi="Monospace"/>
          <w:color w:val="FFFFFF" w:themeColor="background2"/>
          <w:sz w:val="20"/>
          <w:szCs w:val="16"/>
          <w:lang w:val="en-US"/>
        </w:rPr>
        <w:t xml:space="preserve"> </w:t>
      </w:r>
      <w:proofErr w:type="spellStart"/>
      <w:r w:rsidRPr="00A36E64">
        <w:rPr>
          <w:rFonts w:ascii="Monospace" w:hAnsi="Monospace"/>
          <w:color w:val="FFFFFF" w:themeColor="background2"/>
          <w:sz w:val="20"/>
          <w:szCs w:val="16"/>
          <w:lang w:val="en-US"/>
        </w:rPr>
        <w:t>ip</w:t>
      </w:r>
      <w:proofErr w:type="spellEnd"/>
      <w:r w:rsidRPr="00A36E64">
        <w:rPr>
          <w:rFonts w:ascii="Monospace" w:hAnsi="Monospace"/>
          <w:color w:val="FFFFFF" w:themeColor="background2"/>
          <w:sz w:val="20"/>
          <w:szCs w:val="16"/>
          <w:lang w:val="en-US"/>
        </w:rPr>
        <w:t xml:space="preserve"> helper-address 192.168.0.226</w:t>
      </w:r>
    </w:p>
    <w:p w14:paraId="20DE575F" w14:textId="3246C891" w:rsidR="00A36E64" w:rsidRPr="001044CC" w:rsidRDefault="00A52F32" w:rsidP="001044CC">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rPr>
      </w:pPr>
      <w:r w:rsidRPr="00A36E64">
        <w:rPr>
          <w:rFonts w:ascii="Monospace" w:hAnsi="Monospace"/>
          <w:color w:val="FFFFFF" w:themeColor="background2"/>
          <w:sz w:val="20"/>
          <w:szCs w:val="16"/>
        </w:rPr>
        <w:t>Router(config-</w:t>
      </w:r>
      <w:proofErr w:type="spellStart"/>
      <w:proofErr w:type="gramStart"/>
      <w:r w:rsidRPr="00A36E64">
        <w:rPr>
          <w:rFonts w:ascii="Monospace" w:hAnsi="Monospace"/>
          <w:color w:val="FFFFFF" w:themeColor="background2"/>
          <w:sz w:val="20"/>
          <w:szCs w:val="16"/>
        </w:rPr>
        <w:t>subif</w:t>
      </w:r>
      <w:proofErr w:type="spellEnd"/>
      <w:r w:rsidRPr="00A36E64">
        <w:rPr>
          <w:rFonts w:ascii="Monospace" w:hAnsi="Monospace"/>
          <w:color w:val="FFFFFF" w:themeColor="background2"/>
          <w:sz w:val="20"/>
          <w:szCs w:val="16"/>
        </w:rPr>
        <w:t>)#</w:t>
      </w:r>
      <w:proofErr w:type="gramEnd"/>
      <w:r w:rsidRPr="00A36E64">
        <w:rPr>
          <w:rFonts w:ascii="Monospace" w:hAnsi="Monospace"/>
          <w:color w:val="FFFFFF" w:themeColor="background2"/>
          <w:sz w:val="20"/>
          <w:szCs w:val="16"/>
        </w:rPr>
        <w:t xml:space="preserve"> exit</w:t>
      </w:r>
    </w:p>
    <w:p w14:paraId="4D1332D1" w14:textId="77777777" w:rsidR="0013225E" w:rsidRDefault="0013225E" w:rsidP="00A52F32">
      <w:pPr>
        <w:rPr>
          <w:b/>
          <w:bCs/>
          <w:u w:val="single"/>
        </w:rPr>
      </w:pPr>
    </w:p>
    <w:p w14:paraId="2B630B47" w14:textId="344B6FF7" w:rsidR="00A52F32" w:rsidRPr="00A36E64" w:rsidRDefault="00A52F32" w:rsidP="00A52F32">
      <w:pPr>
        <w:rPr>
          <w:b/>
          <w:bCs/>
          <w:u w:val="single"/>
        </w:rPr>
      </w:pPr>
      <w:r w:rsidRPr="00A36E64">
        <w:rPr>
          <w:b/>
          <w:bCs/>
          <w:u w:val="single"/>
        </w:rPr>
        <w:t>Vérifier les sous-interfaces sur le routeur :</w:t>
      </w:r>
    </w:p>
    <w:p w14:paraId="11B46AA7" w14:textId="77777777" w:rsidR="00A52F32" w:rsidRPr="00A36E64" w:rsidRDefault="00A52F32" w:rsidP="00A36E64">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r w:rsidRPr="00A36E64">
        <w:rPr>
          <w:rFonts w:ascii="Monospace" w:hAnsi="Monospace"/>
          <w:color w:val="FFFFFF" w:themeColor="background2"/>
          <w:sz w:val="20"/>
          <w:szCs w:val="16"/>
          <w:lang w:val="en-US"/>
        </w:rPr>
        <w:t xml:space="preserve">Router# show </w:t>
      </w:r>
      <w:proofErr w:type="spellStart"/>
      <w:r w:rsidRPr="00A36E64">
        <w:rPr>
          <w:rFonts w:ascii="Monospace" w:hAnsi="Monospace"/>
          <w:color w:val="FFFFFF" w:themeColor="background2"/>
          <w:sz w:val="20"/>
          <w:szCs w:val="16"/>
          <w:lang w:val="en-US"/>
        </w:rPr>
        <w:t>ip</w:t>
      </w:r>
      <w:proofErr w:type="spellEnd"/>
      <w:r w:rsidRPr="00A36E64">
        <w:rPr>
          <w:rFonts w:ascii="Monospace" w:hAnsi="Monospace"/>
          <w:color w:val="FFFFFF" w:themeColor="background2"/>
          <w:sz w:val="20"/>
          <w:szCs w:val="16"/>
          <w:lang w:val="en-US"/>
        </w:rPr>
        <w:t xml:space="preserve"> interface brief</w:t>
      </w:r>
    </w:p>
    <w:p w14:paraId="7708D212" w14:textId="5671B5E5" w:rsidR="00B93465" w:rsidRPr="00A36E64" w:rsidRDefault="00A52F32" w:rsidP="00A36E64">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en-US"/>
        </w:rPr>
      </w:pPr>
      <w:r w:rsidRPr="00A36E64">
        <w:rPr>
          <w:rFonts w:ascii="Monospace" w:hAnsi="Monospace"/>
          <w:color w:val="FFFFFF" w:themeColor="background2"/>
          <w:sz w:val="20"/>
          <w:szCs w:val="16"/>
          <w:lang w:val="en-US"/>
        </w:rPr>
        <w:t>Router# write memory</w:t>
      </w:r>
    </w:p>
    <w:p w14:paraId="6C65DA86" w14:textId="77777777" w:rsidR="001B28E0" w:rsidRDefault="001B28E0" w:rsidP="001B28E0">
      <w:pPr>
        <w:rPr>
          <w:lang w:val="en-US"/>
        </w:rPr>
      </w:pPr>
    </w:p>
    <w:p w14:paraId="58528263" w14:textId="77777777" w:rsidR="00B93465" w:rsidRDefault="00B93465" w:rsidP="001B28E0">
      <w:pPr>
        <w:rPr>
          <w:lang w:val="en-US"/>
        </w:rPr>
      </w:pPr>
    </w:p>
    <w:p w14:paraId="53CAB4EB" w14:textId="77777777" w:rsidR="00B93465" w:rsidRDefault="00B93465" w:rsidP="001B28E0">
      <w:pPr>
        <w:rPr>
          <w:lang w:val="en-US"/>
        </w:rPr>
      </w:pPr>
    </w:p>
    <w:p w14:paraId="7C1C09FD" w14:textId="468437B6" w:rsidR="00BC4BFB" w:rsidRDefault="00DB5633" w:rsidP="00DB5633">
      <w:pPr>
        <w:rPr>
          <w:b/>
          <w:bCs/>
          <w:u w:val="single"/>
        </w:rPr>
      </w:pPr>
      <w:r w:rsidRPr="00DB5633">
        <w:rPr>
          <w:b/>
          <w:bCs/>
          <w:u w:val="single"/>
        </w:rPr>
        <w:lastRenderedPageBreak/>
        <w:t>Configuration du Serveur DHCP</w:t>
      </w:r>
      <w:r>
        <w:rPr>
          <w:b/>
          <w:bCs/>
          <w:u w:val="single"/>
        </w:rPr>
        <w:t> :</w:t>
      </w:r>
    </w:p>
    <w:p w14:paraId="225F0611" w14:textId="3AA236C5" w:rsidR="00DB5633" w:rsidRPr="00BC4BFB" w:rsidRDefault="00DB5633" w:rsidP="00DB5633">
      <w:pPr>
        <w:rPr>
          <w:b/>
          <w:bCs/>
          <w:u w:val="single"/>
        </w:rPr>
      </w:pPr>
      <w:r w:rsidRPr="00BC4BFB">
        <w:rPr>
          <w:b/>
          <w:bCs/>
          <w:u w:val="single"/>
        </w:rPr>
        <w:t>Pour configurer l'adresse IP du serveur :</w:t>
      </w:r>
    </w:p>
    <w:p w14:paraId="32788B2D" w14:textId="6B91276B" w:rsidR="00DB5633" w:rsidRPr="00DB5633" w:rsidRDefault="00DB5633" w:rsidP="009D0182">
      <w:pPr>
        <w:pStyle w:val="Paragraphedeliste"/>
        <w:numPr>
          <w:ilvl w:val="0"/>
          <w:numId w:val="25"/>
        </w:numPr>
      </w:pPr>
      <w:r>
        <w:t xml:space="preserve">Il faut </w:t>
      </w:r>
      <w:r w:rsidR="00BC4BFB" w:rsidRPr="00DB5633">
        <w:t>cliquer</w:t>
      </w:r>
      <w:r w:rsidRPr="00DB5633">
        <w:t xml:space="preserve"> sur le serveur, puis all</w:t>
      </w:r>
      <w:r>
        <w:t>er</w:t>
      </w:r>
      <w:r w:rsidRPr="00DB5633">
        <w:t xml:space="preserve"> dans l'onglet "Config".</w:t>
      </w:r>
    </w:p>
    <w:p w14:paraId="125A7A23" w14:textId="2A3F6544" w:rsidR="00DB5633" w:rsidRDefault="00DB5633" w:rsidP="009D0182">
      <w:pPr>
        <w:pStyle w:val="Paragraphedeliste"/>
        <w:numPr>
          <w:ilvl w:val="0"/>
          <w:numId w:val="25"/>
        </w:numPr>
      </w:pPr>
      <w:r>
        <w:t>S</w:t>
      </w:r>
      <w:r w:rsidRPr="00DB5633">
        <w:t>électionné "Interface" et configur</w:t>
      </w:r>
      <w:r>
        <w:t>er</w:t>
      </w:r>
      <w:r w:rsidRPr="00DB5633">
        <w:t xml:space="preserve"> l'adresse IP 192.168.0.226 avec le masque de sous-réseau 255.255.255.0.</w:t>
      </w:r>
    </w:p>
    <w:p w14:paraId="2A4EE8EB" w14:textId="7CB4B076" w:rsidR="00DB5633" w:rsidRPr="00DB5633" w:rsidRDefault="00DB5633" w:rsidP="009D0182">
      <w:pPr>
        <w:pStyle w:val="Paragraphedeliste"/>
        <w:numPr>
          <w:ilvl w:val="0"/>
          <w:numId w:val="25"/>
        </w:numPr>
      </w:pPr>
      <w:r>
        <w:t>Mettre</w:t>
      </w:r>
      <w:r w:rsidRPr="00DB5633">
        <w:t xml:space="preserve"> l’adresse IP 192.168.0.254 (l’adresse IP du routeur sur le port fa0/2) comme passerelle par défaut</w:t>
      </w:r>
      <w:r w:rsidR="00BC4BFB">
        <w:t>.</w:t>
      </w:r>
    </w:p>
    <w:p w14:paraId="5D7C0293" w14:textId="77777777" w:rsidR="00BC4BFB" w:rsidRDefault="00BC4BFB" w:rsidP="00DB5633"/>
    <w:p w14:paraId="304A47C1" w14:textId="06CF65AB" w:rsidR="00DB5633" w:rsidRPr="00BC4BFB" w:rsidRDefault="00DB5633" w:rsidP="00DB5633">
      <w:pPr>
        <w:rPr>
          <w:b/>
          <w:bCs/>
          <w:u w:val="single"/>
        </w:rPr>
      </w:pPr>
      <w:r w:rsidRPr="00BC4BFB">
        <w:rPr>
          <w:b/>
          <w:bCs/>
          <w:u w:val="single"/>
        </w:rPr>
        <w:t>Pour activer le service DHCP :</w:t>
      </w:r>
    </w:p>
    <w:p w14:paraId="2CAF7C6C" w14:textId="54266D42" w:rsidR="00DB5633" w:rsidRPr="00DB5633" w:rsidRDefault="00DB5633" w:rsidP="009D0182">
      <w:pPr>
        <w:pStyle w:val="Paragraphedeliste"/>
        <w:numPr>
          <w:ilvl w:val="0"/>
          <w:numId w:val="26"/>
        </w:numPr>
      </w:pPr>
      <w:r w:rsidRPr="00DB5633">
        <w:t>Dans l'onglet "Services", sélectionn</w:t>
      </w:r>
      <w:r w:rsidR="00BC4BFB">
        <w:t>er</w:t>
      </w:r>
      <w:r w:rsidRPr="00DB5633">
        <w:t xml:space="preserve"> "DHCP".</w:t>
      </w:r>
    </w:p>
    <w:p w14:paraId="634515BF" w14:textId="03BB51B1" w:rsidR="00DB5633" w:rsidRPr="00DB5633" w:rsidRDefault="00BC4BFB" w:rsidP="009D0182">
      <w:pPr>
        <w:pStyle w:val="Paragraphedeliste"/>
        <w:numPr>
          <w:ilvl w:val="0"/>
          <w:numId w:val="26"/>
        </w:numPr>
      </w:pPr>
      <w:r>
        <w:t>A</w:t>
      </w:r>
      <w:r w:rsidR="00DB5633" w:rsidRPr="00DB5633">
        <w:t>ctiv</w:t>
      </w:r>
      <w:r>
        <w:t>er</w:t>
      </w:r>
      <w:r w:rsidR="00DB5633" w:rsidRPr="00DB5633">
        <w:t xml:space="preserve"> le service DHCP en cliquant sur le bouton "On".</w:t>
      </w:r>
    </w:p>
    <w:p w14:paraId="187DF982" w14:textId="1E44DEC6" w:rsidR="00A36E64" w:rsidRPr="00DB5633" w:rsidRDefault="00BC4BFB" w:rsidP="009D0182">
      <w:pPr>
        <w:pStyle w:val="Paragraphedeliste"/>
        <w:numPr>
          <w:ilvl w:val="0"/>
          <w:numId w:val="26"/>
        </w:numPr>
      </w:pPr>
      <w:r>
        <w:t>C</w:t>
      </w:r>
      <w:r w:rsidR="00DB5633" w:rsidRPr="00DB5633">
        <w:t>onfigur</w:t>
      </w:r>
      <w:r>
        <w:t>er</w:t>
      </w:r>
      <w:r w:rsidR="00DB5633" w:rsidRPr="00DB5633">
        <w:t xml:space="preserve"> les pools DHCP pour chaque VLAN.</w:t>
      </w:r>
    </w:p>
    <w:p w14:paraId="1A80BB84" w14:textId="77777777" w:rsidR="00582C6C" w:rsidRDefault="00582C6C" w:rsidP="001B28E0"/>
    <w:p w14:paraId="51DEABD1" w14:textId="26A266A2" w:rsidR="001B28E0" w:rsidRPr="00582C6C" w:rsidRDefault="006E0814" w:rsidP="001B28E0">
      <w:pPr>
        <w:rPr>
          <w:b/>
          <w:bCs/>
          <w:u w:val="single"/>
        </w:rPr>
      </w:pPr>
      <w:r w:rsidRPr="00582C6C">
        <w:rPr>
          <w:b/>
          <w:bCs/>
          <w:u w:val="single"/>
        </w:rPr>
        <w:t>Configuration des pool</w:t>
      </w:r>
      <w:r w:rsidR="00582C6C" w:rsidRPr="00582C6C">
        <w:rPr>
          <w:b/>
          <w:bCs/>
          <w:u w:val="single"/>
        </w:rPr>
        <w:t xml:space="preserve"> DHCP</w:t>
      </w:r>
      <w:r w:rsidR="00582C6C">
        <w:rPr>
          <w:b/>
          <w:bCs/>
          <w:u w:val="single"/>
        </w:rPr>
        <w:t> :</w:t>
      </w:r>
    </w:p>
    <w:p w14:paraId="5A9BCF7E" w14:textId="3DB58F9A" w:rsidR="006E0814" w:rsidRPr="00F854DE" w:rsidRDefault="00F854DE" w:rsidP="001B28E0">
      <w:pPr>
        <w:rPr>
          <w:b/>
          <w:bCs/>
        </w:rPr>
      </w:pPr>
      <w:r w:rsidRPr="00F854DE">
        <w:rPr>
          <w:b/>
          <w:bCs/>
        </w:rPr>
        <w:t>VLAN 10 :</w:t>
      </w:r>
    </w:p>
    <w:p w14:paraId="7D8EA3F7" w14:textId="3A71AFAB" w:rsidR="0031105A" w:rsidRPr="000C72B6" w:rsidRDefault="0031105A" w:rsidP="0031105A">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nl-NL"/>
        </w:rPr>
      </w:pPr>
      <w:r w:rsidRPr="000C72B6">
        <w:rPr>
          <w:rFonts w:ascii="Monospace" w:hAnsi="Monospace"/>
          <w:color w:val="FFFFFF" w:themeColor="background2"/>
          <w:sz w:val="20"/>
          <w:szCs w:val="16"/>
          <w:lang w:val="nl-NL"/>
        </w:rPr>
        <w:t>Router(</w:t>
      </w:r>
      <w:proofErr w:type="spellStart"/>
      <w:r w:rsidRPr="000C72B6">
        <w:rPr>
          <w:rFonts w:ascii="Monospace" w:hAnsi="Monospace"/>
          <w:color w:val="FFFFFF" w:themeColor="background2"/>
          <w:sz w:val="20"/>
          <w:szCs w:val="16"/>
          <w:lang w:val="nl-NL"/>
        </w:rPr>
        <w:t>config</w:t>
      </w:r>
      <w:proofErr w:type="spellEnd"/>
      <w:r w:rsidRPr="000C72B6">
        <w:rPr>
          <w:rFonts w:ascii="Monospace" w:hAnsi="Monospace"/>
          <w:color w:val="FFFFFF" w:themeColor="background2"/>
          <w:sz w:val="20"/>
          <w:szCs w:val="16"/>
          <w:lang w:val="nl-NL"/>
        </w:rPr>
        <w:t xml:space="preserve">)#ip </w:t>
      </w:r>
      <w:proofErr w:type="spellStart"/>
      <w:r w:rsidRPr="000C72B6">
        <w:rPr>
          <w:rFonts w:ascii="Monospace" w:hAnsi="Monospace"/>
          <w:color w:val="FFFFFF" w:themeColor="background2"/>
          <w:sz w:val="20"/>
          <w:szCs w:val="16"/>
          <w:lang w:val="nl-NL"/>
        </w:rPr>
        <w:t>dhcp</w:t>
      </w:r>
      <w:proofErr w:type="spellEnd"/>
      <w:r w:rsidRPr="000C72B6">
        <w:rPr>
          <w:rFonts w:ascii="Monospace" w:hAnsi="Monospace"/>
          <w:color w:val="FFFFFF" w:themeColor="background2"/>
          <w:sz w:val="20"/>
          <w:szCs w:val="16"/>
          <w:lang w:val="nl-NL"/>
        </w:rPr>
        <w:t xml:space="preserve"> pool VLAN10</w:t>
      </w:r>
    </w:p>
    <w:p w14:paraId="64353157" w14:textId="64E1F691" w:rsidR="0031105A" w:rsidRPr="002E2FE6" w:rsidRDefault="0031105A" w:rsidP="0031105A">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rPr>
      </w:pPr>
      <w:r w:rsidRPr="002E2FE6">
        <w:rPr>
          <w:rFonts w:ascii="Monospace" w:hAnsi="Monospace"/>
          <w:color w:val="FFFFFF" w:themeColor="background2"/>
          <w:sz w:val="20"/>
          <w:szCs w:val="16"/>
        </w:rPr>
        <w:t>Router(config-subif)#</w:t>
      </w:r>
      <w:r w:rsidR="00325E19" w:rsidRPr="002E2FE6">
        <w:rPr>
          <w:rFonts w:ascii="Monospace" w:hAnsi="Monospace"/>
          <w:color w:val="FFFFFF" w:themeColor="background2"/>
          <w:sz w:val="20"/>
          <w:szCs w:val="16"/>
        </w:rPr>
        <w:t xml:space="preserve"> </w:t>
      </w:r>
      <w:r w:rsidRPr="002E2FE6">
        <w:rPr>
          <w:rFonts w:ascii="Monospace" w:hAnsi="Monospace"/>
          <w:color w:val="FFFFFF" w:themeColor="background2"/>
          <w:sz w:val="20"/>
          <w:szCs w:val="16"/>
        </w:rPr>
        <w:t>network 192.168</w:t>
      </w:r>
      <w:r w:rsidR="00325E19" w:rsidRPr="002E2FE6">
        <w:rPr>
          <w:rFonts w:ascii="Monospace" w:hAnsi="Monospace"/>
          <w:color w:val="FFFFFF" w:themeColor="background2"/>
          <w:sz w:val="20"/>
          <w:szCs w:val="16"/>
        </w:rPr>
        <w:t>.10.0 255.255.255.0</w:t>
      </w:r>
    </w:p>
    <w:p w14:paraId="67B2C51F" w14:textId="154A77C8" w:rsidR="0031105A" w:rsidRPr="00325E19" w:rsidRDefault="0031105A" w:rsidP="0031105A">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rPr>
      </w:pPr>
      <w:r w:rsidRPr="00325E19">
        <w:rPr>
          <w:rFonts w:ascii="Monospace" w:hAnsi="Monospace"/>
          <w:color w:val="FFFFFF" w:themeColor="background2"/>
          <w:sz w:val="20"/>
          <w:szCs w:val="16"/>
        </w:rPr>
        <w:t>Router(config-</w:t>
      </w:r>
      <w:proofErr w:type="spellStart"/>
      <w:proofErr w:type="gramStart"/>
      <w:r w:rsidRPr="00325E19">
        <w:rPr>
          <w:rFonts w:ascii="Monospace" w:hAnsi="Monospace"/>
          <w:color w:val="FFFFFF" w:themeColor="background2"/>
          <w:sz w:val="20"/>
          <w:szCs w:val="16"/>
        </w:rPr>
        <w:t>subif</w:t>
      </w:r>
      <w:proofErr w:type="spellEnd"/>
      <w:r w:rsidRPr="00325E19">
        <w:rPr>
          <w:rFonts w:ascii="Monospace" w:hAnsi="Monospace"/>
          <w:color w:val="FFFFFF" w:themeColor="background2"/>
          <w:sz w:val="20"/>
          <w:szCs w:val="16"/>
        </w:rPr>
        <w:t>)#</w:t>
      </w:r>
      <w:proofErr w:type="gramEnd"/>
      <w:r w:rsidR="00325E19">
        <w:rPr>
          <w:rFonts w:ascii="Monospace" w:hAnsi="Monospace"/>
          <w:color w:val="FFFFFF" w:themeColor="background2"/>
          <w:sz w:val="20"/>
          <w:szCs w:val="16"/>
        </w:rPr>
        <w:t xml:space="preserve"> </w:t>
      </w:r>
      <w:r w:rsidR="00325E19" w:rsidRPr="00325E19">
        <w:rPr>
          <w:rFonts w:ascii="Monospace" w:hAnsi="Monospace"/>
          <w:color w:val="FFFFFF" w:themeColor="background2"/>
          <w:sz w:val="20"/>
          <w:szCs w:val="16"/>
        </w:rPr>
        <w:t>default-router</w:t>
      </w:r>
      <w:r w:rsidR="00325E19">
        <w:rPr>
          <w:rFonts w:ascii="Monospace" w:hAnsi="Monospace"/>
          <w:color w:val="FFFFFF" w:themeColor="background2"/>
          <w:sz w:val="20"/>
          <w:szCs w:val="16"/>
        </w:rPr>
        <w:t xml:space="preserve"> 192.168.10.1</w:t>
      </w:r>
    </w:p>
    <w:p w14:paraId="50413364" w14:textId="12DBCCBF" w:rsidR="0031105A" w:rsidRPr="00325E19" w:rsidRDefault="0031105A" w:rsidP="0031105A">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rPr>
      </w:pPr>
      <w:r w:rsidRPr="00325E19">
        <w:rPr>
          <w:rFonts w:ascii="Monospace" w:hAnsi="Monospace"/>
          <w:color w:val="FFFFFF" w:themeColor="background2"/>
          <w:sz w:val="20"/>
          <w:szCs w:val="16"/>
        </w:rPr>
        <w:t>Router(config-</w:t>
      </w:r>
      <w:proofErr w:type="spellStart"/>
      <w:proofErr w:type="gramStart"/>
      <w:r w:rsidRPr="00325E19">
        <w:rPr>
          <w:rFonts w:ascii="Monospace" w:hAnsi="Monospace"/>
          <w:color w:val="FFFFFF" w:themeColor="background2"/>
          <w:sz w:val="20"/>
          <w:szCs w:val="16"/>
        </w:rPr>
        <w:t>subif</w:t>
      </w:r>
      <w:proofErr w:type="spellEnd"/>
      <w:r w:rsidRPr="00325E19">
        <w:rPr>
          <w:rFonts w:ascii="Monospace" w:hAnsi="Monospace"/>
          <w:color w:val="FFFFFF" w:themeColor="background2"/>
          <w:sz w:val="20"/>
          <w:szCs w:val="16"/>
        </w:rPr>
        <w:t>)#</w:t>
      </w:r>
      <w:proofErr w:type="gramEnd"/>
      <w:r w:rsidR="00325E19">
        <w:rPr>
          <w:rFonts w:ascii="Monospace" w:hAnsi="Monospace"/>
          <w:color w:val="FFFFFF" w:themeColor="background2"/>
          <w:sz w:val="20"/>
          <w:szCs w:val="16"/>
        </w:rPr>
        <w:t xml:space="preserve"> </w:t>
      </w:r>
      <w:proofErr w:type="spellStart"/>
      <w:r w:rsidR="00325E19" w:rsidRPr="00325E19">
        <w:rPr>
          <w:rFonts w:ascii="Monospace" w:hAnsi="Monospace"/>
          <w:color w:val="FFFFFF" w:themeColor="background2"/>
          <w:sz w:val="20"/>
          <w:szCs w:val="16"/>
        </w:rPr>
        <w:t>dns</w:t>
      </w:r>
      <w:proofErr w:type="spellEnd"/>
      <w:r w:rsidR="00325E19" w:rsidRPr="00325E19">
        <w:rPr>
          <w:rFonts w:ascii="Monospace" w:hAnsi="Monospace"/>
          <w:color w:val="FFFFFF" w:themeColor="background2"/>
          <w:sz w:val="20"/>
          <w:szCs w:val="16"/>
        </w:rPr>
        <w:t>-se</w:t>
      </w:r>
      <w:r w:rsidR="00325E19">
        <w:rPr>
          <w:rFonts w:ascii="Monospace" w:hAnsi="Monospace"/>
          <w:color w:val="FFFFFF" w:themeColor="background2"/>
          <w:sz w:val="20"/>
          <w:szCs w:val="16"/>
        </w:rPr>
        <w:t>rver 192.168.0.226</w:t>
      </w:r>
    </w:p>
    <w:p w14:paraId="4AC035CA" w14:textId="042176EB" w:rsidR="0031105A" w:rsidRPr="00A36E64" w:rsidRDefault="0031105A" w:rsidP="0031105A">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rPr>
      </w:pPr>
      <w:r w:rsidRPr="00A36E64">
        <w:rPr>
          <w:rFonts w:ascii="Monospace" w:hAnsi="Monospace"/>
          <w:color w:val="FFFFFF" w:themeColor="background2"/>
          <w:sz w:val="20"/>
          <w:szCs w:val="16"/>
        </w:rPr>
        <w:t>Router(config-</w:t>
      </w:r>
      <w:proofErr w:type="spellStart"/>
      <w:proofErr w:type="gramStart"/>
      <w:r w:rsidRPr="00A36E64">
        <w:rPr>
          <w:rFonts w:ascii="Monospace" w:hAnsi="Monospace"/>
          <w:color w:val="FFFFFF" w:themeColor="background2"/>
          <w:sz w:val="20"/>
          <w:szCs w:val="16"/>
        </w:rPr>
        <w:t>subif</w:t>
      </w:r>
      <w:proofErr w:type="spellEnd"/>
      <w:r w:rsidRPr="00A36E64">
        <w:rPr>
          <w:rFonts w:ascii="Monospace" w:hAnsi="Monospace"/>
          <w:color w:val="FFFFFF" w:themeColor="background2"/>
          <w:sz w:val="20"/>
          <w:szCs w:val="16"/>
        </w:rPr>
        <w:t>)#</w:t>
      </w:r>
      <w:proofErr w:type="gramEnd"/>
      <w:r w:rsidR="00325E19">
        <w:rPr>
          <w:rFonts w:ascii="Monospace" w:hAnsi="Monospace"/>
          <w:color w:val="FFFFFF" w:themeColor="background2"/>
          <w:sz w:val="20"/>
          <w:szCs w:val="16"/>
        </w:rPr>
        <w:t xml:space="preserve"> </w:t>
      </w:r>
      <w:r w:rsidRPr="00A36E64">
        <w:rPr>
          <w:rFonts w:ascii="Monospace" w:hAnsi="Monospace"/>
          <w:color w:val="FFFFFF" w:themeColor="background2"/>
          <w:sz w:val="20"/>
          <w:szCs w:val="16"/>
        </w:rPr>
        <w:t>exit</w:t>
      </w:r>
    </w:p>
    <w:p w14:paraId="0E0EC23E" w14:textId="77777777" w:rsidR="005D7C56" w:rsidRDefault="005D7C56" w:rsidP="001B28E0">
      <w:pPr>
        <w:rPr>
          <w:b/>
          <w:bCs/>
        </w:rPr>
      </w:pPr>
    </w:p>
    <w:p w14:paraId="4A26882B" w14:textId="5E2A0BAD" w:rsidR="00582C6C" w:rsidRPr="00F854DE" w:rsidRDefault="00F854DE" w:rsidP="001B28E0">
      <w:pPr>
        <w:rPr>
          <w:b/>
          <w:bCs/>
        </w:rPr>
      </w:pPr>
      <w:r w:rsidRPr="00F854DE">
        <w:rPr>
          <w:b/>
          <w:bCs/>
        </w:rPr>
        <w:t>VLAN 11 :</w:t>
      </w:r>
    </w:p>
    <w:p w14:paraId="2FE94423" w14:textId="3CDAE627" w:rsidR="00F854DE" w:rsidRPr="000C72B6" w:rsidRDefault="00F854DE" w:rsidP="00F854DE">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nl-NL"/>
        </w:rPr>
      </w:pPr>
      <w:r w:rsidRPr="000C72B6">
        <w:rPr>
          <w:rFonts w:ascii="Monospace" w:hAnsi="Monospace"/>
          <w:color w:val="FFFFFF" w:themeColor="background2"/>
          <w:sz w:val="20"/>
          <w:szCs w:val="16"/>
          <w:lang w:val="nl-NL"/>
        </w:rPr>
        <w:t>Router(</w:t>
      </w:r>
      <w:proofErr w:type="spellStart"/>
      <w:r w:rsidRPr="000C72B6">
        <w:rPr>
          <w:rFonts w:ascii="Monospace" w:hAnsi="Monospace"/>
          <w:color w:val="FFFFFF" w:themeColor="background2"/>
          <w:sz w:val="20"/>
          <w:szCs w:val="16"/>
          <w:lang w:val="nl-NL"/>
        </w:rPr>
        <w:t>config</w:t>
      </w:r>
      <w:proofErr w:type="spellEnd"/>
      <w:r w:rsidRPr="000C72B6">
        <w:rPr>
          <w:rFonts w:ascii="Monospace" w:hAnsi="Monospace"/>
          <w:color w:val="FFFFFF" w:themeColor="background2"/>
          <w:sz w:val="20"/>
          <w:szCs w:val="16"/>
          <w:lang w:val="nl-NL"/>
        </w:rPr>
        <w:t xml:space="preserve">)#ip </w:t>
      </w:r>
      <w:proofErr w:type="spellStart"/>
      <w:r w:rsidRPr="000C72B6">
        <w:rPr>
          <w:rFonts w:ascii="Monospace" w:hAnsi="Monospace"/>
          <w:color w:val="FFFFFF" w:themeColor="background2"/>
          <w:sz w:val="20"/>
          <w:szCs w:val="16"/>
          <w:lang w:val="nl-NL"/>
        </w:rPr>
        <w:t>dhcp</w:t>
      </w:r>
      <w:proofErr w:type="spellEnd"/>
      <w:r w:rsidRPr="000C72B6">
        <w:rPr>
          <w:rFonts w:ascii="Monospace" w:hAnsi="Monospace"/>
          <w:color w:val="FFFFFF" w:themeColor="background2"/>
          <w:sz w:val="20"/>
          <w:szCs w:val="16"/>
          <w:lang w:val="nl-NL"/>
        </w:rPr>
        <w:t xml:space="preserve"> pool VLAN11</w:t>
      </w:r>
    </w:p>
    <w:p w14:paraId="22E7B5B4" w14:textId="32F3954A" w:rsidR="00F854DE" w:rsidRPr="002E2FE6" w:rsidRDefault="00F854DE" w:rsidP="00F854DE">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rPr>
      </w:pPr>
      <w:r w:rsidRPr="002E2FE6">
        <w:rPr>
          <w:rFonts w:ascii="Monospace" w:hAnsi="Monospace"/>
          <w:color w:val="FFFFFF" w:themeColor="background2"/>
          <w:sz w:val="20"/>
          <w:szCs w:val="16"/>
        </w:rPr>
        <w:t>Router(config-subif)# network 192.168.11.0 255.255.255.0</w:t>
      </w:r>
    </w:p>
    <w:p w14:paraId="2E327CB4" w14:textId="01BE97C1" w:rsidR="00F854DE" w:rsidRPr="00325E19" w:rsidRDefault="00F854DE" w:rsidP="00F854DE">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rPr>
      </w:pPr>
      <w:r w:rsidRPr="00325E19">
        <w:rPr>
          <w:rFonts w:ascii="Monospace" w:hAnsi="Monospace"/>
          <w:color w:val="FFFFFF" w:themeColor="background2"/>
          <w:sz w:val="20"/>
          <w:szCs w:val="16"/>
        </w:rPr>
        <w:t>Router(config-</w:t>
      </w:r>
      <w:proofErr w:type="spellStart"/>
      <w:proofErr w:type="gramStart"/>
      <w:r w:rsidRPr="00325E19">
        <w:rPr>
          <w:rFonts w:ascii="Monospace" w:hAnsi="Monospace"/>
          <w:color w:val="FFFFFF" w:themeColor="background2"/>
          <w:sz w:val="20"/>
          <w:szCs w:val="16"/>
        </w:rPr>
        <w:t>subif</w:t>
      </w:r>
      <w:proofErr w:type="spellEnd"/>
      <w:r w:rsidRPr="00325E19">
        <w:rPr>
          <w:rFonts w:ascii="Monospace" w:hAnsi="Monospace"/>
          <w:color w:val="FFFFFF" w:themeColor="background2"/>
          <w:sz w:val="20"/>
          <w:szCs w:val="16"/>
        </w:rPr>
        <w:t>)#</w:t>
      </w:r>
      <w:proofErr w:type="gramEnd"/>
      <w:r>
        <w:rPr>
          <w:rFonts w:ascii="Monospace" w:hAnsi="Monospace"/>
          <w:color w:val="FFFFFF" w:themeColor="background2"/>
          <w:sz w:val="20"/>
          <w:szCs w:val="16"/>
        </w:rPr>
        <w:t xml:space="preserve"> </w:t>
      </w:r>
      <w:r w:rsidRPr="00325E19">
        <w:rPr>
          <w:rFonts w:ascii="Monospace" w:hAnsi="Monospace"/>
          <w:color w:val="FFFFFF" w:themeColor="background2"/>
          <w:sz w:val="20"/>
          <w:szCs w:val="16"/>
        </w:rPr>
        <w:t>default-router</w:t>
      </w:r>
      <w:r>
        <w:rPr>
          <w:rFonts w:ascii="Monospace" w:hAnsi="Monospace"/>
          <w:color w:val="FFFFFF" w:themeColor="background2"/>
          <w:sz w:val="20"/>
          <w:szCs w:val="16"/>
        </w:rPr>
        <w:t xml:space="preserve"> 192.168.11.1</w:t>
      </w:r>
    </w:p>
    <w:p w14:paraId="61E6D5B6" w14:textId="77777777" w:rsidR="00F854DE" w:rsidRPr="00325E19" w:rsidRDefault="00F854DE" w:rsidP="00F854DE">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rPr>
      </w:pPr>
      <w:r w:rsidRPr="00325E19">
        <w:rPr>
          <w:rFonts w:ascii="Monospace" w:hAnsi="Monospace"/>
          <w:color w:val="FFFFFF" w:themeColor="background2"/>
          <w:sz w:val="20"/>
          <w:szCs w:val="16"/>
        </w:rPr>
        <w:t>Router(config-</w:t>
      </w:r>
      <w:proofErr w:type="spellStart"/>
      <w:proofErr w:type="gramStart"/>
      <w:r w:rsidRPr="00325E19">
        <w:rPr>
          <w:rFonts w:ascii="Monospace" w:hAnsi="Monospace"/>
          <w:color w:val="FFFFFF" w:themeColor="background2"/>
          <w:sz w:val="20"/>
          <w:szCs w:val="16"/>
        </w:rPr>
        <w:t>subif</w:t>
      </w:r>
      <w:proofErr w:type="spellEnd"/>
      <w:r w:rsidRPr="00325E19">
        <w:rPr>
          <w:rFonts w:ascii="Monospace" w:hAnsi="Monospace"/>
          <w:color w:val="FFFFFF" w:themeColor="background2"/>
          <w:sz w:val="20"/>
          <w:szCs w:val="16"/>
        </w:rPr>
        <w:t>)#</w:t>
      </w:r>
      <w:proofErr w:type="gramEnd"/>
      <w:r>
        <w:rPr>
          <w:rFonts w:ascii="Monospace" w:hAnsi="Monospace"/>
          <w:color w:val="FFFFFF" w:themeColor="background2"/>
          <w:sz w:val="20"/>
          <w:szCs w:val="16"/>
        </w:rPr>
        <w:t xml:space="preserve"> </w:t>
      </w:r>
      <w:proofErr w:type="spellStart"/>
      <w:r w:rsidRPr="00325E19">
        <w:rPr>
          <w:rFonts w:ascii="Monospace" w:hAnsi="Monospace"/>
          <w:color w:val="FFFFFF" w:themeColor="background2"/>
          <w:sz w:val="20"/>
          <w:szCs w:val="16"/>
        </w:rPr>
        <w:t>dns</w:t>
      </w:r>
      <w:proofErr w:type="spellEnd"/>
      <w:r w:rsidRPr="00325E19">
        <w:rPr>
          <w:rFonts w:ascii="Monospace" w:hAnsi="Monospace"/>
          <w:color w:val="FFFFFF" w:themeColor="background2"/>
          <w:sz w:val="20"/>
          <w:szCs w:val="16"/>
        </w:rPr>
        <w:t>-se</w:t>
      </w:r>
      <w:r>
        <w:rPr>
          <w:rFonts w:ascii="Monospace" w:hAnsi="Monospace"/>
          <w:color w:val="FFFFFF" w:themeColor="background2"/>
          <w:sz w:val="20"/>
          <w:szCs w:val="16"/>
        </w:rPr>
        <w:t>rver 192.168.0.226</w:t>
      </w:r>
    </w:p>
    <w:p w14:paraId="6A1AD249" w14:textId="15545EFE" w:rsidR="00F854DE" w:rsidRPr="00695FEE" w:rsidRDefault="00F854DE" w:rsidP="00695FEE">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rPr>
      </w:pPr>
      <w:r w:rsidRPr="00A36E64">
        <w:rPr>
          <w:rFonts w:ascii="Monospace" w:hAnsi="Monospace"/>
          <w:color w:val="FFFFFF" w:themeColor="background2"/>
          <w:sz w:val="20"/>
          <w:szCs w:val="16"/>
        </w:rPr>
        <w:t>Router(config-</w:t>
      </w:r>
      <w:proofErr w:type="spellStart"/>
      <w:proofErr w:type="gramStart"/>
      <w:r w:rsidRPr="00A36E64">
        <w:rPr>
          <w:rFonts w:ascii="Monospace" w:hAnsi="Monospace"/>
          <w:color w:val="FFFFFF" w:themeColor="background2"/>
          <w:sz w:val="20"/>
          <w:szCs w:val="16"/>
        </w:rPr>
        <w:t>subif</w:t>
      </w:r>
      <w:proofErr w:type="spellEnd"/>
      <w:r w:rsidRPr="00A36E64">
        <w:rPr>
          <w:rFonts w:ascii="Monospace" w:hAnsi="Monospace"/>
          <w:color w:val="FFFFFF" w:themeColor="background2"/>
          <w:sz w:val="20"/>
          <w:szCs w:val="16"/>
        </w:rPr>
        <w:t>)#</w:t>
      </w:r>
      <w:proofErr w:type="gramEnd"/>
      <w:r>
        <w:rPr>
          <w:rFonts w:ascii="Monospace" w:hAnsi="Monospace"/>
          <w:color w:val="FFFFFF" w:themeColor="background2"/>
          <w:sz w:val="20"/>
          <w:szCs w:val="16"/>
        </w:rPr>
        <w:t xml:space="preserve"> </w:t>
      </w:r>
      <w:r w:rsidRPr="00A36E64">
        <w:rPr>
          <w:rFonts w:ascii="Monospace" w:hAnsi="Monospace"/>
          <w:color w:val="FFFFFF" w:themeColor="background2"/>
          <w:sz w:val="20"/>
          <w:szCs w:val="16"/>
        </w:rPr>
        <w:t>exit</w:t>
      </w:r>
    </w:p>
    <w:p w14:paraId="4A2941AA" w14:textId="77777777" w:rsidR="00F854DE" w:rsidRPr="003B1AD0" w:rsidRDefault="00F854DE" w:rsidP="001B28E0">
      <w:pPr>
        <w:rPr>
          <w:b/>
        </w:rPr>
      </w:pPr>
    </w:p>
    <w:p w14:paraId="72CE71CF" w14:textId="688282BC" w:rsidR="00582C6C" w:rsidRPr="00F854DE" w:rsidRDefault="00F854DE" w:rsidP="001B28E0">
      <w:pPr>
        <w:rPr>
          <w:b/>
        </w:rPr>
      </w:pPr>
      <w:r w:rsidRPr="00F854DE">
        <w:rPr>
          <w:b/>
        </w:rPr>
        <w:t>VLAN 12 :</w:t>
      </w:r>
    </w:p>
    <w:p w14:paraId="2D53C134" w14:textId="787A176C" w:rsidR="00F854DE" w:rsidRPr="003B1AD0" w:rsidRDefault="00F854DE" w:rsidP="00F854DE">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lang w:val="nl-NL"/>
        </w:rPr>
      </w:pPr>
      <w:r w:rsidRPr="003B1AD0">
        <w:rPr>
          <w:rFonts w:ascii="Monospace" w:hAnsi="Monospace"/>
          <w:color w:val="FFFFFF" w:themeColor="background2"/>
          <w:sz w:val="20"/>
          <w:szCs w:val="16"/>
          <w:lang w:val="nl-NL"/>
        </w:rPr>
        <w:t>Router(</w:t>
      </w:r>
      <w:proofErr w:type="spellStart"/>
      <w:r w:rsidRPr="003B1AD0">
        <w:rPr>
          <w:rFonts w:ascii="Monospace" w:hAnsi="Monospace"/>
          <w:color w:val="FFFFFF" w:themeColor="background2"/>
          <w:sz w:val="20"/>
          <w:szCs w:val="16"/>
          <w:lang w:val="nl-NL"/>
        </w:rPr>
        <w:t>config</w:t>
      </w:r>
      <w:proofErr w:type="spellEnd"/>
      <w:r w:rsidRPr="003B1AD0">
        <w:rPr>
          <w:rFonts w:ascii="Monospace" w:hAnsi="Monospace"/>
          <w:color w:val="FFFFFF" w:themeColor="background2"/>
          <w:sz w:val="20"/>
          <w:szCs w:val="16"/>
          <w:lang w:val="nl-NL"/>
        </w:rPr>
        <w:t xml:space="preserve">)#ip </w:t>
      </w:r>
      <w:proofErr w:type="spellStart"/>
      <w:r w:rsidRPr="003B1AD0">
        <w:rPr>
          <w:rFonts w:ascii="Monospace" w:hAnsi="Monospace"/>
          <w:color w:val="FFFFFF" w:themeColor="background2"/>
          <w:sz w:val="20"/>
          <w:szCs w:val="16"/>
          <w:lang w:val="nl-NL"/>
        </w:rPr>
        <w:t>dhcp</w:t>
      </w:r>
      <w:proofErr w:type="spellEnd"/>
      <w:r w:rsidRPr="003B1AD0">
        <w:rPr>
          <w:rFonts w:ascii="Monospace" w:hAnsi="Monospace"/>
          <w:color w:val="FFFFFF" w:themeColor="background2"/>
          <w:sz w:val="20"/>
          <w:szCs w:val="16"/>
          <w:lang w:val="nl-NL"/>
        </w:rPr>
        <w:t xml:space="preserve"> pool VLAN12</w:t>
      </w:r>
    </w:p>
    <w:p w14:paraId="0127A8A2" w14:textId="2F042B5D" w:rsidR="00F854DE" w:rsidRPr="002E2FE6" w:rsidRDefault="00F854DE" w:rsidP="00F854DE">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rPr>
      </w:pPr>
      <w:r w:rsidRPr="002E2FE6">
        <w:rPr>
          <w:rFonts w:ascii="Monospace" w:hAnsi="Monospace"/>
          <w:color w:val="FFFFFF" w:themeColor="background2"/>
          <w:sz w:val="20"/>
          <w:szCs w:val="16"/>
        </w:rPr>
        <w:t>Router(config-subif)# network 192.168.12.0 255.255.255.0</w:t>
      </w:r>
    </w:p>
    <w:p w14:paraId="697CFFED" w14:textId="00AF1451" w:rsidR="00F854DE" w:rsidRPr="00325E19" w:rsidRDefault="00F854DE" w:rsidP="00F854DE">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rPr>
      </w:pPr>
      <w:r w:rsidRPr="00325E19">
        <w:rPr>
          <w:rFonts w:ascii="Monospace" w:hAnsi="Monospace"/>
          <w:color w:val="FFFFFF" w:themeColor="background2"/>
          <w:sz w:val="20"/>
          <w:szCs w:val="16"/>
        </w:rPr>
        <w:t>Router(config-</w:t>
      </w:r>
      <w:proofErr w:type="spellStart"/>
      <w:proofErr w:type="gramStart"/>
      <w:r w:rsidRPr="00325E19">
        <w:rPr>
          <w:rFonts w:ascii="Monospace" w:hAnsi="Monospace"/>
          <w:color w:val="FFFFFF" w:themeColor="background2"/>
          <w:sz w:val="20"/>
          <w:szCs w:val="16"/>
        </w:rPr>
        <w:t>subif</w:t>
      </w:r>
      <w:proofErr w:type="spellEnd"/>
      <w:r w:rsidRPr="00325E19">
        <w:rPr>
          <w:rFonts w:ascii="Monospace" w:hAnsi="Monospace"/>
          <w:color w:val="FFFFFF" w:themeColor="background2"/>
          <w:sz w:val="20"/>
          <w:szCs w:val="16"/>
        </w:rPr>
        <w:t>)#</w:t>
      </w:r>
      <w:proofErr w:type="gramEnd"/>
      <w:r>
        <w:rPr>
          <w:rFonts w:ascii="Monospace" w:hAnsi="Monospace"/>
          <w:color w:val="FFFFFF" w:themeColor="background2"/>
          <w:sz w:val="20"/>
          <w:szCs w:val="16"/>
        </w:rPr>
        <w:t xml:space="preserve"> </w:t>
      </w:r>
      <w:r w:rsidRPr="00325E19">
        <w:rPr>
          <w:rFonts w:ascii="Monospace" w:hAnsi="Monospace"/>
          <w:color w:val="FFFFFF" w:themeColor="background2"/>
          <w:sz w:val="20"/>
          <w:szCs w:val="16"/>
        </w:rPr>
        <w:t>default-router</w:t>
      </w:r>
      <w:r>
        <w:rPr>
          <w:rFonts w:ascii="Monospace" w:hAnsi="Monospace"/>
          <w:color w:val="FFFFFF" w:themeColor="background2"/>
          <w:sz w:val="20"/>
          <w:szCs w:val="16"/>
        </w:rPr>
        <w:t xml:space="preserve"> 192.168.12.1</w:t>
      </w:r>
    </w:p>
    <w:p w14:paraId="7B732653" w14:textId="77777777" w:rsidR="00F854DE" w:rsidRPr="00325E19" w:rsidRDefault="00F854DE" w:rsidP="00F854DE">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rPr>
      </w:pPr>
      <w:r w:rsidRPr="00325E19">
        <w:rPr>
          <w:rFonts w:ascii="Monospace" w:hAnsi="Monospace"/>
          <w:color w:val="FFFFFF" w:themeColor="background2"/>
          <w:sz w:val="20"/>
          <w:szCs w:val="16"/>
        </w:rPr>
        <w:t>Router(config-</w:t>
      </w:r>
      <w:proofErr w:type="spellStart"/>
      <w:proofErr w:type="gramStart"/>
      <w:r w:rsidRPr="00325E19">
        <w:rPr>
          <w:rFonts w:ascii="Monospace" w:hAnsi="Monospace"/>
          <w:color w:val="FFFFFF" w:themeColor="background2"/>
          <w:sz w:val="20"/>
          <w:szCs w:val="16"/>
        </w:rPr>
        <w:t>subif</w:t>
      </w:r>
      <w:proofErr w:type="spellEnd"/>
      <w:r w:rsidRPr="00325E19">
        <w:rPr>
          <w:rFonts w:ascii="Monospace" w:hAnsi="Monospace"/>
          <w:color w:val="FFFFFF" w:themeColor="background2"/>
          <w:sz w:val="20"/>
          <w:szCs w:val="16"/>
        </w:rPr>
        <w:t>)#</w:t>
      </w:r>
      <w:proofErr w:type="gramEnd"/>
      <w:r>
        <w:rPr>
          <w:rFonts w:ascii="Monospace" w:hAnsi="Monospace"/>
          <w:color w:val="FFFFFF" w:themeColor="background2"/>
          <w:sz w:val="20"/>
          <w:szCs w:val="16"/>
        </w:rPr>
        <w:t xml:space="preserve"> </w:t>
      </w:r>
      <w:proofErr w:type="spellStart"/>
      <w:r w:rsidRPr="00325E19">
        <w:rPr>
          <w:rFonts w:ascii="Monospace" w:hAnsi="Monospace"/>
          <w:color w:val="FFFFFF" w:themeColor="background2"/>
          <w:sz w:val="20"/>
          <w:szCs w:val="16"/>
        </w:rPr>
        <w:t>dns</w:t>
      </w:r>
      <w:proofErr w:type="spellEnd"/>
      <w:r w:rsidRPr="00325E19">
        <w:rPr>
          <w:rFonts w:ascii="Monospace" w:hAnsi="Monospace"/>
          <w:color w:val="FFFFFF" w:themeColor="background2"/>
          <w:sz w:val="20"/>
          <w:szCs w:val="16"/>
        </w:rPr>
        <w:t>-se</w:t>
      </w:r>
      <w:r>
        <w:rPr>
          <w:rFonts w:ascii="Monospace" w:hAnsi="Monospace"/>
          <w:color w:val="FFFFFF" w:themeColor="background2"/>
          <w:sz w:val="20"/>
          <w:szCs w:val="16"/>
        </w:rPr>
        <w:t>rver 192.168.0.226</w:t>
      </w:r>
    </w:p>
    <w:p w14:paraId="0F913139" w14:textId="79EC3B41" w:rsidR="006E0814" w:rsidRPr="00695FEE" w:rsidRDefault="00F854DE" w:rsidP="00695FEE">
      <w:pPr>
        <w:pBdr>
          <w:top w:val="single" w:sz="4" w:space="1" w:color="auto"/>
          <w:left w:val="single" w:sz="4" w:space="4" w:color="auto"/>
          <w:bottom w:val="single" w:sz="4" w:space="1" w:color="auto"/>
          <w:right w:val="single" w:sz="4" w:space="4" w:color="auto"/>
        </w:pBdr>
        <w:shd w:val="clear" w:color="auto" w:fill="000000"/>
        <w:rPr>
          <w:rFonts w:ascii="Monospace" w:hAnsi="Monospace"/>
          <w:color w:val="FFFFFF" w:themeColor="background2"/>
          <w:sz w:val="20"/>
          <w:szCs w:val="16"/>
        </w:rPr>
      </w:pPr>
      <w:r w:rsidRPr="00A36E64">
        <w:rPr>
          <w:rFonts w:ascii="Monospace" w:hAnsi="Monospace"/>
          <w:color w:val="FFFFFF" w:themeColor="background2"/>
          <w:sz w:val="20"/>
          <w:szCs w:val="16"/>
        </w:rPr>
        <w:t>Router(config-</w:t>
      </w:r>
      <w:proofErr w:type="spellStart"/>
      <w:proofErr w:type="gramStart"/>
      <w:r w:rsidRPr="00A36E64">
        <w:rPr>
          <w:rFonts w:ascii="Monospace" w:hAnsi="Monospace"/>
          <w:color w:val="FFFFFF" w:themeColor="background2"/>
          <w:sz w:val="20"/>
          <w:szCs w:val="16"/>
        </w:rPr>
        <w:t>subif</w:t>
      </w:r>
      <w:proofErr w:type="spellEnd"/>
      <w:r w:rsidRPr="00A36E64">
        <w:rPr>
          <w:rFonts w:ascii="Monospace" w:hAnsi="Monospace"/>
          <w:color w:val="FFFFFF" w:themeColor="background2"/>
          <w:sz w:val="20"/>
          <w:szCs w:val="16"/>
        </w:rPr>
        <w:t>)#</w:t>
      </w:r>
      <w:proofErr w:type="gramEnd"/>
      <w:r>
        <w:rPr>
          <w:rFonts w:ascii="Monospace" w:hAnsi="Monospace"/>
          <w:color w:val="FFFFFF" w:themeColor="background2"/>
          <w:sz w:val="20"/>
          <w:szCs w:val="16"/>
        </w:rPr>
        <w:t xml:space="preserve"> </w:t>
      </w:r>
      <w:r w:rsidRPr="00A36E64">
        <w:rPr>
          <w:rFonts w:ascii="Monospace" w:hAnsi="Monospace"/>
          <w:color w:val="FFFFFF" w:themeColor="background2"/>
          <w:sz w:val="20"/>
          <w:szCs w:val="16"/>
        </w:rPr>
        <w:t>exit</w:t>
      </w:r>
    </w:p>
    <w:p w14:paraId="033B466B" w14:textId="77777777" w:rsidR="0013225E" w:rsidRDefault="0013225E" w:rsidP="00D41498">
      <w:pPr>
        <w:rPr>
          <w:b/>
          <w:bCs/>
          <w:u w:val="single"/>
        </w:rPr>
      </w:pPr>
    </w:p>
    <w:p w14:paraId="3FBB7DB8" w14:textId="77777777" w:rsidR="0013225E" w:rsidRDefault="0013225E" w:rsidP="00D41498">
      <w:pPr>
        <w:rPr>
          <w:b/>
          <w:bCs/>
          <w:u w:val="single"/>
        </w:rPr>
      </w:pPr>
    </w:p>
    <w:p w14:paraId="6CC4FC07" w14:textId="14093178" w:rsidR="00D41498" w:rsidRPr="00D41498" w:rsidRDefault="00D41498" w:rsidP="00D41498">
      <w:pPr>
        <w:rPr>
          <w:b/>
          <w:bCs/>
          <w:u w:val="single"/>
        </w:rPr>
      </w:pPr>
      <w:r w:rsidRPr="00D41498">
        <w:rPr>
          <w:b/>
          <w:bCs/>
          <w:u w:val="single"/>
        </w:rPr>
        <w:lastRenderedPageBreak/>
        <w:t>Configuration des PC pour utiliser DHCP</w:t>
      </w:r>
    </w:p>
    <w:p w14:paraId="012CCA00" w14:textId="3BF6E47E" w:rsidR="00D41498" w:rsidRPr="00DB5633" w:rsidRDefault="00D41498" w:rsidP="00D41498">
      <w:r>
        <w:t>Dans l'onglet "Desktop" de chaque PC, sélectionner « IP Configuration" et cocher "DHCP".</w:t>
      </w:r>
    </w:p>
    <w:p w14:paraId="44881AA8" w14:textId="77777777" w:rsidR="00FD6BB1" w:rsidRDefault="00FD6BB1" w:rsidP="00FD6BB1">
      <w:bookmarkStart w:id="8" w:name="_Toc188571768"/>
      <w:r>
        <w:t>Configuration de SSH sur le Routeur</w:t>
      </w:r>
    </w:p>
    <w:p w14:paraId="5B13914D" w14:textId="77777777" w:rsidR="00AD5BFC" w:rsidRDefault="00AD5BFC" w:rsidP="00FD6BB1"/>
    <w:p w14:paraId="683F865C" w14:textId="77777777" w:rsidR="006A7587" w:rsidRDefault="006A7587" w:rsidP="00FD6BB1"/>
    <w:p w14:paraId="22F5307C" w14:textId="2867C277" w:rsidR="00774C7C" w:rsidRPr="00774C7C" w:rsidRDefault="00FD6BB1" w:rsidP="00FD6BB1">
      <w:pPr>
        <w:rPr>
          <w:b/>
          <w:bCs/>
          <w:u w:val="single"/>
        </w:rPr>
      </w:pPr>
      <w:r w:rsidRPr="00833C2D">
        <w:rPr>
          <w:b/>
          <w:bCs/>
          <w:u w:val="single"/>
        </w:rPr>
        <w:t>Configurer le nom d'hôte et le domaine IP :</w:t>
      </w:r>
    </w:p>
    <w:p w14:paraId="4D6C6F1F" w14:textId="0590E6DC" w:rsidR="00FD6BB1" w:rsidRPr="00774C7C" w:rsidRDefault="00FD6BB1" w:rsidP="00774C7C">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rPr>
      </w:pPr>
      <w:r w:rsidRPr="00774C7C">
        <w:rPr>
          <w:rFonts w:ascii="Monospace" w:eastAsia="Monospace" w:hAnsi="Monospace" w:cs="Monospace"/>
          <w:color w:val="FFFFFF" w:themeColor="background1"/>
          <w:sz w:val="20"/>
          <w:szCs w:val="16"/>
        </w:rPr>
        <w:t>Router&gt; enable</w:t>
      </w:r>
    </w:p>
    <w:p w14:paraId="53EFE043" w14:textId="77777777" w:rsidR="00FD6BB1" w:rsidRPr="00774C7C" w:rsidRDefault="00FD6BB1" w:rsidP="00774C7C">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rPr>
      </w:pPr>
      <w:r w:rsidRPr="00774C7C">
        <w:rPr>
          <w:rFonts w:ascii="Monospace" w:eastAsia="Monospace" w:hAnsi="Monospace" w:cs="Monospace"/>
          <w:color w:val="FFFFFF" w:themeColor="background1"/>
          <w:sz w:val="20"/>
          <w:szCs w:val="16"/>
        </w:rPr>
        <w:t>Router# configure terminal</w:t>
      </w:r>
    </w:p>
    <w:p w14:paraId="347B48AD" w14:textId="77777777" w:rsidR="00FD6BB1" w:rsidRPr="00774C7C" w:rsidRDefault="00FD6BB1" w:rsidP="00774C7C">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rPr>
      </w:pPr>
      <w:r w:rsidRPr="00774C7C">
        <w:rPr>
          <w:rFonts w:ascii="Monospace" w:eastAsia="Monospace" w:hAnsi="Monospace" w:cs="Monospace"/>
          <w:color w:val="FFFFFF" w:themeColor="background1"/>
          <w:sz w:val="20"/>
          <w:szCs w:val="16"/>
        </w:rPr>
        <w:t xml:space="preserve">Router(config)# </w:t>
      </w:r>
      <w:proofErr w:type="spellStart"/>
      <w:r w:rsidRPr="00774C7C">
        <w:rPr>
          <w:rFonts w:ascii="Monospace" w:eastAsia="Monospace" w:hAnsi="Monospace" w:cs="Monospace"/>
          <w:color w:val="FFFFFF" w:themeColor="background1"/>
          <w:sz w:val="20"/>
          <w:szCs w:val="16"/>
        </w:rPr>
        <w:t>hostname</w:t>
      </w:r>
      <w:proofErr w:type="spellEnd"/>
      <w:r w:rsidRPr="00774C7C">
        <w:rPr>
          <w:rFonts w:ascii="Monospace" w:eastAsia="Monospace" w:hAnsi="Monospace" w:cs="Monospace"/>
          <w:color w:val="FFFFFF" w:themeColor="background1"/>
          <w:sz w:val="20"/>
          <w:szCs w:val="16"/>
        </w:rPr>
        <w:t xml:space="preserve"> </w:t>
      </w:r>
      <w:proofErr w:type="spellStart"/>
      <w:r w:rsidRPr="00774C7C">
        <w:rPr>
          <w:rFonts w:ascii="Monospace" w:eastAsia="Monospace" w:hAnsi="Monospace" w:cs="Monospace"/>
          <w:color w:val="FFFFFF" w:themeColor="background1"/>
          <w:sz w:val="20"/>
          <w:szCs w:val="16"/>
        </w:rPr>
        <w:t>Router_Engie</w:t>
      </w:r>
      <w:proofErr w:type="spellEnd"/>
    </w:p>
    <w:p w14:paraId="789FE29F" w14:textId="77777777" w:rsidR="00FD6BB1" w:rsidRPr="00774C7C" w:rsidRDefault="00FD6BB1" w:rsidP="00774C7C">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rPr>
      </w:pPr>
      <w:r w:rsidRPr="00774C7C">
        <w:rPr>
          <w:rFonts w:ascii="Monospace" w:eastAsia="Monospace" w:hAnsi="Monospace" w:cs="Monospace"/>
          <w:color w:val="FFFFFF" w:themeColor="background1"/>
          <w:sz w:val="20"/>
          <w:szCs w:val="16"/>
        </w:rPr>
        <w:t xml:space="preserve">Router(config)# enable secret </w:t>
      </w:r>
      <w:proofErr w:type="spellStart"/>
      <w:r w:rsidRPr="00774C7C">
        <w:rPr>
          <w:rFonts w:ascii="Monospace" w:eastAsia="Monospace" w:hAnsi="Monospace" w:cs="Monospace"/>
          <w:color w:val="FFFFFF" w:themeColor="background1"/>
          <w:sz w:val="20"/>
          <w:szCs w:val="16"/>
        </w:rPr>
        <w:t>cisco</w:t>
      </w:r>
      <w:proofErr w:type="spellEnd"/>
    </w:p>
    <w:p w14:paraId="28C5DC6F" w14:textId="77777777" w:rsidR="00FD6BB1" w:rsidRPr="00774C7C" w:rsidRDefault="00FD6BB1" w:rsidP="00774C7C">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rPr>
      </w:pPr>
      <w:r w:rsidRPr="00774C7C">
        <w:rPr>
          <w:rFonts w:ascii="Monospace" w:eastAsia="Monospace" w:hAnsi="Monospace" w:cs="Monospace"/>
          <w:color w:val="FFFFFF" w:themeColor="background1"/>
          <w:sz w:val="20"/>
          <w:szCs w:val="16"/>
        </w:rPr>
        <w:t xml:space="preserve">Router(config)# </w:t>
      </w:r>
      <w:proofErr w:type="spellStart"/>
      <w:r w:rsidRPr="00774C7C">
        <w:rPr>
          <w:rFonts w:ascii="Monospace" w:eastAsia="Monospace" w:hAnsi="Monospace" w:cs="Monospace"/>
          <w:color w:val="FFFFFF" w:themeColor="background1"/>
          <w:sz w:val="20"/>
          <w:szCs w:val="16"/>
        </w:rPr>
        <w:t>ip</w:t>
      </w:r>
      <w:proofErr w:type="spellEnd"/>
      <w:r w:rsidRPr="00774C7C">
        <w:rPr>
          <w:rFonts w:ascii="Monospace" w:eastAsia="Monospace" w:hAnsi="Monospace" w:cs="Monospace"/>
          <w:color w:val="FFFFFF" w:themeColor="background1"/>
          <w:sz w:val="20"/>
          <w:szCs w:val="16"/>
        </w:rPr>
        <w:t xml:space="preserve"> </w:t>
      </w:r>
      <w:proofErr w:type="spellStart"/>
      <w:r w:rsidRPr="00774C7C">
        <w:rPr>
          <w:rFonts w:ascii="Monospace" w:eastAsia="Monospace" w:hAnsi="Monospace" w:cs="Monospace"/>
          <w:color w:val="FFFFFF" w:themeColor="background1"/>
          <w:sz w:val="20"/>
          <w:szCs w:val="16"/>
        </w:rPr>
        <w:t>domain-name</w:t>
      </w:r>
      <w:proofErr w:type="spellEnd"/>
      <w:r w:rsidRPr="00774C7C">
        <w:rPr>
          <w:rFonts w:ascii="Monospace" w:eastAsia="Monospace" w:hAnsi="Monospace" w:cs="Monospace"/>
          <w:color w:val="FFFFFF" w:themeColor="background1"/>
          <w:sz w:val="20"/>
          <w:szCs w:val="16"/>
        </w:rPr>
        <w:t xml:space="preserve"> Engie</w:t>
      </w:r>
    </w:p>
    <w:p w14:paraId="49A64CBD" w14:textId="77777777" w:rsidR="00FD6BB1" w:rsidRDefault="00FD6BB1" w:rsidP="009D0182">
      <w:pPr>
        <w:pStyle w:val="Paragraphedeliste"/>
        <w:numPr>
          <w:ilvl w:val="0"/>
          <w:numId w:val="27"/>
        </w:numPr>
        <w:spacing w:line="240" w:lineRule="auto"/>
      </w:pPr>
      <w:r>
        <w:t>Ici, on configure le nom d'hôte et le domaine IP pour le routeur.</w:t>
      </w:r>
    </w:p>
    <w:p w14:paraId="1253E692" w14:textId="77777777" w:rsidR="00774C7C" w:rsidRDefault="00774C7C" w:rsidP="00FD6BB1"/>
    <w:p w14:paraId="0BDAD444" w14:textId="2F9C1810" w:rsidR="00FD6BB1" w:rsidRPr="00774C7C" w:rsidRDefault="00FD6BB1" w:rsidP="00FD6BB1">
      <w:pPr>
        <w:rPr>
          <w:b/>
          <w:bCs/>
          <w:u w:val="single"/>
        </w:rPr>
      </w:pPr>
      <w:r w:rsidRPr="00774C7C">
        <w:rPr>
          <w:b/>
          <w:bCs/>
          <w:u w:val="single"/>
        </w:rPr>
        <w:t>Générer les clés RSA pour SSH :</w:t>
      </w:r>
    </w:p>
    <w:p w14:paraId="650DF3DE" w14:textId="77777777" w:rsidR="00FD6BB1" w:rsidRPr="00EA66DF" w:rsidRDefault="00FD6BB1" w:rsidP="00EA66DF">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EA66DF">
        <w:rPr>
          <w:rFonts w:ascii="Monospace" w:eastAsia="Monospace" w:hAnsi="Monospace" w:cs="Monospace"/>
          <w:color w:val="FFFFFF" w:themeColor="background1"/>
          <w:sz w:val="20"/>
          <w:szCs w:val="16"/>
          <w:lang w:val="en-US"/>
        </w:rPr>
        <w:t>Router(</w:t>
      </w:r>
      <w:proofErr w:type="gramStart"/>
      <w:r w:rsidRPr="00EA66DF">
        <w:rPr>
          <w:rFonts w:ascii="Monospace" w:eastAsia="Monospace" w:hAnsi="Monospace" w:cs="Monospace"/>
          <w:color w:val="FFFFFF" w:themeColor="background1"/>
          <w:sz w:val="20"/>
          <w:szCs w:val="16"/>
          <w:lang w:val="en-US"/>
        </w:rPr>
        <w:t>config)#</w:t>
      </w:r>
      <w:proofErr w:type="gramEnd"/>
      <w:r w:rsidRPr="00EA66DF">
        <w:rPr>
          <w:rFonts w:ascii="Monospace" w:eastAsia="Monospace" w:hAnsi="Monospace" w:cs="Monospace"/>
          <w:color w:val="FFFFFF" w:themeColor="background1"/>
          <w:sz w:val="20"/>
          <w:szCs w:val="16"/>
          <w:lang w:val="en-US"/>
        </w:rPr>
        <w:t xml:space="preserve"> crypto key generate </w:t>
      </w:r>
      <w:proofErr w:type="spellStart"/>
      <w:r w:rsidRPr="00EA66DF">
        <w:rPr>
          <w:rFonts w:ascii="Monospace" w:eastAsia="Monospace" w:hAnsi="Monospace" w:cs="Monospace"/>
          <w:color w:val="FFFFFF" w:themeColor="background1"/>
          <w:sz w:val="20"/>
          <w:szCs w:val="16"/>
          <w:lang w:val="en-US"/>
        </w:rPr>
        <w:t>rsa</w:t>
      </w:r>
      <w:proofErr w:type="spellEnd"/>
    </w:p>
    <w:p w14:paraId="63516A35" w14:textId="77777777" w:rsidR="00FD6BB1" w:rsidRPr="00EA66DF" w:rsidRDefault="00FD6BB1" w:rsidP="00EA66DF">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rPr>
      </w:pPr>
      <w:r w:rsidRPr="00EA66DF">
        <w:rPr>
          <w:rFonts w:ascii="Monospace" w:eastAsia="Monospace" w:hAnsi="Monospace" w:cs="Monospace"/>
          <w:color w:val="FFFFFF" w:themeColor="background1"/>
          <w:sz w:val="20"/>
          <w:szCs w:val="16"/>
        </w:rPr>
        <w:t xml:space="preserve">Router(config)# </w:t>
      </w:r>
      <w:proofErr w:type="spellStart"/>
      <w:r w:rsidRPr="00EA66DF">
        <w:rPr>
          <w:rFonts w:ascii="Monospace" w:eastAsia="Monospace" w:hAnsi="Monospace" w:cs="Monospace"/>
          <w:color w:val="FFFFFF" w:themeColor="background1"/>
          <w:sz w:val="20"/>
          <w:szCs w:val="16"/>
        </w:rPr>
        <w:t>ip</w:t>
      </w:r>
      <w:proofErr w:type="spellEnd"/>
      <w:r w:rsidRPr="00EA66DF">
        <w:rPr>
          <w:rFonts w:ascii="Monospace" w:eastAsia="Monospace" w:hAnsi="Monospace" w:cs="Monospace"/>
          <w:color w:val="FFFFFF" w:themeColor="background1"/>
          <w:sz w:val="20"/>
          <w:szCs w:val="16"/>
        </w:rPr>
        <w:t xml:space="preserve"> </w:t>
      </w:r>
      <w:proofErr w:type="spellStart"/>
      <w:r w:rsidRPr="00EA66DF">
        <w:rPr>
          <w:rFonts w:ascii="Monospace" w:eastAsia="Monospace" w:hAnsi="Monospace" w:cs="Monospace"/>
          <w:color w:val="FFFFFF" w:themeColor="background1"/>
          <w:sz w:val="20"/>
          <w:szCs w:val="16"/>
        </w:rPr>
        <w:t>ssh</w:t>
      </w:r>
      <w:proofErr w:type="spellEnd"/>
      <w:r w:rsidRPr="00EA66DF">
        <w:rPr>
          <w:rFonts w:ascii="Monospace" w:eastAsia="Monospace" w:hAnsi="Monospace" w:cs="Monospace"/>
          <w:color w:val="FFFFFF" w:themeColor="background1"/>
          <w:sz w:val="20"/>
          <w:szCs w:val="16"/>
        </w:rPr>
        <w:t xml:space="preserve"> version 2</w:t>
      </w:r>
    </w:p>
    <w:p w14:paraId="456455EF" w14:textId="77777777" w:rsidR="00FD6BB1" w:rsidRDefault="00FD6BB1" w:rsidP="009D0182">
      <w:pPr>
        <w:pStyle w:val="Paragraphedeliste"/>
        <w:numPr>
          <w:ilvl w:val="0"/>
          <w:numId w:val="27"/>
        </w:numPr>
        <w:spacing w:line="240" w:lineRule="auto"/>
        <w:jc w:val="both"/>
      </w:pPr>
      <w:r>
        <w:t>Ici, on génère des clés RSA pour sécuriser les connexions SSH.</w:t>
      </w:r>
    </w:p>
    <w:p w14:paraId="1D8F6A66" w14:textId="77777777" w:rsidR="00EA66DF" w:rsidRPr="00861486" w:rsidRDefault="00EA66DF" w:rsidP="00FD6BB1"/>
    <w:p w14:paraId="35419422" w14:textId="69848FD9" w:rsidR="00FD6BB1" w:rsidRPr="00225E32" w:rsidRDefault="00FD6BB1" w:rsidP="00FD6BB1">
      <w:pPr>
        <w:rPr>
          <w:b/>
          <w:u w:val="single"/>
          <w:lang w:val="en-US"/>
        </w:rPr>
      </w:pPr>
      <w:r w:rsidRPr="00225E32">
        <w:rPr>
          <w:b/>
          <w:u w:val="single"/>
          <w:lang w:val="en-US"/>
        </w:rPr>
        <w:t>Configuration AAA (Authentication, Authorization, and Accounting</w:t>
      </w:r>
      <w:proofErr w:type="gramStart"/>
      <w:r w:rsidRPr="00225E32">
        <w:rPr>
          <w:b/>
          <w:u w:val="single"/>
          <w:lang w:val="en-US"/>
        </w:rPr>
        <w:t>) :</w:t>
      </w:r>
      <w:proofErr w:type="gramEnd"/>
    </w:p>
    <w:p w14:paraId="2FDC9BD1" w14:textId="77777777" w:rsidR="00FD6BB1" w:rsidRPr="00EA66DF" w:rsidRDefault="00FD6BB1" w:rsidP="00EA66DF">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EA66DF">
        <w:rPr>
          <w:rFonts w:ascii="Monospace" w:eastAsia="Monospace" w:hAnsi="Monospace" w:cs="Monospace"/>
          <w:color w:val="FFFFFF" w:themeColor="background1"/>
          <w:sz w:val="20"/>
          <w:szCs w:val="16"/>
          <w:lang w:val="en-US"/>
        </w:rPr>
        <w:t>Router(</w:t>
      </w:r>
      <w:proofErr w:type="gramStart"/>
      <w:r w:rsidRPr="00EA66DF">
        <w:rPr>
          <w:rFonts w:ascii="Monospace" w:eastAsia="Monospace" w:hAnsi="Monospace" w:cs="Monospace"/>
          <w:color w:val="FFFFFF" w:themeColor="background1"/>
          <w:sz w:val="20"/>
          <w:szCs w:val="16"/>
          <w:lang w:val="en-US"/>
        </w:rPr>
        <w:t>config)#</w:t>
      </w:r>
      <w:proofErr w:type="gramEnd"/>
      <w:r w:rsidRPr="00EA66DF">
        <w:rPr>
          <w:rFonts w:ascii="Monospace" w:eastAsia="Monospace" w:hAnsi="Monospace" w:cs="Monospace"/>
          <w:color w:val="FFFFFF" w:themeColor="background1"/>
          <w:sz w:val="20"/>
          <w:szCs w:val="16"/>
          <w:lang w:val="en-US"/>
        </w:rPr>
        <w:t xml:space="preserve"> </w:t>
      </w:r>
      <w:proofErr w:type="spellStart"/>
      <w:r w:rsidRPr="00EA66DF">
        <w:rPr>
          <w:rFonts w:ascii="Monospace" w:eastAsia="Monospace" w:hAnsi="Monospace" w:cs="Monospace"/>
          <w:color w:val="FFFFFF" w:themeColor="background1"/>
          <w:sz w:val="20"/>
          <w:szCs w:val="16"/>
          <w:lang w:val="en-US"/>
        </w:rPr>
        <w:t>aaa</w:t>
      </w:r>
      <w:proofErr w:type="spellEnd"/>
      <w:r w:rsidRPr="00EA66DF">
        <w:rPr>
          <w:rFonts w:ascii="Monospace" w:eastAsia="Monospace" w:hAnsi="Monospace" w:cs="Monospace"/>
          <w:color w:val="FFFFFF" w:themeColor="background1"/>
          <w:sz w:val="20"/>
          <w:szCs w:val="16"/>
          <w:lang w:val="en-US"/>
        </w:rPr>
        <w:t xml:space="preserve"> </w:t>
      </w:r>
      <w:proofErr w:type="gramStart"/>
      <w:r w:rsidRPr="00EA66DF">
        <w:rPr>
          <w:rFonts w:ascii="Monospace" w:eastAsia="Monospace" w:hAnsi="Monospace" w:cs="Monospace"/>
          <w:color w:val="FFFFFF" w:themeColor="background1"/>
          <w:sz w:val="20"/>
          <w:szCs w:val="16"/>
          <w:lang w:val="en-US"/>
        </w:rPr>
        <w:t>new-model</w:t>
      </w:r>
      <w:proofErr w:type="gramEnd"/>
    </w:p>
    <w:p w14:paraId="3D5274FF" w14:textId="77777777" w:rsidR="00FD6BB1" w:rsidRPr="00EA66DF" w:rsidRDefault="00FD6BB1" w:rsidP="00EA66DF">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EA66DF">
        <w:rPr>
          <w:rFonts w:ascii="Monospace" w:eastAsia="Monospace" w:hAnsi="Monospace" w:cs="Monospace"/>
          <w:color w:val="FFFFFF" w:themeColor="background1"/>
          <w:sz w:val="20"/>
          <w:szCs w:val="16"/>
          <w:lang w:val="en-US"/>
        </w:rPr>
        <w:t>Router(</w:t>
      </w:r>
      <w:proofErr w:type="gramStart"/>
      <w:r w:rsidRPr="00EA66DF">
        <w:rPr>
          <w:rFonts w:ascii="Monospace" w:eastAsia="Monospace" w:hAnsi="Monospace" w:cs="Monospace"/>
          <w:color w:val="FFFFFF" w:themeColor="background1"/>
          <w:sz w:val="20"/>
          <w:szCs w:val="16"/>
          <w:lang w:val="en-US"/>
        </w:rPr>
        <w:t>config)#</w:t>
      </w:r>
      <w:proofErr w:type="gramEnd"/>
      <w:r w:rsidRPr="00EA66DF">
        <w:rPr>
          <w:rFonts w:ascii="Monospace" w:eastAsia="Monospace" w:hAnsi="Monospace" w:cs="Monospace"/>
          <w:color w:val="FFFFFF" w:themeColor="background1"/>
          <w:sz w:val="20"/>
          <w:szCs w:val="16"/>
          <w:lang w:val="en-US"/>
        </w:rPr>
        <w:t xml:space="preserve"> </w:t>
      </w:r>
      <w:proofErr w:type="spellStart"/>
      <w:r w:rsidRPr="00EA66DF">
        <w:rPr>
          <w:rFonts w:ascii="Monospace" w:eastAsia="Monospace" w:hAnsi="Monospace" w:cs="Monospace"/>
          <w:color w:val="FFFFFF" w:themeColor="background1"/>
          <w:sz w:val="20"/>
          <w:szCs w:val="16"/>
          <w:lang w:val="en-US"/>
        </w:rPr>
        <w:t>aaa</w:t>
      </w:r>
      <w:proofErr w:type="spellEnd"/>
      <w:r w:rsidRPr="00EA66DF">
        <w:rPr>
          <w:rFonts w:ascii="Monospace" w:eastAsia="Monospace" w:hAnsi="Monospace" w:cs="Monospace"/>
          <w:color w:val="FFFFFF" w:themeColor="background1"/>
          <w:sz w:val="20"/>
          <w:szCs w:val="16"/>
          <w:lang w:val="en-US"/>
        </w:rPr>
        <w:t xml:space="preserve"> authentication login default local</w:t>
      </w:r>
    </w:p>
    <w:p w14:paraId="1F5F2CD6" w14:textId="77777777" w:rsidR="00FD6BB1" w:rsidRDefault="00FD6BB1" w:rsidP="009D0182">
      <w:pPr>
        <w:pStyle w:val="Paragraphedeliste"/>
        <w:numPr>
          <w:ilvl w:val="0"/>
          <w:numId w:val="27"/>
        </w:numPr>
        <w:spacing w:line="240" w:lineRule="auto"/>
        <w:jc w:val="both"/>
      </w:pPr>
      <w:r>
        <w:t>Ici, on configure AAA pour renforcer la sécurité et la gestion des accès.</w:t>
      </w:r>
    </w:p>
    <w:p w14:paraId="7ABDB118" w14:textId="77777777" w:rsidR="00EA66DF" w:rsidRDefault="00EA66DF" w:rsidP="00FD6BB1"/>
    <w:p w14:paraId="2147CB30" w14:textId="4F61EC93" w:rsidR="00FD6BB1" w:rsidRPr="00EA66DF" w:rsidRDefault="00FD6BB1" w:rsidP="00FD6BB1">
      <w:pPr>
        <w:rPr>
          <w:b/>
          <w:bCs/>
          <w:u w:val="single"/>
        </w:rPr>
      </w:pPr>
      <w:r w:rsidRPr="00EA66DF">
        <w:rPr>
          <w:b/>
          <w:bCs/>
          <w:u w:val="single"/>
        </w:rPr>
        <w:t>Configurer les lignes VTY pour utiliser SSH :</w:t>
      </w:r>
    </w:p>
    <w:p w14:paraId="5A4AA1D0" w14:textId="77777777" w:rsidR="00FD6BB1" w:rsidRPr="005840A5" w:rsidRDefault="00FD6BB1" w:rsidP="005840A5">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5840A5">
        <w:rPr>
          <w:rFonts w:ascii="Monospace" w:eastAsia="Monospace" w:hAnsi="Monospace" w:cs="Monospace"/>
          <w:color w:val="FFFFFF" w:themeColor="background1"/>
          <w:sz w:val="20"/>
          <w:szCs w:val="16"/>
          <w:lang w:val="en-US"/>
        </w:rPr>
        <w:t xml:space="preserve">Router(config)# line </w:t>
      </w:r>
      <w:proofErr w:type="spellStart"/>
      <w:r w:rsidRPr="005840A5">
        <w:rPr>
          <w:rFonts w:ascii="Monospace" w:eastAsia="Monospace" w:hAnsi="Monospace" w:cs="Monospace"/>
          <w:color w:val="FFFFFF" w:themeColor="background1"/>
          <w:sz w:val="20"/>
          <w:szCs w:val="16"/>
          <w:lang w:val="en-US"/>
        </w:rPr>
        <w:t>vty</w:t>
      </w:r>
      <w:proofErr w:type="spellEnd"/>
      <w:r w:rsidRPr="005840A5">
        <w:rPr>
          <w:rFonts w:ascii="Monospace" w:eastAsia="Monospace" w:hAnsi="Monospace" w:cs="Monospace"/>
          <w:color w:val="FFFFFF" w:themeColor="background1"/>
          <w:sz w:val="20"/>
          <w:szCs w:val="16"/>
          <w:lang w:val="en-US"/>
        </w:rPr>
        <w:t xml:space="preserve"> 0 4</w:t>
      </w:r>
    </w:p>
    <w:p w14:paraId="7C2E9D4C" w14:textId="77777777" w:rsidR="00FD6BB1" w:rsidRPr="005840A5" w:rsidRDefault="00FD6BB1" w:rsidP="005840A5">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5840A5">
        <w:rPr>
          <w:rFonts w:ascii="Monospace" w:eastAsia="Monospace" w:hAnsi="Monospace" w:cs="Monospace"/>
          <w:color w:val="FFFFFF" w:themeColor="background1"/>
          <w:sz w:val="20"/>
          <w:szCs w:val="16"/>
          <w:lang w:val="en-US"/>
        </w:rPr>
        <w:t>Router(config-</w:t>
      </w:r>
      <w:proofErr w:type="gramStart"/>
      <w:r w:rsidRPr="005840A5">
        <w:rPr>
          <w:rFonts w:ascii="Monospace" w:eastAsia="Monospace" w:hAnsi="Monospace" w:cs="Monospace"/>
          <w:color w:val="FFFFFF" w:themeColor="background1"/>
          <w:sz w:val="20"/>
          <w:szCs w:val="16"/>
          <w:lang w:val="en-US"/>
        </w:rPr>
        <w:t>line)#</w:t>
      </w:r>
      <w:proofErr w:type="gramEnd"/>
      <w:r w:rsidRPr="005840A5">
        <w:rPr>
          <w:rFonts w:ascii="Monospace" w:eastAsia="Monospace" w:hAnsi="Monospace" w:cs="Monospace"/>
          <w:color w:val="FFFFFF" w:themeColor="background1"/>
          <w:sz w:val="20"/>
          <w:szCs w:val="16"/>
          <w:lang w:val="en-US"/>
        </w:rPr>
        <w:t xml:space="preserve"> transport input ssh</w:t>
      </w:r>
    </w:p>
    <w:p w14:paraId="23556CAA" w14:textId="77777777" w:rsidR="00FD6BB1" w:rsidRPr="005840A5" w:rsidRDefault="00FD6BB1" w:rsidP="005840A5">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5840A5">
        <w:rPr>
          <w:rFonts w:ascii="Monospace" w:eastAsia="Monospace" w:hAnsi="Monospace" w:cs="Monospace"/>
          <w:color w:val="FFFFFF" w:themeColor="background1"/>
          <w:sz w:val="20"/>
          <w:szCs w:val="16"/>
          <w:lang w:val="en-US"/>
        </w:rPr>
        <w:t>Router(config-</w:t>
      </w:r>
      <w:proofErr w:type="gramStart"/>
      <w:r w:rsidRPr="005840A5">
        <w:rPr>
          <w:rFonts w:ascii="Monospace" w:eastAsia="Monospace" w:hAnsi="Monospace" w:cs="Monospace"/>
          <w:color w:val="FFFFFF" w:themeColor="background1"/>
          <w:sz w:val="20"/>
          <w:szCs w:val="16"/>
          <w:lang w:val="en-US"/>
        </w:rPr>
        <w:t>line)#</w:t>
      </w:r>
      <w:proofErr w:type="gramEnd"/>
      <w:r w:rsidRPr="005840A5">
        <w:rPr>
          <w:rFonts w:ascii="Monospace" w:eastAsia="Monospace" w:hAnsi="Monospace" w:cs="Monospace"/>
          <w:color w:val="FFFFFF" w:themeColor="background1"/>
          <w:sz w:val="20"/>
          <w:szCs w:val="16"/>
          <w:lang w:val="en-US"/>
        </w:rPr>
        <w:t xml:space="preserve"> </w:t>
      </w:r>
      <w:proofErr w:type="spellStart"/>
      <w:r w:rsidRPr="005840A5">
        <w:rPr>
          <w:rFonts w:ascii="Monospace" w:eastAsia="Monospace" w:hAnsi="Monospace" w:cs="Monospace"/>
          <w:color w:val="FFFFFF" w:themeColor="background1"/>
          <w:sz w:val="20"/>
          <w:szCs w:val="16"/>
          <w:lang w:val="en-US"/>
        </w:rPr>
        <w:t>aaa</w:t>
      </w:r>
      <w:proofErr w:type="spellEnd"/>
      <w:r w:rsidRPr="005840A5">
        <w:rPr>
          <w:rFonts w:ascii="Monospace" w:eastAsia="Monospace" w:hAnsi="Monospace" w:cs="Monospace"/>
          <w:color w:val="FFFFFF" w:themeColor="background1"/>
          <w:sz w:val="20"/>
          <w:szCs w:val="16"/>
          <w:lang w:val="en-US"/>
        </w:rPr>
        <w:t xml:space="preserve"> authentication login default local</w:t>
      </w:r>
    </w:p>
    <w:p w14:paraId="1F367992" w14:textId="77777777" w:rsidR="00FD6BB1" w:rsidRDefault="00FD6BB1" w:rsidP="009D0182">
      <w:pPr>
        <w:pStyle w:val="Paragraphedeliste"/>
        <w:numPr>
          <w:ilvl w:val="0"/>
          <w:numId w:val="27"/>
        </w:numPr>
        <w:spacing w:line="240" w:lineRule="auto"/>
        <w:jc w:val="both"/>
      </w:pPr>
      <w:r>
        <w:t>Ici, on configure les lignes VTY pour utiliser SSH et AAA.</w:t>
      </w:r>
    </w:p>
    <w:p w14:paraId="011B44BF" w14:textId="77777777" w:rsidR="005840A5" w:rsidRDefault="005840A5" w:rsidP="00FD6BB1"/>
    <w:p w14:paraId="5AEC1C00" w14:textId="77777777" w:rsidR="005840A5" w:rsidRDefault="005840A5" w:rsidP="00FD6BB1"/>
    <w:p w14:paraId="07E29848" w14:textId="58EEC443" w:rsidR="00FD6BB1" w:rsidRPr="005840A5" w:rsidRDefault="00FD6BB1" w:rsidP="00FD6BB1">
      <w:pPr>
        <w:rPr>
          <w:b/>
          <w:bCs/>
          <w:u w:val="single"/>
        </w:rPr>
      </w:pPr>
      <w:r w:rsidRPr="005840A5">
        <w:rPr>
          <w:b/>
          <w:bCs/>
          <w:u w:val="single"/>
        </w:rPr>
        <w:t>Créer un utilisateur avec des privilèges élevés :</w:t>
      </w:r>
    </w:p>
    <w:p w14:paraId="1AF8A526" w14:textId="77777777" w:rsidR="00FD6BB1" w:rsidRPr="005840A5" w:rsidRDefault="00FD6BB1" w:rsidP="005840A5">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5840A5">
        <w:rPr>
          <w:rFonts w:ascii="Monospace" w:eastAsia="Monospace" w:hAnsi="Monospace" w:cs="Monospace"/>
          <w:color w:val="FFFFFF" w:themeColor="background1"/>
          <w:sz w:val="20"/>
          <w:szCs w:val="16"/>
          <w:lang w:val="en-US"/>
        </w:rPr>
        <w:t>Router(</w:t>
      </w:r>
      <w:proofErr w:type="gramStart"/>
      <w:r w:rsidRPr="005840A5">
        <w:rPr>
          <w:rFonts w:ascii="Monospace" w:eastAsia="Monospace" w:hAnsi="Monospace" w:cs="Monospace"/>
          <w:color w:val="FFFFFF" w:themeColor="background1"/>
          <w:sz w:val="20"/>
          <w:szCs w:val="16"/>
          <w:lang w:val="en-US"/>
        </w:rPr>
        <w:t>config)#</w:t>
      </w:r>
      <w:proofErr w:type="gramEnd"/>
      <w:r w:rsidRPr="005840A5">
        <w:rPr>
          <w:rFonts w:ascii="Monospace" w:eastAsia="Monospace" w:hAnsi="Monospace" w:cs="Monospace"/>
          <w:color w:val="FFFFFF" w:themeColor="background1"/>
          <w:sz w:val="20"/>
          <w:szCs w:val="16"/>
          <w:lang w:val="en-US"/>
        </w:rPr>
        <w:t xml:space="preserve"> username admin privilege 15 secret cisco</w:t>
      </w:r>
    </w:p>
    <w:p w14:paraId="4FE475F9" w14:textId="77777777" w:rsidR="00FD6BB1" w:rsidRDefault="00FD6BB1" w:rsidP="009D0182">
      <w:pPr>
        <w:pStyle w:val="Paragraphedeliste"/>
        <w:numPr>
          <w:ilvl w:val="0"/>
          <w:numId w:val="27"/>
        </w:numPr>
        <w:spacing w:line="240" w:lineRule="auto"/>
      </w:pPr>
      <w:r>
        <w:t>Ici, on crée un utilisateur avec des privilèges élevés pour l'administration du routeur.</w:t>
      </w:r>
    </w:p>
    <w:p w14:paraId="37E5DE28" w14:textId="77777777" w:rsidR="005840A5" w:rsidRDefault="005840A5" w:rsidP="00FD6BB1"/>
    <w:p w14:paraId="0A8EC320" w14:textId="1383872F" w:rsidR="00FD6BB1" w:rsidRPr="005840A5" w:rsidRDefault="00FD6BB1" w:rsidP="00FD6BB1">
      <w:pPr>
        <w:rPr>
          <w:b/>
          <w:bCs/>
          <w:u w:val="single"/>
        </w:rPr>
      </w:pPr>
      <w:r w:rsidRPr="005840A5">
        <w:rPr>
          <w:b/>
          <w:bCs/>
          <w:u w:val="single"/>
        </w:rPr>
        <w:t>Sécuriser le port console :</w:t>
      </w:r>
    </w:p>
    <w:p w14:paraId="21E06B28" w14:textId="77777777" w:rsidR="00FD6BB1" w:rsidRPr="005840A5" w:rsidRDefault="00FD6BB1" w:rsidP="005840A5">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rPr>
      </w:pPr>
      <w:r w:rsidRPr="005840A5">
        <w:rPr>
          <w:rFonts w:ascii="Monospace" w:eastAsia="Monospace" w:hAnsi="Monospace" w:cs="Monospace"/>
          <w:color w:val="FFFFFF" w:themeColor="background1"/>
          <w:sz w:val="20"/>
          <w:szCs w:val="16"/>
        </w:rPr>
        <w:t>Router(config)# line console 0</w:t>
      </w:r>
    </w:p>
    <w:p w14:paraId="397BB0C7" w14:textId="77777777" w:rsidR="00FD6BB1" w:rsidRPr="005840A5" w:rsidRDefault="00FD6BB1" w:rsidP="005840A5">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5840A5">
        <w:rPr>
          <w:rFonts w:ascii="Monospace" w:eastAsia="Monospace" w:hAnsi="Monospace" w:cs="Monospace"/>
          <w:color w:val="FFFFFF" w:themeColor="background1"/>
          <w:sz w:val="20"/>
          <w:szCs w:val="16"/>
          <w:lang w:val="en-US"/>
        </w:rPr>
        <w:t>Router(config-</w:t>
      </w:r>
      <w:proofErr w:type="gramStart"/>
      <w:r w:rsidRPr="005840A5">
        <w:rPr>
          <w:rFonts w:ascii="Monospace" w:eastAsia="Monospace" w:hAnsi="Monospace" w:cs="Monospace"/>
          <w:color w:val="FFFFFF" w:themeColor="background1"/>
          <w:sz w:val="20"/>
          <w:szCs w:val="16"/>
          <w:lang w:val="en-US"/>
        </w:rPr>
        <w:t>line)#</w:t>
      </w:r>
      <w:proofErr w:type="gramEnd"/>
      <w:r w:rsidRPr="005840A5">
        <w:rPr>
          <w:rFonts w:ascii="Monospace" w:eastAsia="Monospace" w:hAnsi="Monospace" w:cs="Monospace"/>
          <w:color w:val="FFFFFF" w:themeColor="background1"/>
          <w:sz w:val="20"/>
          <w:szCs w:val="16"/>
          <w:lang w:val="en-US"/>
        </w:rPr>
        <w:t xml:space="preserve"> password cisco</w:t>
      </w:r>
    </w:p>
    <w:p w14:paraId="59399490" w14:textId="77777777" w:rsidR="00FD6BB1" w:rsidRPr="005840A5" w:rsidRDefault="00FD6BB1" w:rsidP="005840A5">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5840A5">
        <w:rPr>
          <w:rFonts w:ascii="Monospace" w:eastAsia="Monospace" w:hAnsi="Monospace" w:cs="Monospace"/>
          <w:color w:val="FFFFFF" w:themeColor="background1"/>
          <w:sz w:val="20"/>
          <w:szCs w:val="16"/>
          <w:lang w:val="en-US"/>
        </w:rPr>
        <w:lastRenderedPageBreak/>
        <w:t>Router(config-</w:t>
      </w:r>
      <w:proofErr w:type="gramStart"/>
      <w:r w:rsidRPr="005840A5">
        <w:rPr>
          <w:rFonts w:ascii="Monospace" w:eastAsia="Monospace" w:hAnsi="Monospace" w:cs="Monospace"/>
          <w:color w:val="FFFFFF" w:themeColor="background1"/>
          <w:sz w:val="20"/>
          <w:szCs w:val="16"/>
          <w:lang w:val="en-US"/>
        </w:rPr>
        <w:t>line)#</w:t>
      </w:r>
      <w:proofErr w:type="gramEnd"/>
      <w:r w:rsidRPr="005840A5">
        <w:rPr>
          <w:rFonts w:ascii="Monospace" w:eastAsia="Monospace" w:hAnsi="Monospace" w:cs="Monospace"/>
          <w:color w:val="FFFFFF" w:themeColor="background1"/>
          <w:sz w:val="20"/>
          <w:szCs w:val="16"/>
          <w:lang w:val="en-US"/>
        </w:rPr>
        <w:t xml:space="preserve"> end</w:t>
      </w:r>
    </w:p>
    <w:p w14:paraId="11054317" w14:textId="77777777" w:rsidR="00FD6BB1" w:rsidRDefault="00FD6BB1" w:rsidP="009D0182">
      <w:pPr>
        <w:pStyle w:val="Paragraphedeliste"/>
        <w:numPr>
          <w:ilvl w:val="0"/>
          <w:numId w:val="27"/>
        </w:numPr>
        <w:spacing w:line="240" w:lineRule="auto"/>
      </w:pPr>
      <w:r>
        <w:t>Ici, on sécurise le port console pour empêcher les accès non autorisés.</w:t>
      </w:r>
    </w:p>
    <w:p w14:paraId="6DCDD7AE" w14:textId="77777777" w:rsidR="005840A5" w:rsidRDefault="005840A5" w:rsidP="00FD6BB1"/>
    <w:p w14:paraId="11EB769E" w14:textId="05ECF05D" w:rsidR="00FD6BB1" w:rsidRPr="005840A5" w:rsidRDefault="00FD6BB1" w:rsidP="00FD6BB1">
      <w:pPr>
        <w:rPr>
          <w:b/>
          <w:bCs/>
          <w:u w:val="single"/>
        </w:rPr>
      </w:pPr>
      <w:r w:rsidRPr="005840A5">
        <w:rPr>
          <w:b/>
          <w:bCs/>
          <w:u w:val="single"/>
        </w:rPr>
        <w:t>Enregistrer la configuration :</w:t>
      </w:r>
    </w:p>
    <w:p w14:paraId="113233CA" w14:textId="77777777" w:rsidR="00FD6BB1" w:rsidRPr="005840A5" w:rsidRDefault="00FD6BB1" w:rsidP="005840A5">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rPr>
      </w:pPr>
      <w:r w:rsidRPr="005840A5">
        <w:rPr>
          <w:rFonts w:ascii="Monospace" w:eastAsia="Monospace" w:hAnsi="Monospace" w:cs="Monospace"/>
          <w:color w:val="FFFFFF" w:themeColor="background1"/>
          <w:sz w:val="20"/>
          <w:szCs w:val="16"/>
        </w:rPr>
        <w:t xml:space="preserve">Router# </w:t>
      </w:r>
      <w:proofErr w:type="spellStart"/>
      <w:r w:rsidRPr="005840A5">
        <w:rPr>
          <w:rFonts w:ascii="Monospace" w:eastAsia="Monospace" w:hAnsi="Monospace" w:cs="Monospace"/>
          <w:color w:val="FFFFFF" w:themeColor="background1"/>
          <w:sz w:val="20"/>
          <w:szCs w:val="16"/>
        </w:rPr>
        <w:t>write</w:t>
      </w:r>
      <w:proofErr w:type="spellEnd"/>
      <w:r w:rsidRPr="005840A5">
        <w:rPr>
          <w:rFonts w:ascii="Monospace" w:eastAsia="Monospace" w:hAnsi="Monospace" w:cs="Monospace"/>
          <w:color w:val="FFFFFF" w:themeColor="background1"/>
          <w:sz w:val="20"/>
          <w:szCs w:val="16"/>
        </w:rPr>
        <w:t xml:space="preserve"> memory</w:t>
      </w:r>
    </w:p>
    <w:p w14:paraId="38DA0135" w14:textId="4DF97C30" w:rsidR="00695FEE" w:rsidRDefault="00FD6BB1" w:rsidP="009D0182">
      <w:pPr>
        <w:pStyle w:val="Paragraphedeliste"/>
        <w:numPr>
          <w:ilvl w:val="0"/>
          <w:numId w:val="27"/>
        </w:numPr>
        <w:spacing w:line="240" w:lineRule="auto"/>
      </w:pPr>
      <w:r>
        <w:t>Ici, on sauvegarde la configuration dans la mémoire non volatile.</w:t>
      </w:r>
    </w:p>
    <w:p w14:paraId="3F62A719" w14:textId="77777777" w:rsidR="00921035" w:rsidRDefault="00921035" w:rsidP="00877F6C">
      <w:pPr>
        <w:pStyle w:val="Sous-titre"/>
      </w:pPr>
    </w:p>
    <w:p w14:paraId="02E232C2" w14:textId="2D8AC2DF" w:rsidR="006E3DA4" w:rsidRPr="00517FCE" w:rsidRDefault="004452E1" w:rsidP="00877F6C">
      <w:pPr>
        <w:pStyle w:val="Sous-titre"/>
      </w:pPr>
      <w:r w:rsidRPr="00517FCE">
        <w:t xml:space="preserve">Réseau </w:t>
      </w:r>
      <w:r w:rsidR="00877F6C" w:rsidRPr="00517FCE">
        <w:t>DIGIPLEX</w:t>
      </w:r>
      <w:bookmarkEnd w:id="8"/>
    </w:p>
    <w:p w14:paraId="2A813F64" w14:textId="394E2E95" w:rsidR="00D86337" w:rsidRPr="00D86337" w:rsidRDefault="00D86337" w:rsidP="00D86337">
      <w:pPr>
        <w:pStyle w:val="Listenumros"/>
        <w:numPr>
          <w:ilvl w:val="0"/>
          <w:numId w:val="0"/>
        </w:numPr>
        <w:jc w:val="both"/>
        <w:rPr>
          <w:rFonts w:cstheme="minorHAnsi"/>
          <w:szCs w:val="24"/>
          <w:u w:val="single"/>
        </w:rPr>
      </w:pPr>
      <w:r w:rsidRPr="00D86337">
        <w:rPr>
          <w:rFonts w:cstheme="minorHAnsi"/>
          <w:szCs w:val="24"/>
          <w:u w:val="single"/>
        </w:rPr>
        <w:t>Rappel du matériel disponible :</w:t>
      </w:r>
    </w:p>
    <w:p w14:paraId="3B699A72" w14:textId="77777777" w:rsidR="00D86337" w:rsidRPr="00702F36" w:rsidRDefault="00D86337" w:rsidP="00D86337">
      <w:pPr>
        <w:pStyle w:val="Listenumros"/>
        <w:numPr>
          <w:ilvl w:val="0"/>
          <w:numId w:val="8"/>
        </w:numPr>
        <w:jc w:val="both"/>
        <w:rPr>
          <w:rFonts w:cstheme="minorHAnsi"/>
          <w:szCs w:val="24"/>
        </w:rPr>
      </w:pPr>
      <w:r w:rsidRPr="00702F36">
        <w:rPr>
          <w:rFonts w:cstheme="minorHAnsi"/>
          <w:szCs w:val="24"/>
        </w:rPr>
        <w:t>1 routeur</w:t>
      </w:r>
    </w:p>
    <w:p w14:paraId="5D56ED51" w14:textId="77777777" w:rsidR="00D86337" w:rsidRPr="00702F36" w:rsidRDefault="00D86337" w:rsidP="00D86337">
      <w:pPr>
        <w:pStyle w:val="Listenumros"/>
        <w:numPr>
          <w:ilvl w:val="0"/>
          <w:numId w:val="8"/>
        </w:numPr>
        <w:jc w:val="both"/>
        <w:rPr>
          <w:rFonts w:cstheme="minorHAnsi"/>
          <w:szCs w:val="24"/>
        </w:rPr>
      </w:pPr>
      <w:r w:rsidRPr="00702F36">
        <w:rPr>
          <w:rFonts w:cstheme="minorHAnsi"/>
          <w:szCs w:val="24"/>
        </w:rPr>
        <w:t>15 PC fixes</w:t>
      </w:r>
    </w:p>
    <w:p w14:paraId="6ADB1776" w14:textId="77777777" w:rsidR="00D86337" w:rsidRPr="00702F36" w:rsidRDefault="00D86337" w:rsidP="00D86337">
      <w:pPr>
        <w:pStyle w:val="Listenumros"/>
        <w:numPr>
          <w:ilvl w:val="0"/>
          <w:numId w:val="8"/>
        </w:numPr>
        <w:jc w:val="both"/>
        <w:rPr>
          <w:rFonts w:cstheme="minorHAnsi"/>
          <w:szCs w:val="24"/>
        </w:rPr>
      </w:pPr>
      <w:r w:rsidRPr="00702F36">
        <w:rPr>
          <w:rFonts w:cstheme="minorHAnsi"/>
          <w:szCs w:val="24"/>
        </w:rPr>
        <w:t xml:space="preserve">3 </w:t>
      </w:r>
      <w:proofErr w:type="spellStart"/>
      <w:r w:rsidRPr="00702F36">
        <w:rPr>
          <w:rFonts w:cstheme="minorHAnsi"/>
          <w:szCs w:val="24"/>
        </w:rPr>
        <w:t>switchs</w:t>
      </w:r>
      <w:proofErr w:type="spellEnd"/>
      <w:r w:rsidRPr="00702F36">
        <w:rPr>
          <w:rFonts w:cstheme="minorHAnsi"/>
          <w:szCs w:val="24"/>
        </w:rPr>
        <w:t xml:space="preserve"> L2</w:t>
      </w:r>
    </w:p>
    <w:p w14:paraId="721FFE4E" w14:textId="77777777" w:rsidR="00D86337" w:rsidRPr="00702F36" w:rsidRDefault="00D86337" w:rsidP="00D86337">
      <w:pPr>
        <w:pStyle w:val="Listenumros"/>
        <w:numPr>
          <w:ilvl w:val="0"/>
          <w:numId w:val="8"/>
        </w:numPr>
        <w:jc w:val="both"/>
        <w:rPr>
          <w:rFonts w:cstheme="minorHAnsi"/>
          <w:szCs w:val="24"/>
        </w:rPr>
      </w:pPr>
      <w:r w:rsidRPr="00702F36">
        <w:rPr>
          <w:rFonts w:cstheme="minorHAnsi"/>
          <w:szCs w:val="24"/>
        </w:rPr>
        <w:t xml:space="preserve">2 </w:t>
      </w:r>
      <w:proofErr w:type="spellStart"/>
      <w:r w:rsidRPr="00702F36">
        <w:rPr>
          <w:rFonts w:cstheme="minorHAnsi"/>
          <w:szCs w:val="24"/>
        </w:rPr>
        <w:t>switchs</w:t>
      </w:r>
      <w:proofErr w:type="spellEnd"/>
      <w:r w:rsidRPr="00702F36">
        <w:rPr>
          <w:rFonts w:cstheme="minorHAnsi"/>
          <w:szCs w:val="24"/>
        </w:rPr>
        <w:t xml:space="preserve"> L3</w:t>
      </w:r>
    </w:p>
    <w:p w14:paraId="506BDAAA" w14:textId="77777777" w:rsidR="00D86337" w:rsidRPr="00702F36" w:rsidRDefault="00D86337" w:rsidP="00D86337">
      <w:pPr>
        <w:pStyle w:val="Listenumros"/>
        <w:numPr>
          <w:ilvl w:val="0"/>
          <w:numId w:val="8"/>
        </w:numPr>
        <w:jc w:val="both"/>
        <w:rPr>
          <w:rFonts w:cstheme="minorHAnsi"/>
          <w:szCs w:val="24"/>
        </w:rPr>
      </w:pPr>
      <w:r w:rsidRPr="00702F36">
        <w:rPr>
          <w:rFonts w:cstheme="minorHAnsi"/>
          <w:szCs w:val="24"/>
        </w:rPr>
        <w:t>4 bornes Wifi</w:t>
      </w:r>
    </w:p>
    <w:p w14:paraId="54B08DFD" w14:textId="77777777" w:rsidR="00D86337" w:rsidRDefault="00D86337" w:rsidP="00D86337">
      <w:pPr>
        <w:pStyle w:val="Listenumros"/>
        <w:numPr>
          <w:ilvl w:val="0"/>
          <w:numId w:val="8"/>
        </w:numPr>
        <w:jc w:val="both"/>
        <w:rPr>
          <w:rFonts w:cstheme="minorHAnsi"/>
          <w:szCs w:val="24"/>
        </w:rPr>
      </w:pPr>
      <w:r w:rsidRPr="00702F36">
        <w:rPr>
          <w:rFonts w:cstheme="minorHAnsi"/>
          <w:szCs w:val="24"/>
        </w:rPr>
        <w:t>3 serveurs dédiés</w:t>
      </w:r>
    </w:p>
    <w:p w14:paraId="30EE2D9E" w14:textId="0AFD6869" w:rsidR="00921035" w:rsidRPr="00E54A2F" w:rsidRDefault="00D86337" w:rsidP="00E54A2F">
      <w:pPr>
        <w:pStyle w:val="Listenumros"/>
        <w:numPr>
          <w:ilvl w:val="0"/>
          <w:numId w:val="8"/>
        </w:numPr>
        <w:jc w:val="both"/>
        <w:rPr>
          <w:rFonts w:cstheme="minorHAnsi"/>
          <w:szCs w:val="24"/>
        </w:rPr>
      </w:pPr>
      <w:r w:rsidRPr="00702F36">
        <w:rPr>
          <w:rFonts w:cstheme="minorHAnsi"/>
          <w:szCs w:val="24"/>
        </w:rPr>
        <w:t>5 PC portables</w:t>
      </w:r>
    </w:p>
    <w:p w14:paraId="5080EEF3" w14:textId="6A85FAAA" w:rsidR="00330FEE" w:rsidRPr="00AD7CE0" w:rsidRDefault="00330FEE" w:rsidP="009A53A8">
      <w:pPr>
        <w:pStyle w:val="Titre"/>
        <w:jc w:val="center"/>
        <w:rPr>
          <w:sz w:val="32"/>
          <w:szCs w:val="32"/>
        </w:rPr>
      </w:pPr>
      <w:r w:rsidRPr="00AD7CE0">
        <w:rPr>
          <w:sz w:val="32"/>
          <w:szCs w:val="32"/>
        </w:rPr>
        <w:t>RDC</w:t>
      </w:r>
    </w:p>
    <w:p w14:paraId="7D5BD04B" w14:textId="77777777" w:rsidR="00330FEE" w:rsidRPr="00AD7CE0" w:rsidRDefault="00330FEE" w:rsidP="00AD7CE0">
      <w:pPr>
        <w:jc w:val="center"/>
        <w:rPr>
          <w:b/>
          <w:bCs/>
          <w:sz w:val="28"/>
          <w:szCs w:val="22"/>
        </w:rPr>
      </w:pPr>
      <w:r w:rsidRPr="00AD7CE0">
        <w:rPr>
          <w:b/>
          <w:bCs/>
          <w:sz w:val="28"/>
          <w:szCs w:val="22"/>
        </w:rPr>
        <w:t>Configuration du Switch L3 au RDC (DIGI_SWL3_RDC)</w:t>
      </w:r>
    </w:p>
    <w:p w14:paraId="4652BC4A" w14:textId="6F0ADC61" w:rsidR="00330FEE" w:rsidRPr="000A325D" w:rsidRDefault="00D54196" w:rsidP="00330FEE">
      <w:pPr>
        <w:rPr>
          <w:b/>
          <w:bCs/>
        </w:rPr>
      </w:pPr>
      <w:r>
        <w:rPr>
          <w:b/>
          <w:bCs/>
        </w:rPr>
        <w:br/>
      </w:r>
      <w:r w:rsidR="00330FEE" w:rsidRPr="00D54196">
        <w:rPr>
          <w:b/>
          <w:bCs/>
          <w:u w:val="single"/>
        </w:rPr>
        <w:t>Configuration des VLANs avec le VTP</w:t>
      </w:r>
      <w:r w:rsidRPr="00D54196">
        <w:rPr>
          <w:b/>
          <w:bCs/>
          <w:u w:val="single"/>
        </w:rPr>
        <w:t> :</w:t>
      </w:r>
    </w:p>
    <w:p w14:paraId="115BC9F3" w14:textId="5BAA562A" w:rsidR="00330FEE" w:rsidRDefault="00330FEE" w:rsidP="00330FEE">
      <w:r w:rsidRPr="000A325D">
        <w:t xml:space="preserve">Pour gérer les VLANs de façon centralisée, le switch L3 a été configuré en </w:t>
      </w:r>
      <w:r w:rsidRPr="000A325D">
        <w:rPr>
          <w:b/>
          <w:bCs/>
        </w:rPr>
        <w:t>serveur VTP</w:t>
      </w:r>
      <w:r w:rsidRPr="000A325D">
        <w:t xml:space="preserve"> avec le domaine </w:t>
      </w:r>
      <w:r w:rsidRPr="000A325D">
        <w:rPr>
          <w:b/>
          <w:bCs/>
        </w:rPr>
        <w:t>DIGIPLEX</w:t>
      </w:r>
      <w:r w:rsidRPr="000A325D">
        <w:t xml:space="preserve"> et un mot de passe pour sécuriser les échanges.</w:t>
      </w:r>
    </w:p>
    <w:p w14:paraId="30509EA1" w14:textId="77777777" w:rsidR="0003514E" w:rsidRPr="000A325D" w:rsidRDefault="0003514E" w:rsidP="00330FEE"/>
    <w:p w14:paraId="095F2C59" w14:textId="77777777" w:rsidR="00330FEE" w:rsidRPr="00FC05FB" w:rsidRDefault="00330FEE" w:rsidP="00F154F8">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GB"/>
        </w:rPr>
      </w:pPr>
      <w:r w:rsidRPr="00FC05FB">
        <w:rPr>
          <w:rFonts w:ascii="Monospace" w:hAnsi="Monospace" w:cs="Courier New"/>
          <w:color w:val="FFFFFF" w:themeColor="background1"/>
          <w:sz w:val="20"/>
          <w:highlight w:val="black"/>
          <w:lang w:val="en-GB"/>
        </w:rPr>
        <w:t>configure terminal</w:t>
      </w:r>
    </w:p>
    <w:p w14:paraId="2335073C" w14:textId="77777777" w:rsidR="00330FEE" w:rsidRPr="00FC05FB" w:rsidRDefault="00330FEE" w:rsidP="00F154F8">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GB"/>
        </w:rPr>
      </w:pPr>
      <w:r w:rsidRPr="00FC05FB">
        <w:rPr>
          <w:rFonts w:ascii="Monospace" w:hAnsi="Monospace" w:cs="Courier New"/>
          <w:color w:val="FFFFFF" w:themeColor="background1"/>
          <w:sz w:val="20"/>
          <w:highlight w:val="black"/>
          <w:lang w:val="en-GB"/>
        </w:rPr>
        <w:t>hostname DIGI_SWL3_RDC</w:t>
      </w:r>
    </w:p>
    <w:p w14:paraId="4463456A" w14:textId="77777777" w:rsidR="00330FEE" w:rsidRPr="00F154F8" w:rsidRDefault="00330FEE" w:rsidP="00F154F8">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rPr>
      </w:pPr>
      <w:proofErr w:type="spellStart"/>
      <w:proofErr w:type="gramStart"/>
      <w:r w:rsidRPr="00F154F8">
        <w:rPr>
          <w:rFonts w:ascii="Monospace" w:hAnsi="Monospace" w:cs="Courier New"/>
          <w:color w:val="FFFFFF" w:themeColor="background1"/>
          <w:sz w:val="20"/>
          <w:highlight w:val="black"/>
        </w:rPr>
        <w:t>vtp</w:t>
      </w:r>
      <w:proofErr w:type="spellEnd"/>
      <w:proofErr w:type="gramEnd"/>
      <w:r w:rsidRPr="00F154F8">
        <w:rPr>
          <w:rFonts w:ascii="Monospace" w:hAnsi="Monospace" w:cs="Courier New"/>
          <w:color w:val="FFFFFF" w:themeColor="background1"/>
          <w:sz w:val="20"/>
          <w:highlight w:val="black"/>
        </w:rPr>
        <w:t xml:space="preserve"> mode server</w:t>
      </w:r>
    </w:p>
    <w:p w14:paraId="2F6ACB53" w14:textId="77777777" w:rsidR="00330FEE" w:rsidRPr="00F154F8" w:rsidRDefault="00330FEE" w:rsidP="00F154F8">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rPr>
      </w:pPr>
      <w:proofErr w:type="spellStart"/>
      <w:proofErr w:type="gramStart"/>
      <w:r w:rsidRPr="00F154F8">
        <w:rPr>
          <w:rFonts w:ascii="Monospace" w:hAnsi="Monospace" w:cs="Courier New"/>
          <w:color w:val="FFFFFF" w:themeColor="background1"/>
          <w:sz w:val="20"/>
          <w:highlight w:val="black"/>
        </w:rPr>
        <w:t>vtp</w:t>
      </w:r>
      <w:proofErr w:type="spellEnd"/>
      <w:proofErr w:type="gramEnd"/>
      <w:r w:rsidRPr="00F154F8">
        <w:rPr>
          <w:rFonts w:ascii="Monospace" w:hAnsi="Monospace" w:cs="Courier New"/>
          <w:color w:val="FFFFFF" w:themeColor="background1"/>
          <w:sz w:val="20"/>
          <w:highlight w:val="black"/>
        </w:rPr>
        <w:t xml:space="preserve"> </w:t>
      </w:r>
      <w:proofErr w:type="spellStart"/>
      <w:r w:rsidRPr="00F154F8">
        <w:rPr>
          <w:rFonts w:ascii="Monospace" w:hAnsi="Monospace" w:cs="Courier New"/>
          <w:color w:val="FFFFFF" w:themeColor="background1"/>
          <w:sz w:val="20"/>
          <w:highlight w:val="black"/>
        </w:rPr>
        <w:t>domain</w:t>
      </w:r>
      <w:proofErr w:type="spellEnd"/>
      <w:r w:rsidRPr="00F154F8">
        <w:rPr>
          <w:rFonts w:ascii="Monospace" w:hAnsi="Monospace" w:cs="Courier New"/>
          <w:color w:val="FFFFFF" w:themeColor="background1"/>
          <w:sz w:val="20"/>
          <w:highlight w:val="black"/>
        </w:rPr>
        <w:t xml:space="preserve"> DIGIPLEX</w:t>
      </w:r>
    </w:p>
    <w:p w14:paraId="2F07047F" w14:textId="77777777" w:rsidR="00330FEE" w:rsidRPr="00F154F8" w:rsidRDefault="00330FEE" w:rsidP="00F154F8">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rPr>
      </w:pPr>
      <w:proofErr w:type="spellStart"/>
      <w:proofErr w:type="gramStart"/>
      <w:r w:rsidRPr="00F154F8">
        <w:rPr>
          <w:rFonts w:ascii="Monospace" w:hAnsi="Monospace" w:cs="Courier New"/>
          <w:color w:val="FFFFFF" w:themeColor="background1"/>
          <w:sz w:val="20"/>
          <w:highlight w:val="black"/>
        </w:rPr>
        <w:t>vtp</w:t>
      </w:r>
      <w:proofErr w:type="spellEnd"/>
      <w:proofErr w:type="gramEnd"/>
      <w:r w:rsidRPr="00F154F8">
        <w:rPr>
          <w:rFonts w:ascii="Monospace" w:hAnsi="Monospace" w:cs="Courier New"/>
          <w:color w:val="FFFFFF" w:themeColor="background1"/>
          <w:sz w:val="20"/>
          <w:highlight w:val="black"/>
        </w:rPr>
        <w:t xml:space="preserve"> </w:t>
      </w:r>
      <w:proofErr w:type="spellStart"/>
      <w:r w:rsidRPr="00F154F8">
        <w:rPr>
          <w:rFonts w:ascii="Monospace" w:hAnsi="Monospace" w:cs="Courier New"/>
          <w:color w:val="FFFFFF" w:themeColor="background1"/>
          <w:sz w:val="20"/>
          <w:highlight w:val="black"/>
        </w:rPr>
        <w:t>password</w:t>
      </w:r>
      <w:proofErr w:type="spellEnd"/>
      <w:r w:rsidRPr="00F154F8">
        <w:rPr>
          <w:rFonts w:ascii="Monospace" w:hAnsi="Monospace" w:cs="Courier New"/>
          <w:color w:val="FFFFFF" w:themeColor="background1"/>
          <w:sz w:val="20"/>
          <w:highlight w:val="black"/>
        </w:rPr>
        <w:t xml:space="preserve"> </w:t>
      </w:r>
      <w:proofErr w:type="spellStart"/>
      <w:r w:rsidRPr="00F154F8">
        <w:rPr>
          <w:rFonts w:ascii="Monospace" w:hAnsi="Monospace" w:cs="Courier New"/>
          <w:color w:val="FFFFFF" w:themeColor="background1"/>
          <w:sz w:val="20"/>
          <w:highlight w:val="black"/>
        </w:rPr>
        <w:t>securepass</w:t>
      </w:r>
      <w:proofErr w:type="spellEnd"/>
    </w:p>
    <w:p w14:paraId="3B4451B5" w14:textId="77777777" w:rsidR="00330FEE" w:rsidRPr="00F154F8" w:rsidRDefault="00330FEE" w:rsidP="009D0182">
      <w:pPr>
        <w:pStyle w:val="Paragraphedeliste"/>
        <w:numPr>
          <w:ilvl w:val="0"/>
          <w:numId w:val="23"/>
        </w:numPr>
        <w:pBdr>
          <w:top w:val="single" w:sz="4" w:space="1" w:color="auto"/>
          <w:left w:val="single" w:sz="4" w:space="4" w:color="auto"/>
          <w:bottom w:val="single" w:sz="4" w:space="1" w:color="auto"/>
          <w:right w:val="single" w:sz="4" w:space="4" w:color="auto"/>
        </w:pBdr>
        <w:shd w:val="clear" w:color="auto" w:fill="000000"/>
        <w:spacing w:after="160" w:line="259" w:lineRule="auto"/>
        <w:rPr>
          <w:rFonts w:ascii="Monospace" w:hAnsi="Monospace" w:cs="Courier New"/>
          <w:color w:val="FFFFFF" w:themeColor="background1"/>
          <w:sz w:val="20"/>
          <w:highlight w:val="black"/>
        </w:rPr>
      </w:pPr>
      <w:proofErr w:type="gramStart"/>
      <w:r w:rsidRPr="00F154F8">
        <w:rPr>
          <w:rFonts w:ascii="Monospace" w:hAnsi="Monospace" w:cs="Courier New"/>
          <w:color w:val="FFFFFF" w:themeColor="background1"/>
          <w:sz w:val="20"/>
          <w:highlight w:val="black"/>
        </w:rPr>
        <w:t>exit</w:t>
      </w:r>
      <w:proofErr w:type="gramEnd"/>
    </w:p>
    <w:p w14:paraId="4C479D48" w14:textId="19D58BA7" w:rsidR="005D7C56" w:rsidRPr="000A325D" w:rsidRDefault="00330FEE" w:rsidP="009D0182">
      <w:pPr>
        <w:pStyle w:val="Paragraphedeliste"/>
        <w:numPr>
          <w:ilvl w:val="0"/>
          <w:numId w:val="23"/>
        </w:numPr>
      </w:pPr>
      <w:r w:rsidRPr="000A325D">
        <w:t>Les VLANs ont été créés localement sur ce switch.</w:t>
      </w:r>
    </w:p>
    <w:p w14:paraId="3ABE5DED" w14:textId="77777777" w:rsidR="00330FEE" w:rsidRPr="00F154F8" w:rsidRDefault="00330FEE" w:rsidP="00F154F8">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2"/>
          <w:sz w:val="20"/>
          <w:highlight w:val="black"/>
        </w:rPr>
      </w:pPr>
      <w:proofErr w:type="gramStart"/>
      <w:r w:rsidRPr="00F154F8">
        <w:rPr>
          <w:rFonts w:ascii="Monospace" w:hAnsi="Monospace" w:cs="Courier New"/>
          <w:color w:val="FFFFFF" w:themeColor="background2"/>
          <w:sz w:val="20"/>
          <w:highlight w:val="black"/>
        </w:rPr>
        <w:t>configure</w:t>
      </w:r>
      <w:proofErr w:type="gramEnd"/>
      <w:r w:rsidRPr="00F154F8">
        <w:rPr>
          <w:rFonts w:ascii="Monospace" w:hAnsi="Monospace" w:cs="Courier New"/>
          <w:color w:val="FFFFFF" w:themeColor="background2"/>
          <w:sz w:val="20"/>
          <w:highlight w:val="black"/>
        </w:rPr>
        <w:t xml:space="preserve"> terminal</w:t>
      </w:r>
    </w:p>
    <w:p w14:paraId="342621C5" w14:textId="77777777" w:rsidR="00330FEE" w:rsidRPr="00F154F8" w:rsidRDefault="00330FEE" w:rsidP="00F154F8">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2"/>
          <w:sz w:val="20"/>
          <w:highlight w:val="black"/>
        </w:rPr>
      </w:pPr>
      <w:proofErr w:type="gramStart"/>
      <w:r w:rsidRPr="00F154F8">
        <w:rPr>
          <w:rFonts w:ascii="Monospace" w:hAnsi="Monospace" w:cs="Courier New"/>
          <w:color w:val="FFFFFF" w:themeColor="background2"/>
          <w:sz w:val="20"/>
          <w:highlight w:val="black"/>
        </w:rPr>
        <w:t>vlan</w:t>
      </w:r>
      <w:proofErr w:type="gramEnd"/>
      <w:r w:rsidRPr="00F154F8">
        <w:rPr>
          <w:rFonts w:ascii="Monospace" w:hAnsi="Monospace" w:cs="Courier New"/>
          <w:color w:val="FFFFFF" w:themeColor="background2"/>
          <w:sz w:val="20"/>
          <w:highlight w:val="black"/>
        </w:rPr>
        <w:t xml:space="preserve"> 10</w:t>
      </w:r>
    </w:p>
    <w:p w14:paraId="35EA3FC9" w14:textId="77777777" w:rsidR="00330FEE" w:rsidRPr="00F154F8" w:rsidRDefault="00330FEE" w:rsidP="00F154F8">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2"/>
          <w:sz w:val="20"/>
          <w:highlight w:val="black"/>
        </w:rPr>
      </w:pPr>
      <w:proofErr w:type="spellStart"/>
      <w:proofErr w:type="gramStart"/>
      <w:r w:rsidRPr="00F154F8">
        <w:rPr>
          <w:rFonts w:ascii="Monospace" w:hAnsi="Monospace" w:cs="Courier New"/>
          <w:color w:val="FFFFFF" w:themeColor="background2"/>
          <w:sz w:val="20"/>
          <w:highlight w:val="black"/>
        </w:rPr>
        <w:t>name</w:t>
      </w:r>
      <w:proofErr w:type="spellEnd"/>
      <w:proofErr w:type="gramEnd"/>
      <w:r w:rsidRPr="00F154F8">
        <w:rPr>
          <w:rFonts w:ascii="Monospace" w:hAnsi="Monospace" w:cs="Courier New"/>
          <w:color w:val="FFFFFF" w:themeColor="background2"/>
          <w:sz w:val="20"/>
          <w:highlight w:val="black"/>
        </w:rPr>
        <w:t xml:space="preserve"> Conception</w:t>
      </w:r>
    </w:p>
    <w:p w14:paraId="769DC4DA" w14:textId="77777777" w:rsidR="00330FEE" w:rsidRPr="00F154F8" w:rsidRDefault="00330FEE" w:rsidP="00F154F8">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2"/>
          <w:sz w:val="20"/>
          <w:highlight w:val="black"/>
        </w:rPr>
      </w:pPr>
      <w:proofErr w:type="gramStart"/>
      <w:r w:rsidRPr="00F154F8">
        <w:rPr>
          <w:rFonts w:ascii="Monospace" w:hAnsi="Monospace" w:cs="Courier New"/>
          <w:color w:val="FFFFFF" w:themeColor="background2"/>
          <w:sz w:val="20"/>
          <w:highlight w:val="black"/>
        </w:rPr>
        <w:t>vlan</w:t>
      </w:r>
      <w:proofErr w:type="gramEnd"/>
      <w:r w:rsidRPr="00F154F8">
        <w:rPr>
          <w:rFonts w:ascii="Monospace" w:hAnsi="Monospace" w:cs="Courier New"/>
          <w:color w:val="FFFFFF" w:themeColor="background2"/>
          <w:sz w:val="20"/>
          <w:highlight w:val="black"/>
        </w:rPr>
        <w:t xml:space="preserve"> 20</w:t>
      </w:r>
    </w:p>
    <w:p w14:paraId="1D95E04D" w14:textId="77777777" w:rsidR="00330FEE" w:rsidRPr="00F154F8" w:rsidRDefault="00330FEE" w:rsidP="00F154F8">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2"/>
          <w:sz w:val="20"/>
          <w:highlight w:val="black"/>
        </w:rPr>
      </w:pPr>
      <w:proofErr w:type="spellStart"/>
      <w:proofErr w:type="gramStart"/>
      <w:r w:rsidRPr="00F154F8">
        <w:rPr>
          <w:rFonts w:ascii="Monospace" w:hAnsi="Monospace" w:cs="Courier New"/>
          <w:color w:val="FFFFFF" w:themeColor="background2"/>
          <w:sz w:val="20"/>
          <w:highlight w:val="black"/>
        </w:rPr>
        <w:t>name</w:t>
      </w:r>
      <w:proofErr w:type="spellEnd"/>
      <w:proofErr w:type="gramEnd"/>
      <w:r w:rsidRPr="00F154F8">
        <w:rPr>
          <w:rFonts w:ascii="Monospace" w:hAnsi="Monospace" w:cs="Courier New"/>
          <w:color w:val="FFFFFF" w:themeColor="background2"/>
          <w:sz w:val="20"/>
          <w:highlight w:val="black"/>
        </w:rPr>
        <w:t xml:space="preserve"> Commercial</w:t>
      </w:r>
    </w:p>
    <w:p w14:paraId="19CA9C41" w14:textId="77777777" w:rsidR="00330FEE" w:rsidRPr="00F154F8" w:rsidRDefault="00330FEE" w:rsidP="00F154F8">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2"/>
          <w:sz w:val="20"/>
          <w:highlight w:val="black"/>
        </w:rPr>
      </w:pPr>
      <w:proofErr w:type="gramStart"/>
      <w:r w:rsidRPr="00F154F8">
        <w:rPr>
          <w:rFonts w:ascii="Monospace" w:hAnsi="Monospace" w:cs="Courier New"/>
          <w:color w:val="FFFFFF" w:themeColor="background2"/>
          <w:sz w:val="20"/>
          <w:highlight w:val="black"/>
        </w:rPr>
        <w:t>vlan</w:t>
      </w:r>
      <w:proofErr w:type="gramEnd"/>
      <w:r w:rsidRPr="00F154F8">
        <w:rPr>
          <w:rFonts w:ascii="Monospace" w:hAnsi="Monospace" w:cs="Courier New"/>
          <w:color w:val="FFFFFF" w:themeColor="background2"/>
          <w:sz w:val="20"/>
          <w:highlight w:val="black"/>
        </w:rPr>
        <w:t xml:space="preserve"> 30</w:t>
      </w:r>
    </w:p>
    <w:p w14:paraId="0CD91886" w14:textId="77777777" w:rsidR="00330FEE" w:rsidRPr="00F154F8" w:rsidRDefault="00330FEE" w:rsidP="00F154F8">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2"/>
          <w:sz w:val="20"/>
          <w:highlight w:val="black"/>
        </w:rPr>
      </w:pPr>
      <w:proofErr w:type="spellStart"/>
      <w:proofErr w:type="gramStart"/>
      <w:r w:rsidRPr="00F154F8">
        <w:rPr>
          <w:rFonts w:ascii="Monospace" w:hAnsi="Monospace" w:cs="Courier New"/>
          <w:color w:val="FFFFFF" w:themeColor="background2"/>
          <w:sz w:val="20"/>
          <w:highlight w:val="black"/>
        </w:rPr>
        <w:t>name</w:t>
      </w:r>
      <w:proofErr w:type="spellEnd"/>
      <w:proofErr w:type="gramEnd"/>
      <w:r w:rsidRPr="00F154F8">
        <w:rPr>
          <w:rFonts w:ascii="Monospace" w:hAnsi="Monospace" w:cs="Courier New"/>
          <w:color w:val="FFFFFF" w:themeColor="background2"/>
          <w:sz w:val="20"/>
          <w:highlight w:val="black"/>
        </w:rPr>
        <w:t xml:space="preserve"> </w:t>
      </w:r>
      <w:proofErr w:type="spellStart"/>
      <w:r w:rsidRPr="00F154F8">
        <w:rPr>
          <w:rFonts w:ascii="Monospace" w:hAnsi="Monospace" w:cs="Courier New"/>
          <w:color w:val="FFFFFF" w:themeColor="background2"/>
          <w:sz w:val="20"/>
          <w:highlight w:val="black"/>
        </w:rPr>
        <w:t>Ressources_Humaine</w:t>
      </w:r>
      <w:proofErr w:type="spellEnd"/>
    </w:p>
    <w:p w14:paraId="7F8E74EA" w14:textId="77777777" w:rsidR="00330FEE" w:rsidRPr="00F154F8" w:rsidRDefault="00330FEE" w:rsidP="00F154F8">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2"/>
          <w:sz w:val="20"/>
          <w:highlight w:val="black"/>
        </w:rPr>
      </w:pPr>
      <w:proofErr w:type="gramStart"/>
      <w:r w:rsidRPr="00F154F8">
        <w:rPr>
          <w:rFonts w:ascii="Monospace" w:hAnsi="Monospace" w:cs="Courier New"/>
          <w:color w:val="FFFFFF" w:themeColor="background2"/>
          <w:sz w:val="20"/>
          <w:highlight w:val="black"/>
        </w:rPr>
        <w:lastRenderedPageBreak/>
        <w:t>vlan</w:t>
      </w:r>
      <w:proofErr w:type="gramEnd"/>
      <w:r w:rsidRPr="00F154F8">
        <w:rPr>
          <w:rFonts w:ascii="Monospace" w:hAnsi="Monospace" w:cs="Courier New"/>
          <w:color w:val="FFFFFF" w:themeColor="background2"/>
          <w:sz w:val="20"/>
          <w:highlight w:val="black"/>
        </w:rPr>
        <w:t xml:space="preserve"> 40</w:t>
      </w:r>
    </w:p>
    <w:p w14:paraId="1728239B" w14:textId="77777777" w:rsidR="00330FEE" w:rsidRPr="00F154F8" w:rsidRDefault="00330FEE" w:rsidP="00F154F8">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2"/>
          <w:sz w:val="20"/>
          <w:highlight w:val="black"/>
        </w:rPr>
      </w:pPr>
      <w:proofErr w:type="spellStart"/>
      <w:proofErr w:type="gramStart"/>
      <w:r w:rsidRPr="00F154F8">
        <w:rPr>
          <w:rFonts w:ascii="Monospace" w:hAnsi="Monospace" w:cs="Courier New"/>
          <w:color w:val="FFFFFF" w:themeColor="background2"/>
          <w:sz w:val="20"/>
          <w:highlight w:val="black"/>
        </w:rPr>
        <w:t>name</w:t>
      </w:r>
      <w:proofErr w:type="spellEnd"/>
      <w:proofErr w:type="gramEnd"/>
      <w:r w:rsidRPr="00F154F8">
        <w:rPr>
          <w:rFonts w:ascii="Monospace" w:hAnsi="Monospace" w:cs="Courier New"/>
          <w:color w:val="FFFFFF" w:themeColor="background2"/>
          <w:sz w:val="20"/>
          <w:highlight w:val="black"/>
        </w:rPr>
        <w:t xml:space="preserve"> Hotline</w:t>
      </w:r>
    </w:p>
    <w:p w14:paraId="79EAA8AD" w14:textId="77777777" w:rsidR="00330FEE" w:rsidRPr="00F154F8" w:rsidRDefault="00330FEE" w:rsidP="00F154F8">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2"/>
          <w:sz w:val="20"/>
          <w:highlight w:val="black"/>
        </w:rPr>
      </w:pPr>
      <w:proofErr w:type="gramStart"/>
      <w:r w:rsidRPr="00F154F8">
        <w:rPr>
          <w:rFonts w:ascii="Monospace" w:hAnsi="Monospace" w:cs="Courier New"/>
          <w:color w:val="FFFFFF" w:themeColor="background2"/>
          <w:sz w:val="20"/>
          <w:highlight w:val="black"/>
        </w:rPr>
        <w:t>vlan</w:t>
      </w:r>
      <w:proofErr w:type="gramEnd"/>
      <w:r w:rsidRPr="00F154F8">
        <w:rPr>
          <w:rFonts w:ascii="Monospace" w:hAnsi="Monospace" w:cs="Courier New"/>
          <w:color w:val="FFFFFF" w:themeColor="background2"/>
          <w:sz w:val="20"/>
          <w:highlight w:val="black"/>
        </w:rPr>
        <w:t xml:space="preserve"> 50</w:t>
      </w:r>
    </w:p>
    <w:p w14:paraId="3A55FDF8" w14:textId="77777777" w:rsidR="00330FEE" w:rsidRPr="00F154F8" w:rsidRDefault="00330FEE" w:rsidP="00F154F8">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2"/>
          <w:sz w:val="20"/>
          <w:highlight w:val="black"/>
        </w:rPr>
      </w:pPr>
      <w:proofErr w:type="spellStart"/>
      <w:proofErr w:type="gramStart"/>
      <w:r w:rsidRPr="00F154F8">
        <w:rPr>
          <w:rFonts w:ascii="Monospace" w:hAnsi="Monospace" w:cs="Courier New"/>
          <w:color w:val="FFFFFF" w:themeColor="background2"/>
          <w:sz w:val="20"/>
          <w:highlight w:val="black"/>
        </w:rPr>
        <w:t>name</w:t>
      </w:r>
      <w:proofErr w:type="spellEnd"/>
      <w:proofErr w:type="gramEnd"/>
      <w:r w:rsidRPr="00F154F8">
        <w:rPr>
          <w:rFonts w:ascii="Monospace" w:hAnsi="Monospace" w:cs="Courier New"/>
          <w:color w:val="FFFFFF" w:themeColor="background2"/>
          <w:sz w:val="20"/>
          <w:highlight w:val="black"/>
        </w:rPr>
        <w:t xml:space="preserve"> </w:t>
      </w:r>
      <w:proofErr w:type="spellStart"/>
      <w:r w:rsidRPr="00F154F8">
        <w:rPr>
          <w:rFonts w:ascii="Monospace" w:hAnsi="Monospace" w:cs="Courier New"/>
          <w:color w:val="FFFFFF" w:themeColor="background2"/>
          <w:sz w:val="20"/>
          <w:highlight w:val="black"/>
        </w:rPr>
        <w:t>Wifi_Enterprise</w:t>
      </w:r>
      <w:proofErr w:type="spellEnd"/>
    </w:p>
    <w:p w14:paraId="0FFCD628" w14:textId="77777777" w:rsidR="00330FEE" w:rsidRPr="00F154F8" w:rsidRDefault="00330FEE" w:rsidP="00F154F8">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2"/>
          <w:sz w:val="20"/>
          <w:highlight w:val="black"/>
        </w:rPr>
      </w:pPr>
      <w:proofErr w:type="gramStart"/>
      <w:r w:rsidRPr="00F154F8">
        <w:rPr>
          <w:rFonts w:ascii="Monospace" w:hAnsi="Monospace" w:cs="Courier New"/>
          <w:color w:val="FFFFFF" w:themeColor="background2"/>
          <w:sz w:val="20"/>
          <w:highlight w:val="black"/>
        </w:rPr>
        <w:t>vlan</w:t>
      </w:r>
      <w:proofErr w:type="gramEnd"/>
      <w:r w:rsidRPr="00F154F8">
        <w:rPr>
          <w:rFonts w:ascii="Monospace" w:hAnsi="Monospace" w:cs="Courier New"/>
          <w:color w:val="FFFFFF" w:themeColor="background2"/>
          <w:sz w:val="20"/>
          <w:highlight w:val="black"/>
        </w:rPr>
        <w:t xml:space="preserve"> 60</w:t>
      </w:r>
    </w:p>
    <w:p w14:paraId="71B085CF" w14:textId="77777777" w:rsidR="00330FEE" w:rsidRPr="0003514E" w:rsidRDefault="00330FEE" w:rsidP="00F154F8">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2"/>
          <w:sz w:val="20"/>
          <w:highlight w:val="black"/>
          <w:lang w:val="en-US"/>
        </w:rPr>
      </w:pPr>
      <w:r w:rsidRPr="0003514E">
        <w:rPr>
          <w:rFonts w:ascii="Monospace" w:hAnsi="Monospace" w:cs="Courier New"/>
          <w:color w:val="FFFFFF" w:themeColor="background2"/>
          <w:sz w:val="20"/>
          <w:highlight w:val="black"/>
          <w:lang w:val="en-US"/>
        </w:rPr>
        <w:t xml:space="preserve">name </w:t>
      </w:r>
      <w:proofErr w:type="spellStart"/>
      <w:r w:rsidRPr="0003514E">
        <w:rPr>
          <w:rFonts w:ascii="Monospace" w:hAnsi="Monospace" w:cs="Courier New"/>
          <w:color w:val="FFFFFF" w:themeColor="background2"/>
          <w:sz w:val="20"/>
          <w:highlight w:val="black"/>
          <w:lang w:val="en-US"/>
        </w:rPr>
        <w:t>Wifi_Invites</w:t>
      </w:r>
      <w:proofErr w:type="spellEnd"/>
    </w:p>
    <w:p w14:paraId="1C0A48C4" w14:textId="77777777" w:rsidR="00330FEE" w:rsidRPr="0003514E" w:rsidRDefault="00330FEE" w:rsidP="00F154F8">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2"/>
          <w:sz w:val="20"/>
          <w:highlight w:val="black"/>
          <w:lang w:val="en-US"/>
        </w:rPr>
      </w:pPr>
      <w:proofErr w:type="spellStart"/>
      <w:r w:rsidRPr="0003514E">
        <w:rPr>
          <w:rFonts w:ascii="Monospace" w:hAnsi="Monospace" w:cs="Courier New"/>
          <w:color w:val="FFFFFF" w:themeColor="background2"/>
          <w:sz w:val="20"/>
          <w:highlight w:val="black"/>
          <w:lang w:val="en-US"/>
        </w:rPr>
        <w:t>vlan</w:t>
      </w:r>
      <w:proofErr w:type="spellEnd"/>
      <w:r w:rsidRPr="0003514E">
        <w:rPr>
          <w:rFonts w:ascii="Monospace" w:hAnsi="Monospace" w:cs="Courier New"/>
          <w:color w:val="FFFFFF" w:themeColor="background2"/>
          <w:sz w:val="20"/>
          <w:highlight w:val="black"/>
          <w:lang w:val="en-US"/>
        </w:rPr>
        <w:t xml:space="preserve"> 70</w:t>
      </w:r>
    </w:p>
    <w:p w14:paraId="519656B4" w14:textId="77777777" w:rsidR="00330FEE" w:rsidRPr="00F154F8" w:rsidRDefault="00330FEE" w:rsidP="00F154F8">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2"/>
          <w:sz w:val="20"/>
          <w:highlight w:val="black"/>
          <w:lang w:val="en-US"/>
        </w:rPr>
      </w:pPr>
      <w:r w:rsidRPr="00F154F8">
        <w:rPr>
          <w:rFonts w:ascii="Monospace" w:hAnsi="Monospace" w:cs="Courier New"/>
          <w:color w:val="FFFFFF" w:themeColor="background2"/>
          <w:sz w:val="20"/>
          <w:highlight w:val="black"/>
          <w:lang w:val="en-US"/>
        </w:rPr>
        <w:t>name Server</w:t>
      </w:r>
    </w:p>
    <w:p w14:paraId="0F890685" w14:textId="77777777" w:rsidR="00330FEE" w:rsidRPr="003B1AD0" w:rsidRDefault="00330FEE" w:rsidP="00F154F8">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2"/>
          <w:sz w:val="20"/>
          <w:highlight w:val="black"/>
        </w:rPr>
      </w:pPr>
      <w:proofErr w:type="gramStart"/>
      <w:r w:rsidRPr="003B1AD0">
        <w:rPr>
          <w:rFonts w:ascii="Monospace" w:hAnsi="Monospace" w:cs="Courier New"/>
          <w:color w:val="FFFFFF" w:themeColor="background2"/>
          <w:sz w:val="20"/>
          <w:highlight w:val="black"/>
        </w:rPr>
        <w:t>vlan</w:t>
      </w:r>
      <w:proofErr w:type="gramEnd"/>
      <w:r w:rsidRPr="003B1AD0">
        <w:rPr>
          <w:rFonts w:ascii="Monospace" w:hAnsi="Monospace" w:cs="Courier New"/>
          <w:color w:val="FFFFFF" w:themeColor="background2"/>
          <w:sz w:val="20"/>
          <w:highlight w:val="black"/>
        </w:rPr>
        <w:t xml:space="preserve"> 80</w:t>
      </w:r>
    </w:p>
    <w:p w14:paraId="16CBC89A" w14:textId="77777777" w:rsidR="00330FEE" w:rsidRPr="003B1AD0" w:rsidRDefault="00330FEE" w:rsidP="00F154F8">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2"/>
          <w:sz w:val="20"/>
          <w:highlight w:val="black"/>
        </w:rPr>
      </w:pPr>
      <w:proofErr w:type="spellStart"/>
      <w:proofErr w:type="gramStart"/>
      <w:r w:rsidRPr="003B1AD0">
        <w:rPr>
          <w:rFonts w:ascii="Monospace" w:hAnsi="Monospace" w:cs="Courier New"/>
          <w:color w:val="FFFFFF" w:themeColor="background2"/>
          <w:sz w:val="20"/>
          <w:highlight w:val="black"/>
        </w:rPr>
        <w:t>name</w:t>
      </w:r>
      <w:proofErr w:type="spellEnd"/>
      <w:proofErr w:type="gramEnd"/>
      <w:r w:rsidRPr="003B1AD0">
        <w:rPr>
          <w:rFonts w:ascii="Monospace" w:hAnsi="Monospace" w:cs="Courier New"/>
          <w:color w:val="FFFFFF" w:themeColor="background2"/>
          <w:sz w:val="20"/>
          <w:highlight w:val="black"/>
        </w:rPr>
        <w:t xml:space="preserve"> Management</w:t>
      </w:r>
    </w:p>
    <w:p w14:paraId="22DB7CD6" w14:textId="77777777" w:rsidR="00330FEE" w:rsidRPr="003B1AD0" w:rsidRDefault="00330FEE" w:rsidP="00F154F8">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2"/>
          <w:sz w:val="20"/>
          <w:highlight w:val="black"/>
        </w:rPr>
      </w:pPr>
      <w:proofErr w:type="gramStart"/>
      <w:r w:rsidRPr="003B1AD0">
        <w:rPr>
          <w:rFonts w:ascii="Monospace" w:hAnsi="Monospace" w:cs="Courier New"/>
          <w:color w:val="FFFFFF" w:themeColor="background2"/>
          <w:sz w:val="20"/>
          <w:highlight w:val="black"/>
        </w:rPr>
        <w:t>exit</w:t>
      </w:r>
      <w:proofErr w:type="gramEnd"/>
    </w:p>
    <w:p w14:paraId="5950DCC1" w14:textId="21DB441D" w:rsidR="00330FEE" w:rsidRPr="000A325D" w:rsidRDefault="00330FEE" w:rsidP="00330FEE"/>
    <w:p w14:paraId="0E31CF1A" w14:textId="58D65C72" w:rsidR="00330FEE" w:rsidRPr="00F154F8" w:rsidRDefault="00330FEE" w:rsidP="00330FEE">
      <w:pPr>
        <w:rPr>
          <w:b/>
          <w:bCs/>
          <w:u w:val="single"/>
        </w:rPr>
      </w:pPr>
      <w:r w:rsidRPr="00F154F8">
        <w:rPr>
          <w:b/>
          <w:bCs/>
          <w:u w:val="single"/>
        </w:rPr>
        <w:t xml:space="preserve">Configuration des </w:t>
      </w:r>
      <w:proofErr w:type="spellStart"/>
      <w:r w:rsidRPr="00F154F8">
        <w:rPr>
          <w:b/>
          <w:bCs/>
          <w:u w:val="single"/>
        </w:rPr>
        <w:t>trunks</w:t>
      </w:r>
      <w:proofErr w:type="spellEnd"/>
      <w:r w:rsidRPr="00F154F8">
        <w:rPr>
          <w:b/>
          <w:bCs/>
          <w:u w:val="single"/>
        </w:rPr>
        <w:t xml:space="preserve"> pour transporter les VLANs</w:t>
      </w:r>
      <w:r w:rsidR="00F154F8" w:rsidRPr="00F154F8">
        <w:rPr>
          <w:b/>
          <w:bCs/>
          <w:u w:val="single"/>
        </w:rPr>
        <w:t> :</w:t>
      </w:r>
    </w:p>
    <w:p w14:paraId="454550EB" w14:textId="21D6CFC8" w:rsidR="00330FEE" w:rsidRPr="00F154F8" w:rsidRDefault="00330FEE" w:rsidP="00330FEE">
      <w:r w:rsidRPr="000A325D">
        <w:t xml:space="preserve">Des </w:t>
      </w:r>
      <w:proofErr w:type="spellStart"/>
      <w:r w:rsidRPr="000A325D">
        <w:t>trunks</w:t>
      </w:r>
      <w:proofErr w:type="spellEnd"/>
      <w:r w:rsidRPr="000A325D">
        <w:t xml:space="preserve"> ont été configurés pour permettre la communication entre les switches du RDC </w:t>
      </w:r>
      <w:r w:rsidRPr="00F154F8">
        <w:t>et avec le routeur.</w:t>
      </w:r>
    </w:p>
    <w:p w14:paraId="0F3E343F" w14:textId="77777777" w:rsidR="00330FEE" w:rsidRPr="00F154F8" w:rsidRDefault="00330FEE" w:rsidP="00F154F8">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F154F8">
        <w:rPr>
          <w:rFonts w:ascii="Monospace" w:hAnsi="Monospace" w:cs="Courier New"/>
          <w:color w:val="FFFFFF" w:themeColor="background1"/>
          <w:sz w:val="20"/>
          <w:highlight w:val="black"/>
          <w:lang w:val="en-US"/>
        </w:rPr>
        <w:t>interface FastEthernet0/1</w:t>
      </w:r>
    </w:p>
    <w:p w14:paraId="60670570" w14:textId="77777777" w:rsidR="00330FEE" w:rsidRPr="00F154F8" w:rsidRDefault="00330FEE" w:rsidP="00F154F8">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F154F8">
        <w:rPr>
          <w:rFonts w:ascii="Monospace" w:hAnsi="Monospace" w:cs="Courier New"/>
          <w:color w:val="FFFFFF" w:themeColor="background1"/>
          <w:sz w:val="20"/>
          <w:highlight w:val="black"/>
          <w:lang w:val="en-US"/>
        </w:rPr>
        <w:t>switchport trunk encapsulation dot1q</w:t>
      </w:r>
    </w:p>
    <w:p w14:paraId="6B488E80" w14:textId="77777777" w:rsidR="00330FEE" w:rsidRPr="00F154F8" w:rsidRDefault="00330FEE" w:rsidP="00F154F8">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F154F8">
        <w:rPr>
          <w:rFonts w:ascii="Monospace" w:hAnsi="Monospace" w:cs="Courier New"/>
          <w:color w:val="FFFFFF" w:themeColor="background1"/>
          <w:sz w:val="20"/>
          <w:highlight w:val="black"/>
          <w:lang w:val="en-US"/>
        </w:rPr>
        <w:t>switchport mode trunk</w:t>
      </w:r>
    </w:p>
    <w:p w14:paraId="598FA528" w14:textId="77777777" w:rsidR="00330FEE" w:rsidRPr="00F154F8" w:rsidRDefault="00330FEE" w:rsidP="00F154F8">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F154F8">
        <w:rPr>
          <w:rFonts w:ascii="Monospace" w:hAnsi="Monospace" w:cs="Courier New"/>
          <w:color w:val="FFFFFF" w:themeColor="background1"/>
          <w:sz w:val="20"/>
          <w:highlight w:val="black"/>
          <w:lang w:val="en-US"/>
        </w:rPr>
        <w:t xml:space="preserve">switchport trunk allowed </w:t>
      </w:r>
      <w:proofErr w:type="spellStart"/>
      <w:r w:rsidRPr="00F154F8">
        <w:rPr>
          <w:rFonts w:ascii="Monospace" w:hAnsi="Monospace" w:cs="Courier New"/>
          <w:color w:val="FFFFFF" w:themeColor="background1"/>
          <w:sz w:val="20"/>
          <w:highlight w:val="black"/>
          <w:lang w:val="en-US"/>
        </w:rPr>
        <w:t>vlan</w:t>
      </w:r>
      <w:proofErr w:type="spellEnd"/>
      <w:r w:rsidRPr="00F154F8">
        <w:rPr>
          <w:rFonts w:ascii="Monospace" w:hAnsi="Monospace" w:cs="Courier New"/>
          <w:color w:val="FFFFFF" w:themeColor="background1"/>
          <w:sz w:val="20"/>
          <w:highlight w:val="black"/>
          <w:lang w:val="en-US"/>
        </w:rPr>
        <w:t xml:space="preserve"> all</w:t>
      </w:r>
    </w:p>
    <w:p w14:paraId="38747DFA" w14:textId="1F138A32" w:rsidR="00330FEE" w:rsidRPr="00F154F8" w:rsidRDefault="00330FEE" w:rsidP="00F154F8">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roofErr w:type="gramStart"/>
      <w:r w:rsidRPr="00F154F8">
        <w:rPr>
          <w:rFonts w:ascii="Monospace" w:hAnsi="Monospace" w:cs="Courier New"/>
          <w:color w:val="FFFFFF" w:themeColor="background1"/>
          <w:sz w:val="20"/>
          <w:highlight w:val="black"/>
          <w:lang w:val="en-US"/>
        </w:rPr>
        <w:t>no</w:t>
      </w:r>
      <w:proofErr w:type="gramEnd"/>
      <w:r w:rsidRPr="00F154F8">
        <w:rPr>
          <w:rFonts w:ascii="Monospace" w:hAnsi="Monospace" w:cs="Courier New"/>
          <w:color w:val="FFFFFF" w:themeColor="background1"/>
          <w:sz w:val="20"/>
          <w:highlight w:val="black"/>
          <w:lang w:val="en-US"/>
        </w:rPr>
        <w:t xml:space="preserve"> shutdown</w:t>
      </w:r>
    </w:p>
    <w:p w14:paraId="3B7BBAEC" w14:textId="77777777" w:rsidR="00F154F8" w:rsidRPr="00F154F8" w:rsidRDefault="00F154F8" w:rsidP="00F154F8">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
    <w:p w14:paraId="6811A1AE" w14:textId="77777777" w:rsidR="00330FEE" w:rsidRPr="00F154F8" w:rsidRDefault="00330FEE" w:rsidP="00F154F8">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F154F8">
        <w:rPr>
          <w:rFonts w:ascii="Monospace" w:hAnsi="Monospace" w:cs="Courier New"/>
          <w:color w:val="FFFFFF" w:themeColor="background1"/>
          <w:sz w:val="20"/>
          <w:highlight w:val="black"/>
          <w:lang w:val="en-US"/>
        </w:rPr>
        <w:t>interface FastEthernet0/2</w:t>
      </w:r>
    </w:p>
    <w:p w14:paraId="07748374" w14:textId="77777777" w:rsidR="00330FEE" w:rsidRPr="00F154F8" w:rsidRDefault="00330FEE" w:rsidP="00F154F8">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F154F8">
        <w:rPr>
          <w:rFonts w:ascii="Monospace" w:hAnsi="Monospace" w:cs="Courier New"/>
          <w:color w:val="FFFFFF" w:themeColor="background1"/>
          <w:sz w:val="20"/>
          <w:highlight w:val="black"/>
          <w:lang w:val="en-US"/>
        </w:rPr>
        <w:t>switchport trunk encapsulation dot1q</w:t>
      </w:r>
    </w:p>
    <w:p w14:paraId="1BE3BA8E" w14:textId="77777777" w:rsidR="00330FEE" w:rsidRPr="00F154F8" w:rsidRDefault="00330FEE" w:rsidP="00F154F8">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F154F8">
        <w:rPr>
          <w:rFonts w:ascii="Monospace" w:hAnsi="Monospace" w:cs="Courier New"/>
          <w:color w:val="FFFFFF" w:themeColor="background1"/>
          <w:sz w:val="20"/>
          <w:highlight w:val="black"/>
          <w:lang w:val="en-US"/>
        </w:rPr>
        <w:t>switchport mode trunk</w:t>
      </w:r>
    </w:p>
    <w:p w14:paraId="0A78A305" w14:textId="77777777" w:rsidR="00330FEE" w:rsidRPr="00F154F8" w:rsidRDefault="00330FEE" w:rsidP="00F154F8">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F154F8">
        <w:rPr>
          <w:rFonts w:ascii="Monospace" w:hAnsi="Monospace" w:cs="Courier New"/>
          <w:color w:val="FFFFFF" w:themeColor="background1"/>
          <w:sz w:val="20"/>
          <w:highlight w:val="black"/>
          <w:lang w:val="en-US"/>
        </w:rPr>
        <w:t xml:space="preserve">switchport trunk allowed </w:t>
      </w:r>
      <w:proofErr w:type="spellStart"/>
      <w:r w:rsidRPr="00F154F8">
        <w:rPr>
          <w:rFonts w:ascii="Monospace" w:hAnsi="Monospace" w:cs="Courier New"/>
          <w:color w:val="FFFFFF" w:themeColor="background1"/>
          <w:sz w:val="20"/>
          <w:highlight w:val="black"/>
          <w:lang w:val="en-US"/>
        </w:rPr>
        <w:t>vlan</w:t>
      </w:r>
      <w:proofErr w:type="spellEnd"/>
      <w:r w:rsidRPr="00F154F8">
        <w:rPr>
          <w:rFonts w:ascii="Monospace" w:hAnsi="Monospace" w:cs="Courier New"/>
          <w:color w:val="FFFFFF" w:themeColor="background1"/>
          <w:sz w:val="20"/>
          <w:highlight w:val="black"/>
          <w:lang w:val="en-US"/>
        </w:rPr>
        <w:t xml:space="preserve"> all</w:t>
      </w:r>
    </w:p>
    <w:p w14:paraId="3D11038D" w14:textId="7BFAB6E7" w:rsidR="00695FEE" w:rsidRPr="003460EB" w:rsidRDefault="00330FEE" w:rsidP="003460EB">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rPr>
      </w:pPr>
      <w:proofErr w:type="gramStart"/>
      <w:r w:rsidRPr="003B1AD0">
        <w:rPr>
          <w:rFonts w:ascii="Monospace" w:hAnsi="Monospace" w:cs="Courier New"/>
          <w:color w:val="FFFFFF" w:themeColor="background1"/>
          <w:sz w:val="20"/>
          <w:highlight w:val="black"/>
        </w:rPr>
        <w:t>no</w:t>
      </w:r>
      <w:proofErr w:type="gramEnd"/>
      <w:r w:rsidRPr="003B1AD0">
        <w:rPr>
          <w:rFonts w:ascii="Monospace" w:hAnsi="Monospace" w:cs="Courier New"/>
          <w:color w:val="FFFFFF" w:themeColor="background1"/>
          <w:sz w:val="20"/>
          <w:highlight w:val="black"/>
        </w:rPr>
        <w:t xml:space="preserve"> </w:t>
      </w:r>
      <w:proofErr w:type="spellStart"/>
      <w:r w:rsidRPr="003B1AD0">
        <w:rPr>
          <w:rFonts w:ascii="Monospace" w:hAnsi="Monospace" w:cs="Courier New"/>
          <w:color w:val="FFFFFF" w:themeColor="background1"/>
          <w:sz w:val="20"/>
          <w:highlight w:val="black"/>
        </w:rPr>
        <w:t>shutdown</w:t>
      </w:r>
      <w:proofErr w:type="spellEnd"/>
    </w:p>
    <w:p w14:paraId="1AD3DB15" w14:textId="77777777" w:rsidR="0013225E" w:rsidRDefault="0013225E" w:rsidP="00330FEE">
      <w:pPr>
        <w:rPr>
          <w:b/>
          <w:bCs/>
          <w:u w:val="single"/>
        </w:rPr>
      </w:pPr>
    </w:p>
    <w:p w14:paraId="03444854" w14:textId="4BA347D0" w:rsidR="00330FEE" w:rsidRPr="00AD7CE0" w:rsidRDefault="00330FEE" w:rsidP="00330FEE">
      <w:pPr>
        <w:rPr>
          <w:b/>
          <w:bCs/>
          <w:u w:val="single"/>
        </w:rPr>
      </w:pPr>
      <w:r w:rsidRPr="00AD7CE0">
        <w:rPr>
          <w:b/>
          <w:bCs/>
          <w:u w:val="single"/>
        </w:rPr>
        <w:t>Configuration du VLAN de management</w:t>
      </w:r>
      <w:r w:rsidR="00AD7CE0" w:rsidRPr="00AD7CE0">
        <w:rPr>
          <w:b/>
          <w:bCs/>
          <w:u w:val="single"/>
        </w:rPr>
        <w:t> :</w:t>
      </w:r>
    </w:p>
    <w:p w14:paraId="6478E068" w14:textId="4B0CF86D" w:rsidR="00330FEE" w:rsidRPr="000A325D" w:rsidRDefault="00330FEE" w:rsidP="00330FEE">
      <w:r w:rsidRPr="000A325D">
        <w:t>Une adresse IP a été attribuée au VLAN 80 pour permettre la gestion à distance du switch via SSH.</w:t>
      </w:r>
    </w:p>
    <w:p w14:paraId="0C45D312" w14:textId="77777777" w:rsidR="00330FEE" w:rsidRPr="0003514E" w:rsidRDefault="00330FEE" w:rsidP="00AD7CE0">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03514E">
        <w:rPr>
          <w:rFonts w:ascii="Monospace" w:hAnsi="Monospace" w:cs="Courier New"/>
          <w:color w:val="FFFFFF" w:themeColor="background1"/>
          <w:sz w:val="20"/>
          <w:highlight w:val="black"/>
          <w:lang w:val="en-US"/>
        </w:rPr>
        <w:t xml:space="preserve">interface </w:t>
      </w:r>
      <w:proofErr w:type="spellStart"/>
      <w:r w:rsidRPr="0003514E">
        <w:rPr>
          <w:rFonts w:ascii="Monospace" w:hAnsi="Monospace" w:cs="Courier New"/>
          <w:color w:val="FFFFFF" w:themeColor="background1"/>
          <w:sz w:val="20"/>
          <w:highlight w:val="black"/>
          <w:lang w:val="en-US"/>
        </w:rPr>
        <w:t>vlan</w:t>
      </w:r>
      <w:proofErr w:type="spellEnd"/>
      <w:r w:rsidRPr="0003514E">
        <w:rPr>
          <w:rFonts w:ascii="Monospace" w:hAnsi="Monospace" w:cs="Courier New"/>
          <w:color w:val="FFFFFF" w:themeColor="background1"/>
          <w:sz w:val="20"/>
          <w:highlight w:val="black"/>
          <w:lang w:val="en-US"/>
        </w:rPr>
        <w:t xml:space="preserve"> 80</w:t>
      </w:r>
    </w:p>
    <w:p w14:paraId="6DBF127B" w14:textId="77777777" w:rsidR="00330FEE" w:rsidRPr="00AD7CE0" w:rsidRDefault="00330FEE" w:rsidP="00AD7CE0">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roofErr w:type="spellStart"/>
      <w:r w:rsidRPr="00AD7CE0">
        <w:rPr>
          <w:rFonts w:ascii="Monospace" w:hAnsi="Monospace" w:cs="Courier New"/>
          <w:color w:val="FFFFFF" w:themeColor="background1"/>
          <w:sz w:val="20"/>
          <w:highlight w:val="black"/>
          <w:lang w:val="en-US"/>
        </w:rPr>
        <w:t>ip</w:t>
      </w:r>
      <w:proofErr w:type="spellEnd"/>
      <w:r w:rsidRPr="00AD7CE0">
        <w:rPr>
          <w:rFonts w:ascii="Monospace" w:hAnsi="Monospace" w:cs="Courier New"/>
          <w:color w:val="FFFFFF" w:themeColor="background1"/>
          <w:sz w:val="20"/>
          <w:highlight w:val="black"/>
          <w:lang w:val="en-US"/>
        </w:rPr>
        <w:t xml:space="preserve"> address 192.168.80.1 255.255.255.0</w:t>
      </w:r>
    </w:p>
    <w:p w14:paraId="5634FAAF" w14:textId="77777777" w:rsidR="00330FEE" w:rsidRPr="00AD7CE0" w:rsidRDefault="00330FEE" w:rsidP="00AD7CE0">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roofErr w:type="gramStart"/>
      <w:r w:rsidRPr="00AD7CE0">
        <w:rPr>
          <w:rFonts w:ascii="Monospace" w:hAnsi="Monospace" w:cs="Courier New"/>
          <w:color w:val="FFFFFF" w:themeColor="background1"/>
          <w:sz w:val="20"/>
          <w:highlight w:val="black"/>
          <w:lang w:val="en-US"/>
        </w:rPr>
        <w:t>no</w:t>
      </w:r>
      <w:proofErr w:type="gramEnd"/>
      <w:r w:rsidRPr="00AD7CE0">
        <w:rPr>
          <w:rFonts w:ascii="Monospace" w:hAnsi="Monospace" w:cs="Courier New"/>
          <w:color w:val="FFFFFF" w:themeColor="background1"/>
          <w:sz w:val="20"/>
          <w:highlight w:val="black"/>
          <w:lang w:val="en-US"/>
        </w:rPr>
        <w:t xml:space="preserve"> shutdown</w:t>
      </w:r>
    </w:p>
    <w:p w14:paraId="18255B5B" w14:textId="32D4C91B" w:rsidR="00330FEE" w:rsidRPr="00AD7CE0" w:rsidRDefault="00330FEE" w:rsidP="00AD7CE0">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AD7CE0">
        <w:rPr>
          <w:rFonts w:ascii="Monospace" w:hAnsi="Monospace" w:cs="Courier New"/>
          <w:color w:val="FFFFFF" w:themeColor="background1"/>
          <w:sz w:val="20"/>
          <w:highlight w:val="black"/>
          <w:lang w:val="en-US"/>
        </w:rPr>
        <w:t>exit</w:t>
      </w:r>
    </w:p>
    <w:p w14:paraId="1ABC71D5" w14:textId="77777777" w:rsidR="00AD7CE0" w:rsidRPr="00AD7CE0" w:rsidRDefault="00AD7CE0" w:rsidP="00AD7CE0">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
    <w:p w14:paraId="6C2E5ECA" w14:textId="77777777" w:rsidR="00330FEE" w:rsidRPr="00AD7CE0" w:rsidRDefault="00330FEE" w:rsidP="00AD7CE0">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roofErr w:type="spellStart"/>
      <w:r w:rsidRPr="00AD7CE0">
        <w:rPr>
          <w:rFonts w:ascii="Monospace" w:hAnsi="Monospace" w:cs="Courier New"/>
          <w:color w:val="FFFFFF" w:themeColor="background1"/>
          <w:sz w:val="20"/>
          <w:highlight w:val="black"/>
          <w:lang w:val="en-US"/>
        </w:rPr>
        <w:t>ip</w:t>
      </w:r>
      <w:proofErr w:type="spellEnd"/>
      <w:r w:rsidRPr="00AD7CE0">
        <w:rPr>
          <w:rFonts w:ascii="Monospace" w:hAnsi="Monospace" w:cs="Courier New"/>
          <w:color w:val="FFFFFF" w:themeColor="background1"/>
          <w:sz w:val="20"/>
          <w:highlight w:val="black"/>
          <w:lang w:val="en-US"/>
        </w:rPr>
        <w:t xml:space="preserve"> domain-name </w:t>
      </w:r>
      <w:proofErr w:type="spellStart"/>
      <w:r w:rsidRPr="00AD7CE0">
        <w:rPr>
          <w:rFonts w:ascii="Monospace" w:hAnsi="Monospace" w:cs="Courier New"/>
          <w:color w:val="FFFFFF" w:themeColor="background1"/>
          <w:sz w:val="20"/>
          <w:highlight w:val="black"/>
          <w:lang w:val="en-US"/>
        </w:rPr>
        <w:t>DIGIPLEX.local</w:t>
      </w:r>
      <w:proofErr w:type="spellEnd"/>
    </w:p>
    <w:p w14:paraId="49F75615" w14:textId="77777777" w:rsidR="00330FEE" w:rsidRPr="00AD7CE0" w:rsidRDefault="00330FEE" w:rsidP="00AD7CE0">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AD7CE0">
        <w:rPr>
          <w:rFonts w:ascii="Monospace" w:hAnsi="Monospace" w:cs="Courier New"/>
          <w:color w:val="FFFFFF" w:themeColor="background1"/>
          <w:sz w:val="20"/>
          <w:highlight w:val="black"/>
          <w:lang w:val="en-US"/>
        </w:rPr>
        <w:t xml:space="preserve">crypto </w:t>
      </w:r>
      <w:proofErr w:type="gramStart"/>
      <w:r w:rsidRPr="00AD7CE0">
        <w:rPr>
          <w:rFonts w:ascii="Monospace" w:hAnsi="Monospace" w:cs="Courier New"/>
          <w:color w:val="FFFFFF" w:themeColor="background1"/>
          <w:sz w:val="20"/>
          <w:highlight w:val="black"/>
          <w:lang w:val="en-US"/>
        </w:rPr>
        <w:t>key</w:t>
      </w:r>
      <w:proofErr w:type="gramEnd"/>
      <w:r w:rsidRPr="00AD7CE0">
        <w:rPr>
          <w:rFonts w:ascii="Monospace" w:hAnsi="Monospace" w:cs="Courier New"/>
          <w:color w:val="FFFFFF" w:themeColor="background1"/>
          <w:sz w:val="20"/>
          <w:highlight w:val="black"/>
          <w:lang w:val="en-US"/>
        </w:rPr>
        <w:t xml:space="preserve"> generate </w:t>
      </w:r>
      <w:proofErr w:type="spellStart"/>
      <w:r w:rsidRPr="00AD7CE0">
        <w:rPr>
          <w:rFonts w:ascii="Monospace" w:hAnsi="Monospace" w:cs="Courier New"/>
          <w:color w:val="FFFFFF" w:themeColor="background1"/>
          <w:sz w:val="20"/>
          <w:highlight w:val="black"/>
          <w:lang w:val="en-US"/>
        </w:rPr>
        <w:t>rsa</w:t>
      </w:r>
      <w:proofErr w:type="spellEnd"/>
    </w:p>
    <w:p w14:paraId="30AE3048" w14:textId="77777777" w:rsidR="00330FEE" w:rsidRPr="00AD7CE0" w:rsidRDefault="00330FEE" w:rsidP="00AD7CE0">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AD7CE0">
        <w:rPr>
          <w:rFonts w:ascii="Monospace" w:hAnsi="Monospace" w:cs="Courier New"/>
          <w:color w:val="FFFFFF" w:themeColor="background1"/>
          <w:sz w:val="20"/>
          <w:highlight w:val="black"/>
          <w:lang w:val="en-US"/>
        </w:rPr>
        <w:t>1024</w:t>
      </w:r>
    </w:p>
    <w:p w14:paraId="257F0D07" w14:textId="77777777" w:rsidR="00330FEE" w:rsidRPr="00AD7CE0" w:rsidRDefault="00330FEE" w:rsidP="00AD7CE0">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AD7CE0">
        <w:rPr>
          <w:rFonts w:ascii="Monospace" w:hAnsi="Monospace" w:cs="Courier New"/>
          <w:color w:val="FFFFFF" w:themeColor="background1"/>
          <w:sz w:val="20"/>
          <w:highlight w:val="black"/>
          <w:lang w:val="en-US"/>
        </w:rPr>
        <w:t xml:space="preserve">line </w:t>
      </w:r>
      <w:proofErr w:type="spellStart"/>
      <w:r w:rsidRPr="00AD7CE0">
        <w:rPr>
          <w:rFonts w:ascii="Monospace" w:hAnsi="Monospace" w:cs="Courier New"/>
          <w:color w:val="FFFFFF" w:themeColor="background1"/>
          <w:sz w:val="20"/>
          <w:highlight w:val="black"/>
          <w:lang w:val="en-US"/>
        </w:rPr>
        <w:t>vty</w:t>
      </w:r>
      <w:proofErr w:type="spellEnd"/>
      <w:r w:rsidRPr="00AD7CE0">
        <w:rPr>
          <w:rFonts w:ascii="Monospace" w:hAnsi="Monospace" w:cs="Courier New"/>
          <w:color w:val="FFFFFF" w:themeColor="background1"/>
          <w:sz w:val="20"/>
          <w:highlight w:val="black"/>
          <w:lang w:val="en-US"/>
        </w:rPr>
        <w:t xml:space="preserve"> 0 4</w:t>
      </w:r>
    </w:p>
    <w:p w14:paraId="16239B57" w14:textId="77777777" w:rsidR="00330FEE" w:rsidRPr="00AD7CE0" w:rsidRDefault="00330FEE" w:rsidP="00AD7CE0">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AD7CE0">
        <w:rPr>
          <w:rFonts w:ascii="Monospace" w:hAnsi="Monospace" w:cs="Courier New"/>
          <w:color w:val="FFFFFF" w:themeColor="background1"/>
          <w:sz w:val="20"/>
          <w:highlight w:val="black"/>
          <w:lang w:val="en-US"/>
        </w:rPr>
        <w:t>transport input ssh</w:t>
      </w:r>
    </w:p>
    <w:p w14:paraId="6F0B0B41" w14:textId="77777777" w:rsidR="00330FEE" w:rsidRPr="00AD7CE0" w:rsidRDefault="00330FEE" w:rsidP="00AD7CE0">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roofErr w:type="gramStart"/>
      <w:r w:rsidRPr="00AD7CE0">
        <w:rPr>
          <w:rFonts w:ascii="Monospace" w:hAnsi="Monospace" w:cs="Courier New"/>
          <w:color w:val="FFFFFF" w:themeColor="background1"/>
          <w:sz w:val="20"/>
          <w:highlight w:val="black"/>
          <w:lang w:val="en-US"/>
        </w:rPr>
        <w:t>login</w:t>
      </w:r>
      <w:proofErr w:type="gramEnd"/>
      <w:r w:rsidRPr="00AD7CE0">
        <w:rPr>
          <w:rFonts w:ascii="Monospace" w:hAnsi="Monospace" w:cs="Courier New"/>
          <w:color w:val="FFFFFF" w:themeColor="background1"/>
          <w:sz w:val="20"/>
          <w:highlight w:val="black"/>
          <w:lang w:val="en-US"/>
        </w:rPr>
        <w:t xml:space="preserve"> local</w:t>
      </w:r>
    </w:p>
    <w:p w14:paraId="15BBB4BA" w14:textId="77777777" w:rsidR="00330FEE" w:rsidRPr="00225E32" w:rsidRDefault="00330FEE" w:rsidP="00AD7CE0">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225E32">
        <w:rPr>
          <w:rFonts w:ascii="Monospace" w:hAnsi="Monospace" w:cs="Courier New"/>
          <w:color w:val="FFFFFF" w:themeColor="background1"/>
          <w:sz w:val="20"/>
          <w:highlight w:val="black"/>
          <w:lang w:val="en-US"/>
        </w:rPr>
        <w:t>exit</w:t>
      </w:r>
    </w:p>
    <w:p w14:paraId="5D10FDA3" w14:textId="77777777" w:rsidR="00330FEE" w:rsidRPr="00225E32" w:rsidRDefault="00330FEE" w:rsidP="00AD7CE0">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225E32">
        <w:rPr>
          <w:rFonts w:ascii="Monospace" w:hAnsi="Monospace" w:cs="Courier New"/>
          <w:color w:val="FFFFFF" w:themeColor="background1"/>
          <w:sz w:val="20"/>
          <w:highlight w:val="black"/>
          <w:lang w:val="en-US"/>
        </w:rPr>
        <w:t xml:space="preserve">username admin privilege 15 secret </w:t>
      </w:r>
      <w:proofErr w:type="spellStart"/>
      <w:r w:rsidRPr="00225E32">
        <w:rPr>
          <w:rFonts w:ascii="Monospace" w:hAnsi="Monospace" w:cs="Courier New"/>
          <w:color w:val="FFFFFF" w:themeColor="background1"/>
          <w:sz w:val="20"/>
          <w:highlight w:val="black"/>
          <w:lang w:val="en-US"/>
        </w:rPr>
        <w:t>strongpassword</w:t>
      </w:r>
      <w:proofErr w:type="spellEnd"/>
    </w:p>
    <w:p w14:paraId="6FDF4DA6" w14:textId="4A67C0FC" w:rsidR="00330FEE" w:rsidRDefault="00330FEE" w:rsidP="00330FEE">
      <w:pPr>
        <w:rPr>
          <w:lang w:val="en-US"/>
        </w:rPr>
      </w:pPr>
    </w:p>
    <w:p w14:paraId="7A58AFF3" w14:textId="77777777" w:rsidR="00E54A2F" w:rsidRDefault="00E54A2F" w:rsidP="00330FEE">
      <w:pPr>
        <w:rPr>
          <w:lang w:val="en-US"/>
        </w:rPr>
      </w:pPr>
    </w:p>
    <w:p w14:paraId="6188AE79" w14:textId="77777777" w:rsidR="00AD5BFC" w:rsidRPr="00225E32" w:rsidRDefault="00AD5BFC" w:rsidP="00330FEE">
      <w:pPr>
        <w:rPr>
          <w:lang w:val="en-US"/>
        </w:rPr>
      </w:pPr>
    </w:p>
    <w:p w14:paraId="64B2C7AC" w14:textId="666D61B5" w:rsidR="00330FEE" w:rsidRPr="00AD7CE0" w:rsidRDefault="00330FEE" w:rsidP="00AD7CE0">
      <w:pPr>
        <w:jc w:val="center"/>
        <w:rPr>
          <w:b/>
          <w:bCs/>
          <w:sz w:val="28"/>
          <w:szCs w:val="22"/>
        </w:rPr>
      </w:pPr>
      <w:r w:rsidRPr="00AD7CE0">
        <w:rPr>
          <w:b/>
          <w:bCs/>
          <w:sz w:val="28"/>
          <w:szCs w:val="22"/>
        </w:rPr>
        <w:lastRenderedPageBreak/>
        <w:t xml:space="preserve">Configuration des </w:t>
      </w:r>
      <w:proofErr w:type="spellStart"/>
      <w:r w:rsidRPr="00AD7CE0">
        <w:rPr>
          <w:b/>
          <w:bCs/>
          <w:sz w:val="28"/>
          <w:szCs w:val="22"/>
        </w:rPr>
        <w:t>Switchs</w:t>
      </w:r>
      <w:proofErr w:type="spellEnd"/>
      <w:r w:rsidRPr="00AD7CE0">
        <w:rPr>
          <w:b/>
          <w:bCs/>
          <w:sz w:val="28"/>
          <w:szCs w:val="22"/>
        </w:rPr>
        <w:t xml:space="preserve"> L2 au RDC</w:t>
      </w:r>
    </w:p>
    <w:p w14:paraId="39A300C1" w14:textId="40AFF78B" w:rsidR="00330FEE" w:rsidRPr="00AD7CE0" w:rsidRDefault="00AD7CE0" w:rsidP="00330FEE">
      <w:pPr>
        <w:rPr>
          <w:b/>
          <w:bCs/>
          <w:u w:val="single"/>
        </w:rPr>
      </w:pPr>
      <w:r>
        <w:rPr>
          <w:b/>
          <w:bCs/>
        </w:rPr>
        <w:br/>
      </w:r>
      <w:r w:rsidR="00330FEE" w:rsidRPr="00AD7CE0">
        <w:rPr>
          <w:b/>
          <w:bCs/>
          <w:u w:val="single"/>
        </w:rPr>
        <w:t>Configuration des VLANs avec le VTP</w:t>
      </w:r>
      <w:r w:rsidRPr="00AD7CE0">
        <w:rPr>
          <w:b/>
          <w:bCs/>
          <w:u w:val="single"/>
        </w:rPr>
        <w:t> :</w:t>
      </w:r>
    </w:p>
    <w:p w14:paraId="3D60BBD6" w14:textId="77777777" w:rsidR="00330FEE" w:rsidRPr="000A325D" w:rsidRDefault="00330FEE" w:rsidP="00330FEE">
      <w:r w:rsidRPr="000A325D">
        <w:t xml:space="preserve">Les deux switches L2 du RDC ont été configurés en </w:t>
      </w:r>
      <w:r w:rsidRPr="000A325D">
        <w:rPr>
          <w:b/>
          <w:bCs/>
        </w:rPr>
        <w:t>mode client VTP</w:t>
      </w:r>
      <w:r w:rsidRPr="000A325D">
        <w:t xml:space="preserve"> pour synchroniser automatiquement les VLANs créés sur le switch L3.</w:t>
      </w:r>
    </w:p>
    <w:p w14:paraId="7379F0BB" w14:textId="77777777" w:rsidR="002661F1" w:rsidRDefault="002661F1" w:rsidP="00330FEE">
      <w:pPr>
        <w:rPr>
          <w:b/>
          <w:bCs/>
        </w:rPr>
      </w:pPr>
    </w:p>
    <w:p w14:paraId="4312E4C6" w14:textId="39B86EA8" w:rsidR="00330FEE" w:rsidRPr="001E12C8" w:rsidRDefault="00330FEE" w:rsidP="00330FEE">
      <w:r w:rsidRPr="001E12C8">
        <w:rPr>
          <w:b/>
          <w:bCs/>
        </w:rPr>
        <w:t>Commandes (sur chaque switch L2) :</w:t>
      </w:r>
    </w:p>
    <w:p w14:paraId="46DF4636" w14:textId="615B5F26" w:rsidR="00330FEE" w:rsidRPr="00AD7CE0" w:rsidRDefault="001E12C8" w:rsidP="00AD7CE0">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rPr>
      </w:pPr>
      <w:r w:rsidRPr="00AD7CE0">
        <w:rPr>
          <w:rFonts w:ascii="Monospace" w:hAnsi="Monospace" w:cs="Courier New"/>
          <w:color w:val="FFFFFF" w:themeColor="background1"/>
          <w:sz w:val="20"/>
          <w:highlight w:val="black"/>
        </w:rPr>
        <w:t>Configure</w:t>
      </w:r>
      <w:r w:rsidR="00330FEE" w:rsidRPr="00AD7CE0">
        <w:rPr>
          <w:rFonts w:ascii="Monospace" w:hAnsi="Monospace" w:cs="Courier New"/>
          <w:color w:val="FFFFFF" w:themeColor="background1"/>
          <w:sz w:val="20"/>
          <w:highlight w:val="black"/>
        </w:rPr>
        <w:t xml:space="preserve"> terminal</w:t>
      </w:r>
    </w:p>
    <w:p w14:paraId="7E956DFD" w14:textId="77777777" w:rsidR="00330FEE" w:rsidRPr="00AD7CE0" w:rsidRDefault="00330FEE" w:rsidP="00AD7CE0">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rPr>
      </w:pPr>
      <w:proofErr w:type="spellStart"/>
      <w:proofErr w:type="gramStart"/>
      <w:r w:rsidRPr="00AD7CE0">
        <w:rPr>
          <w:rFonts w:ascii="Monospace" w:hAnsi="Monospace" w:cs="Courier New"/>
          <w:color w:val="FFFFFF" w:themeColor="background1"/>
          <w:sz w:val="20"/>
          <w:highlight w:val="black"/>
        </w:rPr>
        <w:t>hostname</w:t>
      </w:r>
      <w:proofErr w:type="spellEnd"/>
      <w:proofErr w:type="gramEnd"/>
      <w:r w:rsidRPr="00AD7CE0">
        <w:rPr>
          <w:rFonts w:ascii="Monospace" w:hAnsi="Monospace" w:cs="Courier New"/>
          <w:color w:val="FFFFFF" w:themeColor="background1"/>
          <w:sz w:val="20"/>
          <w:highlight w:val="black"/>
        </w:rPr>
        <w:t xml:space="preserve"> DIGI_SWL2_RDC_X  # Remplacez "X" par 01 ou 02</w:t>
      </w:r>
    </w:p>
    <w:p w14:paraId="45A98416" w14:textId="77777777" w:rsidR="00330FEE" w:rsidRPr="00AD7CE0" w:rsidRDefault="00330FEE" w:rsidP="00AD7CE0">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rPr>
      </w:pPr>
      <w:proofErr w:type="spellStart"/>
      <w:proofErr w:type="gramStart"/>
      <w:r w:rsidRPr="00AD7CE0">
        <w:rPr>
          <w:rFonts w:ascii="Monospace" w:hAnsi="Monospace" w:cs="Courier New"/>
          <w:color w:val="FFFFFF" w:themeColor="background1"/>
          <w:sz w:val="20"/>
          <w:highlight w:val="black"/>
        </w:rPr>
        <w:t>vtp</w:t>
      </w:r>
      <w:proofErr w:type="spellEnd"/>
      <w:proofErr w:type="gramEnd"/>
      <w:r w:rsidRPr="00AD7CE0">
        <w:rPr>
          <w:rFonts w:ascii="Monospace" w:hAnsi="Monospace" w:cs="Courier New"/>
          <w:color w:val="FFFFFF" w:themeColor="background1"/>
          <w:sz w:val="20"/>
          <w:highlight w:val="black"/>
        </w:rPr>
        <w:t xml:space="preserve"> mode client</w:t>
      </w:r>
    </w:p>
    <w:p w14:paraId="133D1F87" w14:textId="77777777" w:rsidR="00330FEE" w:rsidRPr="00AD7CE0" w:rsidRDefault="00330FEE" w:rsidP="00AD7CE0">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rPr>
      </w:pPr>
      <w:proofErr w:type="spellStart"/>
      <w:proofErr w:type="gramStart"/>
      <w:r w:rsidRPr="00AD7CE0">
        <w:rPr>
          <w:rFonts w:ascii="Monospace" w:hAnsi="Monospace" w:cs="Courier New"/>
          <w:color w:val="FFFFFF" w:themeColor="background1"/>
          <w:sz w:val="20"/>
          <w:highlight w:val="black"/>
        </w:rPr>
        <w:t>vtp</w:t>
      </w:r>
      <w:proofErr w:type="spellEnd"/>
      <w:proofErr w:type="gramEnd"/>
      <w:r w:rsidRPr="00AD7CE0">
        <w:rPr>
          <w:rFonts w:ascii="Monospace" w:hAnsi="Monospace" w:cs="Courier New"/>
          <w:color w:val="FFFFFF" w:themeColor="background1"/>
          <w:sz w:val="20"/>
          <w:highlight w:val="black"/>
        </w:rPr>
        <w:t xml:space="preserve"> </w:t>
      </w:r>
      <w:proofErr w:type="spellStart"/>
      <w:r w:rsidRPr="00AD7CE0">
        <w:rPr>
          <w:rFonts w:ascii="Monospace" w:hAnsi="Monospace" w:cs="Courier New"/>
          <w:color w:val="FFFFFF" w:themeColor="background1"/>
          <w:sz w:val="20"/>
          <w:highlight w:val="black"/>
        </w:rPr>
        <w:t>domain</w:t>
      </w:r>
      <w:proofErr w:type="spellEnd"/>
      <w:r w:rsidRPr="00AD7CE0">
        <w:rPr>
          <w:rFonts w:ascii="Monospace" w:hAnsi="Monospace" w:cs="Courier New"/>
          <w:color w:val="FFFFFF" w:themeColor="background1"/>
          <w:sz w:val="20"/>
          <w:highlight w:val="black"/>
        </w:rPr>
        <w:t xml:space="preserve"> DIGIPLEX</w:t>
      </w:r>
    </w:p>
    <w:p w14:paraId="2AEF4839" w14:textId="77777777" w:rsidR="00330FEE" w:rsidRPr="00AD7CE0" w:rsidRDefault="00330FEE" w:rsidP="00AD7CE0">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rPr>
      </w:pPr>
      <w:proofErr w:type="spellStart"/>
      <w:proofErr w:type="gramStart"/>
      <w:r w:rsidRPr="00AD7CE0">
        <w:rPr>
          <w:rFonts w:ascii="Monospace" w:hAnsi="Monospace" w:cs="Courier New"/>
          <w:color w:val="FFFFFF" w:themeColor="background1"/>
          <w:sz w:val="20"/>
          <w:highlight w:val="black"/>
        </w:rPr>
        <w:t>vtp</w:t>
      </w:r>
      <w:proofErr w:type="spellEnd"/>
      <w:proofErr w:type="gramEnd"/>
      <w:r w:rsidRPr="00AD7CE0">
        <w:rPr>
          <w:rFonts w:ascii="Monospace" w:hAnsi="Monospace" w:cs="Courier New"/>
          <w:color w:val="FFFFFF" w:themeColor="background1"/>
          <w:sz w:val="20"/>
          <w:highlight w:val="black"/>
        </w:rPr>
        <w:t xml:space="preserve"> </w:t>
      </w:r>
      <w:proofErr w:type="spellStart"/>
      <w:r w:rsidRPr="00AD7CE0">
        <w:rPr>
          <w:rFonts w:ascii="Monospace" w:hAnsi="Monospace" w:cs="Courier New"/>
          <w:color w:val="FFFFFF" w:themeColor="background1"/>
          <w:sz w:val="20"/>
          <w:highlight w:val="black"/>
        </w:rPr>
        <w:t>password</w:t>
      </w:r>
      <w:proofErr w:type="spellEnd"/>
      <w:r w:rsidRPr="00AD7CE0">
        <w:rPr>
          <w:rFonts w:ascii="Monospace" w:hAnsi="Monospace" w:cs="Courier New"/>
          <w:color w:val="FFFFFF" w:themeColor="background1"/>
          <w:sz w:val="20"/>
          <w:highlight w:val="black"/>
        </w:rPr>
        <w:t xml:space="preserve"> </w:t>
      </w:r>
      <w:proofErr w:type="spellStart"/>
      <w:r w:rsidRPr="00AD7CE0">
        <w:rPr>
          <w:rFonts w:ascii="Monospace" w:hAnsi="Monospace" w:cs="Courier New"/>
          <w:color w:val="FFFFFF" w:themeColor="background1"/>
          <w:sz w:val="20"/>
          <w:highlight w:val="black"/>
        </w:rPr>
        <w:t>securepass</w:t>
      </w:r>
      <w:proofErr w:type="spellEnd"/>
    </w:p>
    <w:p w14:paraId="53CAB311" w14:textId="7D9D4579" w:rsidR="00AD7CE0" w:rsidRPr="002B4DCD" w:rsidRDefault="001E12C8" w:rsidP="002B4DCD">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rPr>
      </w:pPr>
      <w:r w:rsidRPr="00AD7CE0">
        <w:rPr>
          <w:rFonts w:ascii="Monospace" w:hAnsi="Monospace" w:cs="Courier New"/>
          <w:color w:val="FFFFFF" w:themeColor="background1"/>
          <w:sz w:val="20"/>
          <w:highlight w:val="black"/>
        </w:rPr>
        <w:t>Exit</w:t>
      </w:r>
    </w:p>
    <w:p w14:paraId="297BB50F" w14:textId="77777777" w:rsidR="0013225E" w:rsidRPr="000A325D" w:rsidRDefault="0013225E" w:rsidP="00330FEE"/>
    <w:p w14:paraId="7F7B08A2" w14:textId="225B49C9" w:rsidR="00330FEE" w:rsidRPr="00AD7CE0" w:rsidRDefault="00330FEE" w:rsidP="00330FEE">
      <w:pPr>
        <w:rPr>
          <w:b/>
          <w:bCs/>
          <w:u w:val="single"/>
        </w:rPr>
      </w:pPr>
      <w:r w:rsidRPr="00AD7CE0">
        <w:rPr>
          <w:b/>
          <w:bCs/>
          <w:u w:val="single"/>
        </w:rPr>
        <w:t xml:space="preserve">Configuration des </w:t>
      </w:r>
      <w:proofErr w:type="spellStart"/>
      <w:r w:rsidRPr="00AD7CE0">
        <w:rPr>
          <w:b/>
          <w:bCs/>
          <w:u w:val="single"/>
        </w:rPr>
        <w:t>trunks</w:t>
      </w:r>
      <w:proofErr w:type="spellEnd"/>
      <w:r w:rsidR="00AD7CE0" w:rsidRPr="00AD7CE0">
        <w:rPr>
          <w:b/>
          <w:bCs/>
          <w:u w:val="single"/>
        </w:rPr>
        <w:t> :</w:t>
      </w:r>
    </w:p>
    <w:p w14:paraId="6399A9EF" w14:textId="75CE3F0A" w:rsidR="00330FEE" w:rsidRPr="00AD7CE0" w:rsidRDefault="00330FEE" w:rsidP="00330FEE">
      <w:r w:rsidRPr="000A325D">
        <w:t xml:space="preserve">Des </w:t>
      </w:r>
      <w:proofErr w:type="spellStart"/>
      <w:r w:rsidRPr="000A325D">
        <w:t>trunks</w:t>
      </w:r>
      <w:proofErr w:type="spellEnd"/>
      <w:r w:rsidRPr="000A325D">
        <w:t xml:space="preserve"> ont été configurés pour permettre la communication entre chaque switch L2 et le switch L3.</w:t>
      </w:r>
    </w:p>
    <w:p w14:paraId="19191CC7" w14:textId="77777777" w:rsidR="00330FEE" w:rsidRPr="00AD7CE0" w:rsidRDefault="00330FEE" w:rsidP="00AD7CE0">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AD7CE0">
        <w:rPr>
          <w:rFonts w:ascii="Monospace" w:hAnsi="Monospace" w:cs="Courier New"/>
          <w:color w:val="FFFFFF" w:themeColor="background1"/>
          <w:sz w:val="20"/>
          <w:highlight w:val="black"/>
          <w:lang w:val="en-US"/>
        </w:rPr>
        <w:t>interface FastEthernet0/1</w:t>
      </w:r>
    </w:p>
    <w:p w14:paraId="7371C7CB" w14:textId="77777777" w:rsidR="00330FEE" w:rsidRPr="00AD7CE0" w:rsidRDefault="00330FEE" w:rsidP="00AD7CE0">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AD7CE0">
        <w:rPr>
          <w:rFonts w:ascii="Monospace" w:hAnsi="Monospace" w:cs="Courier New"/>
          <w:color w:val="FFFFFF" w:themeColor="background1"/>
          <w:sz w:val="20"/>
          <w:highlight w:val="black"/>
          <w:lang w:val="en-US"/>
        </w:rPr>
        <w:t>switchport trunk encapsulation dot1q</w:t>
      </w:r>
    </w:p>
    <w:p w14:paraId="6F0ABE37" w14:textId="77777777" w:rsidR="00330FEE" w:rsidRPr="00AD7CE0" w:rsidRDefault="00330FEE" w:rsidP="00AD7CE0">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AD7CE0">
        <w:rPr>
          <w:rFonts w:ascii="Monospace" w:hAnsi="Monospace" w:cs="Courier New"/>
          <w:color w:val="FFFFFF" w:themeColor="background1"/>
          <w:sz w:val="20"/>
          <w:highlight w:val="black"/>
          <w:lang w:val="en-US"/>
        </w:rPr>
        <w:t>switchport mode trunk</w:t>
      </w:r>
    </w:p>
    <w:p w14:paraId="0A302D68" w14:textId="77777777" w:rsidR="00330FEE" w:rsidRPr="00AD7CE0" w:rsidRDefault="00330FEE" w:rsidP="00AD7CE0">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AD7CE0">
        <w:rPr>
          <w:rFonts w:ascii="Monospace" w:hAnsi="Monospace" w:cs="Courier New"/>
          <w:color w:val="FFFFFF" w:themeColor="background1"/>
          <w:sz w:val="20"/>
          <w:highlight w:val="black"/>
          <w:lang w:val="en-US"/>
        </w:rPr>
        <w:t xml:space="preserve">switchport trunk allowed </w:t>
      </w:r>
      <w:proofErr w:type="spellStart"/>
      <w:r w:rsidRPr="00AD7CE0">
        <w:rPr>
          <w:rFonts w:ascii="Monospace" w:hAnsi="Monospace" w:cs="Courier New"/>
          <w:color w:val="FFFFFF" w:themeColor="background1"/>
          <w:sz w:val="20"/>
          <w:highlight w:val="black"/>
          <w:lang w:val="en-US"/>
        </w:rPr>
        <w:t>vlan</w:t>
      </w:r>
      <w:proofErr w:type="spellEnd"/>
      <w:r w:rsidRPr="00AD7CE0">
        <w:rPr>
          <w:rFonts w:ascii="Monospace" w:hAnsi="Monospace" w:cs="Courier New"/>
          <w:color w:val="FFFFFF" w:themeColor="background1"/>
          <w:sz w:val="20"/>
          <w:highlight w:val="black"/>
          <w:lang w:val="en-US"/>
        </w:rPr>
        <w:t xml:space="preserve"> all</w:t>
      </w:r>
    </w:p>
    <w:p w14:paraId="754AB822" w14:textId="77777777" w:rsidR="00330FEE" w:rsidRPr="003B1AD0" w:rsidRDefault="00330FEE" w:rsidP="00AD7CE0">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rPr>
      </w:pPr>
      <w:proofErr w:type="gramStart"/>
      <w:r w:rsidRPr="003B1AD0">
        <w:rPr>
          <w:rFonts w:ascii="Monospace" w:hAnsi="Monospace" w:cs="Courier New"/>
          <w:color w:val="FFFFFF" w:themeColor="background1"/>
          <w:sz w:val="20"/>
          <w:highlight w:val="black"/>
        </w:rPr>
        <w:t>no</w:t>
      </w:r>
      <w:proofErr w:type="gramEnd"/>
      <w:r w:rsidRPr="003B1AD0">
        <w:rPr>
          <w:rFonts w:ascii="Monospace" w:hAnsi="Monospace" w:cs="Courier New"/>
          <w:color w:val="FFFFFF" w:themeColor="background1"/>
          <w:sz w:val="20"/>
          <w:highlight w:val="black"/>
        </w:rPr>
        <w:t xml:space="preserve"> </w:t>
      </w:r>
      <w:proofErr w:type="spellStart"/>
      <w:r w:rsidRPr="003B1AD0">
        <w:rPr>
          <w:rFonts w:ascii="Monospace" w:hAnsi="Monospace" w:cs="Courier New"/>
          <w:color w:val="FFFFFF" w:themeColor="background1"/>
          <w:sz w:val="20"/>
          <w:highlight w:val="black"/>
        </w:rPr>
        <w:t>shutdown</w:t>
      </w:r>
      <w:proofErr w:type="spellEnd"/>
    </w:p>
    <w:p w14:paraId="4E86E9E2" w14:textId="68F107E5" w:rsidR="00330FEE" w:rsidRPr="003B1AD0" w:rsidRDefault="00330FEE" w:rsidP="00330FEE"/>
    <w:p w14:paraId="28C774EB" w14:textId="77777777" w:rsidR="00330FEE" w:rsidRPr="00AD7CE0" w:rsidRDefault="00330FEE" w:rsidP="00AD7CE0">
      <w:pPr>
        <w:jc w:val="center"/>
        <w:rPr>
          <w:b/>
          <w:bCs/>
          <w:sz w:val="28"/>
          <w:szCs w:val="22"/>
        </w:rPr>
      </w:pPr>
      <w:r w:rsidRPr="00AD7CE0">
        <w:rPr>
          <w:b/>
          <w:bCs/>
          <w:sz w:val="28"/>
          <w:szCs w:val="22"/>
        </w:rPr>
        <w:t>Configuration du Routeur (DIGI_ROUTER)</w:t>
      </w:r>
    </w:p>
    <w:p w14:paraId="06DD31D8" w14:textId="095CB378" w:rsidR="00330FEE" w:rsidRPr="000A325D" w:rsidRDefault="00AD7CE0" w:rsidP="00330FEE">
      <w:pPr>
        <w:rPr>
          <w:b/>
          <w:bCs/>
        </w:rPr>
      </w:pPr>
      <w:r>
        <w:rPr>
          <w:b/>
          <w:bCs/>
        </w:rPr>
        <w:br/>
      </w:r>
      <w:r w:rsidR="00330FEE" w:rsidRPr="00AD7CE0">
        <w:rPr>
          <w:b/>
          <w:bCs/>
          <w:u w:val="single"/>
        </w:rPr>
        <w:t>Configuration des sous-interfaces pour le routage inter-VLAN</w:t>
      </w:r>
      <w:r w:rsidRPr="00AD7CE0">
        <w:rPr>
          <w:b/>
          <w:bCs/>
          <w:u w:val="single"/>
        </w:rPr>
        <w:t> :</w:t>
      </w:r>
    </w:p>
    <w:p w14:paraId="68B59531" w14:textId="0299213E" w:rsidR="00330FEE" w:rsidRPr="000A325D" w:rsidRDefault="00330FEE" w:rsidP="00110571">
      <w:r w:rsidRPr="000A325D">
        <w:t>Des sous-interfaces ont été créées pour chaque VLAN afin de permettre la communication inter-VLAN. Chaque sous-interface a reçu une adresse IP correspondant à la passerelle de son VLAN.</w:t>
      </w:r>
    </w:p>
    <w:p w14:paraId="19295C88" w14:textId="77777777" w:rsidR="00330FEE" w:rsidRPr="00FC05FB" w:rsidRDefault="00330FEE" w:rsidP="00AD7CE0">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GB"/>
        </w:rPr>
      </w:pPr>
      <w:r w:rsidRPr="00FC05FB">
        <w:rPr>
          <w:rFonts w:ascii="Monospace" w:hAnsi="Monospace" w:cs="Courier New"/>
          <w:color w:val="FFFFFF" w:themeColor="background1"/>
          <w:sz w:val="20"/>
          <w:highlight w:val="black"/>
          <w:lang w:val="en-GB"/>
        </w:rPr>
        <w:t>interface FastEthernet0/1.10</w:t>
      </w:r>
    </w:p>
    <w:p w14:paraId="62CF9E2D" w14:textId="77777777" w:rsidR="00330FEE" w:rsidRPr="00FC05FB" w:rsidRDefault="00330FEE" w:rsidP="00AD7CE0">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GB"/>
        </w:rPr>
      </w:pPr>
      <w:r w:rsidRPr="00FC05FB">
        <w:rPr>
          <w:rFonts w:ascii="Monospace" w:hAnsi="Monospace" w:cs="Courier New"/>
          <w:color w:val="FFFFFF" w:themeColor="background1"/>
          <w:sz w:val="20"/>
          <w:highlight w:val="black"/>
          <w:lang w:val="en-GB"/>
        </w:rPr>
        <w:t>encapsulation dot1q 10</w:t>
      </w:r>
    </w:p>
    <w:p w14:paraId="1D115392" w14:textId="05833382" w:rsidR="00330FEE" w:rsidRDefault="00330FEE" w:rsidP="00AD7CE0">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roofErr w:type="spellStart"/>
      <w:r w:rsidRPr="00AD7CE0">
        <w:rPr>
          <w:rFonts w:ascii="Monospace" w:hAnsi="Monospace" w:cs="Courier New"/>
          <w:color w:val="FFFFFF" w:themeColor="background1"/>
          <w:sz w:val="20"/>
          <w:highlight w:val="black"/>
          <w:lang w:val="en-US"/>
        </w:rPr>
        <w:t>ip</w:t>
      </w:r>
      <w:proofErr w:type="spellEnd"/>
      <w:r w:rsidRPr="00AD7CE0">
        <w:rPr>
          <w:rFonts w:ascii="Monospace" w:hAnsi="Monospace" w:cs="Courier New"/>
          <w:color w:val="FFFFFF" w:themeColor="background1"/>
          <w:sz w:val="20"/>
          <w:highlight w:val="black"/>
          <w:lang w:val="en-US"/>
        </w:rPr>
        <w:t xml:space="preserve"> address 192.168.10.1 255.255.255.0</w:t>
      </w:r>
    </w:p>
    <w:p w14:paraId="7873A1C9" w14:textId="77777777" w:rsidR="00AD7CE0" w:rsidRPr="00AD7CE0" w:rsidRDefault="00AD7CE0" w:rsidP="00AD7CE0">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
    <w:p w14:paraId="3CBFCF4C" w14:textId="77777777" w:rsidR="00330FEE" w:rsidRPr="00AD7CE0" w:rsidRDefault="00330FEE" w:rsidP="00AD7CE0">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AD7CE0">
        <w:rPr>
          <w:rFonts w:ascii="Monospace" w:hAnsi="Monospace" w:cs="Courier New"/>
          <w:color w:val="FFFFFF" w:themeColor="background1"/>
          <w:sz w:val="20"/>
          <w:highlight w:val="black"/>
          <w:lang w:val="en-US"/>
        </w:rPr>
        <w:t>interface FastEthernet0/1.20</w:t>
      </w:r>
    </w:p>
    <w:p w14:paraId="2580667C" w14:textId="77777777" w:rsidR="00330FEE" w:rsidRPr="00AD7CE0" w:rsidRDefault="00330FEE" w:rsidP="00AD7CE0">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AD7CE0">
        <w:rPr>
          <w:rFonts w:ascii="Monospace" w:hAnsi="Monospace" w:cs="Courier New"/>
          <w:color w:val="FFFFFF" w:themeColor="background1"/>
          <w:sz w:val="20"/>
          <w:highlight w:val="black"/>
          <w:lang w:val="en-US"/>
        </w:rPr>
        <w:t>encapsulation dot1q 20</w:t>
      </w:r>
    </w:p>
    <w:p w14:paraId="74E9BAB5" w14:textId="0D449C89" w:rsidR="00330FEE" w:rsidRDefault="00330FEE" w:rsidP="00AD7CE0">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roofErr w:type="spellStart"/>
      <w:proofErr w:type="gramStart"/>
      <w:r w:rsidRPr="00AD7CE0">
        <w:rPr>
          <w:rFonts w:ascii="Monospace" w:hAnsi="Monospace" w:cs="Courier New"/>
          <w:color w:val="FFFFFF" w:themeColor="background1"/>
          <w:sz w:val="20"/>
          <w:highlight w:val="black"/>
          <w:lang w:val="en-US"/>
        </w:rPr>
        <w:t>ip</w:t>
      </w:r>
      <w:proofErr w:type="spellEnd"/>
      <w:proofErr w:type="gramEnd"/>
      <w:r w:rsidRPr="00AD7CE0">
        <w:rPr>
          <w:rFonts w:ascii="Monospace" w:hAnsi="Monospace" w:cs="Courier New"/>
          <w:color w:val="FFFFFF" w:themeColor="background1"/>
          <w:sz w:val="20"/>
          <w:highlight w:val="black"/>
          <w:lang w:val="en-US"/>
        </w:rPr>
        <w:t xml:space="preserve"> address 192.168.20.1 255.255.255.0</w:t>
      </w:r>
    </w:p>
    <w:p w14:paraId="599C3D14" w14:textId="77777777" w:rsidR="00AD7CE0" w:rsidRPr="00AD7CE0" w:rsidRDefault="00AD7CE0" w:rsidP="00AD7CE0">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
    <w:p w14:paraId="45AC9AE1" w14:textId="77777777" w:rsidR="00330FEE" w:rsidRPr="00AD7CE0" w:rsidRDefault="00330FEE" w:rsidP="00AD7CE0">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AD7CE0">
        <w:rPr>
          <w:rFonts w:ascii="Monospace" w:hAnsi="Monospace" w:cs="Courier New"/>
          <w:color w:val="FFFFFF" w:themeColor="background1"/>
          <w:sz w:val="20"/>
          <w:highlight w:val="black"/>
          <w:lang w:val="en-US"/>
        </w:rPr>
        <w:t>interface FastEthernet0/1.30</w:t>
      </w:r>
    </w:p>
    <w:p w14:paraId="09BE7D96" w14:textId="77777777" w:rsidR="00330FEE" w:rsidRPr="00AD7CE0" w:rsidRDefault="00330FEE" w:rsidP="00AD7CE0">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AD7CE0">
        <w:rPr>
          <w:rFonts w:ascii="Monospace" w:hAnsi="Monospace" w:cs="Courier New"/>
          <w:color w:val="FFFFFF" w:themeColor="background1"/>
          <w:sz w:val="20"/>
          <w:highlight w:val="black"/>
          <w:lang w:val="en-US"/>
        </w:rPr>
        <w:t>encapsulation dot1q 30</w:t>
      </w:r>
    </w:p>
    <w:p w14:paraId="3CF908D3" w14:textId="2C5B7DDA" w:rsidR="00330FEE" w:rsidRDefault="00330FEE" w:rsidP="00AD7CE0">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roofErr w:type="spellStart"/>
      <w:r w:rsidRPr="00AD7CE0">
        <w:rPr>
          <w:rFonts w:ascii="Monospace" w:hAnsi="Monospace" w:cs="Courier New"/>
          <w:color w:val="FFFFFF" w:themeColor="background1"/>
          <w:sz w:val="20"/>
          <w:highlight w:val="black"/>
          <w:lang w:val="en-US"/>
        </w:rPr>
        <w:t>ip</w:t>
      </w:r>
      <w:proofErr w:type="spellEnd"/>
      <w:r w:rsidRPr="00AD7CE0">
        <w:rPr>
          <w:rFonts w:ascii="Monospace" w:hAnsi="Monospace" w:cs="Courier New"/>
          <w:color w:val="FFFFFF" w:themeColor="background1"/>
          <w:sz w:val="20"/>
          <w:highlight w:val="black"/>
          <w:lang w:val="en-US"/>
        </w:rPr>
        <w:t xml:space="preserve"> address 192.168.30.1 255.255.255.0</w:t>
      </w:r>
    </w:p>
    <w:p w14:paraId="5EFAC65D" w14:textId="77777777" w:rsidR="00AD7CE0" w:rsidRPr="00AD7CE0" w:rsidRDefault="00AD7CE0" w:rsidP="00AD7CE0">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
    <w:p w14:paraId="38D45D58" w14:textId="77777777" w:rsidR="00330FEE" w:rsidRPr="00AD7CE0" w:rsidRDefault="00330FEE" w:rsidP="00AD7CE0">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AD7CE0">
        <w:rPr>
          <w:rFonts w:ascii="Monospace" w:hAnsi="Monospace" w:cs="Courier New"/>
          <w:color w:val="FFFFFF" w:themeColor="background1"/>
          <w:sz w:val="20"/>
          <w:highlight w:val="black"/>
          <w:lang w:val="en-US"/>
        </w:rPr>
        <w:t>interface FastEthernet0/1.40</w:t>
      </w:r>
    </w:p>
    <w:p w14:paraId="460DD8E0" w14:textId="77777777" w:rsidR="00330FEE" w:rsidRPr="003B1AD0" w:rsidRDefault="00330FEE" w:rsidP="00AD7CE0">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rPr>
      </w:pPr>
      <w:proofErr w:type="gramStart"/>
      <w:r w:rsidRPr="003B1AD0">
        <w:rPr>
          <w:rFonts w:ascii="Monospace" w:hAnsi="Monospace" w:cs="Courier New"/>
          <w:color w:val="FFFFFF" w:themeColor="background1"/>
          <w:sz w:val="20"/>
          <w:highlight w:val="black"/>
        </w:rPr>
        <w:lastRenderedPageBreak/>
        <w:t>encapsulation</w:t>
      </w:r>
      <w:proofErr w:type="gramEnd"/>
      <w:r w:rsidRPr="003B1AD0">
        <w:rPr>
          <w:rFonts w:ascii="Monospace" w:hAnsi="Monospace" w:cs="Courier New"/>
          <w:color w:val="FFFFFF" w:themeColor="background1"/>
          <w:sz w:val="20"/>
          <w:highlight w:val="black"/>
        </w:rPr>
        <w:t xml:space="preserve"> dot1q 40</w:t>
      </w:r>
    </w:p>
    <w:p w14:paraId="1C45F666" w14:textId="77777777" w:rsidR="00330FEE" w:rsidRPr="003B1AD0" w:rsidRDefault="00330FEE" w:rsidP="00AD7CE0">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rPr>
      </w:pPr>
      <w:proofErr w:type="spellStart"/>
      <w:proofErr w:type="gramStart"/>
      <w:r w:rsidRPr="003B1AD0">
        <w:rPr>
          <w:rFonts w:ascii="Monospace" w:hAnsi="Monospace" w:cs="Courier New"/>
          <w:color w:val="FFFFFF" w:themeColor="background1"/>
          <w:sz w:val="20"/>
          <w:highlight w:val="black"/>
        </w:rPr>
        <w:t>ip</w:t>
      </w:r>
      <w:proofErr w:type="spellEnd"/>
      <w:proofErr w:type="gramEnd"/>
      <w:r w:rsidRPr="003B1AD0">
        <w:rPr>
          <w:rFonts w:ascii="Monospace" w:hAnsi="Monospace" w:cs="Courier New"/>
          <w:color w:val="FFFFFF" w:themeColor="background1"/>
          <w:sz w:val="20"/>
          <w:highlight w:val="black"/>
        </w:rPr>
        <w:t xml:space="preserve"> </w:t>
      </w:r>
      <w:proofErr w:type="spellStart"/>
      <w:r w:rsidRPr="003B1AD0">
        <w:rPr>
          <w:rFonts w:ascii="Monospace" w:hAnsi="Monospace" w:cs="Courier New"/>
          <w:color w:val="FFFFFF" w:themeColor="background1"/>
          <w:sz w:val="20"/>
          <w:highlight w:val="black"/>
        </w:rPr>
        <w:t>address</w:t>
      </w:r>
      <w:proofErr w:type="spellEnd"/>
      <w:r w:rsidRPr="003B1AD0">
        <w:rPr>
          <w:rFonts w:ascii="Monospace" w:hAnsi="Monospace" w:cs="Courier New"/>
          <w:color w:val="FFFFFF" w:themeColor="background1"/>
          <w:sz w:val="20"/>
          <w:highlight w:val="black"/>
        </w:rPr>
        <w:t xml:space="preserve"> 192.168.40.1 255.255.255.0</w:t>
      </w:r>
    </w:p>
    <w:p w14:paraId="5687D5DB" w14:textId="4C111B42" w:rsidR="0013225E" w:rsidRDefault="0013225E" w:rsidP="00330FEE">
      <w:pPr>
        <w:rPr>
          <w:b/>
          <w:bCs/>
          <w:u w:val="single"/>
        </w:rPr>
      </w:pPr>
    </w:p>
    <w:p w14:paraId="430A658C" w14:textId="230D7680" w:rsidR="00330FEE" w:rsidRPr="00AD7CE0" w:rsidRDefault="00330FEE" w:rsidP="00330FEE">
      <w:pPr>
        <w:rPr>
          <w:b/>
          <w:bCs/>
          <w:u w:val="single"/>
        </w:rPr>
      </w:pPr>
      <w:r w:rsidRPr="00AD7CE0">
        <w:rPr>
          <w:b/>
          <w:bCs/>
          <w:u w:val="single"/>
        </w:rPr>
        <w:t>Configuration du NAT pour l'accès Internet</w:t>
      </w:r>
      <w:r w:rsidR="00AD7CE0" w:rsidRPr="00AD7CE0">
        <w:rPr>
          <w:b/>
          <w:bCs/>
          <w:u w:val="single"/>
        </w:rPr>
        <w:t> :</w:t>
      </w:r>
    </w:p>
    <w:p w14:paraId="00E67212" w14:textId="77777777" w:rsidR="00330FEE" w:rsidRPr="000A325D" w:rsidRDefault="00330FEE" w:rsidP="00330FEE">
      <w:r w:rsidRPr="000A325D">
        <w:t>Le NAT a été configuré pour permettre aux VLANs d'accéder à Internet via l'interface WAN.</w:t>
      </w:r>
    </w:p>
    <w:p w14:paraId="1F054E11" w14:textId="77777777" w:rsidR="00330FEE" w:rsidRPr="002860E7"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2860E7">
        <w:rPr>
          <w:rFonts w:ascii="Monospace" w:hAnsi="Monospace" w:cs="Courier New"/>
          <w:color w:val="FFFFFF" w:themeColor="background1"/>
          <w:sz w:val="20"/>
          <w:highlight w:val="black"/>
          <w:lang w:val="en-US"/>
        </w:rPr>
        <w:t>interface FastEthernet0/0</w:t>
      </w:r>
    </w:p>
    <w:p w14:paraId="2990A67A" w14:textId="77777777" w:rsidR="00330FEE" w:rsidRPr="002860E7"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roofErr w:type="spellStart"/>
      <w:proofErr w:type="gramStart"/>
      <w:r w:rsidRPr="002860E7">
        <w:rPr>
          <w:rFonts w:ascii="Monospace" w:hAnsi="Monospace" w:cs="Courier New"/>
          <w:color w:val="FFFFFF" w:themeColor="background1"/>
          <w:sz w:val="20"/>
          <w:highlight w:val="black"/>
          <w:lang w:val="en-US"/>
        </w:rPr>
        <w:t>ip</w:t>
      </w:r>
      <w:proofErr w:type="spellEnd"/>
      <w:proofErr w:type="gramEnd"/>
      <w:r w:rsidRPr="002860E7">
        <w:rPr>
          <w:rFonts w:ascii="Monospace" w:hAnsi="Monospace" w:cs="Courier New"/>
          <w:color w:val="FFFFFF" w:themeColor="background1"/>
          <w:sz w:val="20"/>
          <w:highlight w:val="black"/>
          <w:lang w:val="en-US"/>
        </w:rPr>
        <w:t xml:space="preserve"> address 68.101.36.129 255.255.255.0</w:t>
      </w:r>
    </w:p>
    <w:p w14:paraId="2D4F4C4F" w14:textId="77777777" w:rsidR="00330FEE" w:rsidRPr="002860E7"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roofErr w:type="spellStart"/>
      <w:r w:rsidRPr="002860E7">
        <w:rPr>
          <w:rFonts w:ascii="Monospace" w:hAnsi="Monospace" w:cs="Courier New"/>
          <w:color w:val="FFFFFF" w:themeColor="background1"/>
          <w:sz w:val="20"/>
          <w:highlight w:val="black"/>
          <w:lang w:val="en-US"/>
        </w:rPr>
        <w:t>ip</w:t>
      </w:r>
      <w:proofErr w:type="spellEnd"/>
      <w:r w:rsidRPr="002860E7">
        <w:rPr>
          <w:rFonts w:ascii="Monospace" w:hAnsi="Monospace" w:cs="Courier New"/>
          <w:color w:val="FFFFFF" w:themeColor="background1"/>
          <w:sz w:val="20"/>
          <w:highlight w:val="black"/>
          <w:lang w:val="en-US"/>
        </w:rPr>
        <w:t xml:space="preserve"> </w:t>
      </w:r>
      <w:proofErr w:type="spellStart"/>
      <w:r w:rsidRPr="002860E7">
        <w:rPr>
          <w:rFonts w:ascii="Monospace" w:hAnsi="Monospace" w:cs="Courier New"/>
          <w:color w:val="FFFFFF" w:themeColor="background1"/>
          <w:sz w:val="20"/>
          <w:highlight w:val="black"/>
          <w:lang w:val="en-US"/>
        </w:rPr>
        <w:t>nat</w:t>
      </w:r>
      <w:proofErr w:type="spellEnd"/>
      <w:r w:rsidRPr="002860E7">
        <w:rPr>
          <w:rFonts w:ascii="Monospace" w:hAnsi="Monospace" w:cs="Courier New"/>
          <w:color w:val="FFFFFF" w:themeColor="background1"/>
          <w:sz w:val="20"/>
          <w:highlight w:val="black"/>
          <w:lang w:val="en-US"/>
        </w:rPr>
        <w:t xml:space="preserve"> outside</w:t>
      </w:r>
    </w:p>
    <w:p w14:paraId="6BFBF561" w14:textId="40B1C1B8" w:rsidR="00330FEE" w:rsidRPr="002860E7"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roofErr w:type="gramStart"/>
      <w:r w:rsidRPr="002860E7">
        <w:rPr>
          <w:rFonts w:ascii="Monospace" w:hAnsi="Monospace" w:cs="Courier New"/>
          <w:color w:val="FFFFFF" w:themeColor="background1"/>
          <w:sz w:val="20"/>
          <w:highlight w:val="black"/>
          <w:lang w:val="en-US"/>
        </w:rPr>
        <w:t>no</w:t>
      </w:r>
      <w:proofErr w:type="gramEnd"/>
      <w:r w:rsidRPr="002860E7">
        <w:rPr>
          <w:rFonts w:ascii="Monospace" w:hAnsi="Monospace" w:cs="Courier New"/>
          <w:color w:val="FFFFFF" w:themeColor="background1"/>
          <w:sz w:val="20"/>
          <w:highlight w:val="black"/>
          <w:lang w:val="en-US"/>
        </w:rPr>
        <w:t xml:space="preserve"> shutdown</w:t>
      </w:r>
    </w:p>
    <w:p w14:paraId="650A0AB6" w14:textId="77777777" w:rsidR="002860E7" w:rsidRPr="002860E7" w:rsidRDefault="002860E7"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
    <w:p w14:paraId="3C018B6A" w14:textId="77777777" w:rsidR="00330FEE" w:rsidRPr="002860E7"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2860E7">
        <w:rPr>
          <w:rFonts w:ascii="Monospace" w:hAnsi="Monospace" w:cs="Courier New"/>
          <w:color w:val="FFFFFF" w:themeColor="background1"/>
          <w:sz w:val="20"/>
          <w:highlight w:val="black"/>
          <w:lang w:val="en-US"/>
        </w:rPr>
        <w:t>interface FastEthernet0/1</w:t>
      </w:r>
    </w:p>
    <w:p w14:paraId="224E410B" w14:textId="77777777" w:rsidR="00330FEE" w:rsidRPr="002860E7"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roofErr w:type="spellStart"/>
      <w:r w:rsidRPr="002860E7">
        <w:rPr>
          <w:rFonts w:ascii="Monospace" w:hAnsi="Monospace" w:cs="Courier New"/>
          <w:color w:val="FFFFFF" w:themeColor="background1"/>
          <w:sz w:val="20"/>
          <w:highlight w:val="black"/>
          <w:lang w:val="en-US"/>
        </w:rPr>
        <w:t>ip</w:t>
      </w:r>
      <w:proofErr w:type="spellEnd"/>
      <w:r w:rsidRPr="002860E7">
        <w:rPr>
          <w:rFonts w:ascii="Monospace" w:hAnsi="Monospace" w:cs="Courier New"/>
          <w:color w:val="FFFFFF" w:themeColor="background1"/>
          <w:sz w:val="20"/>
          <w:highlight w:val="black"/>
          <w:lang w:val="en-US"/>
        </w:rPr>
        <w:t xml:space="preserve"> </w:t>
      </w:r>
      <w:proofErr w:type="spellStart"/>
      <w:r w:rsidRPr="002860E7">
        <w:rPr>
          <w:rFonts w:ascii="Monospace" w:hAnsi="Monospace" w:cs="Courier New"/>
          <w:color w:val="FFFFFF" w:themeColor="background1"/>
          <w:sz w:val="20"/>
          <w:highlight w:val="black"/>
          <w:lang w:val="en-US"/>
        </w:rPr>
        <w:t>nat</w:t>
      </w:r>
      <w:proofErr w:type="spellEnd"/>
      <w:r w:rsidRPr="002860E7">
        <w:rPr>
          <w:rFonts w:ascii="Monospace" w:hAnsi="Monospace" w:cs="Courier New"/>
          <w:color w:val="FFFFFF" w:themeColor="background1"/>
          <w:sz w:val="20"/>
          <w:highlight w:val="black"/>
          <w:lang w:val="en-US"/>
        </w:rPr>
        <w:t xml:space="preserve"> inside</w:t>
      </w:r>
    </w:p>
    <w:p w14:paraId="48604A71" w14:textId="568D5B96" w:rsidR="00330FEE" w:rsidRPr="002860E7"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roofErr w:type="gramStart"/>
      <w:r w:rsidRPr="002860E7">
        <w:rPr>
          <w:rFonts w:ascii="Monospace" w:hAnsi="Monospace" w:cs="Courier New"/>
          <w:color w:val="FFFFFF" w:themeColor="background1"/>
          <w:sz w:val="20"/>
          <w:highlight w:val="black"/>
          <w:lang w:val="en-US"/>
        </w:rPr>
        <w:t>no</w:t>
      </w:r>
      <w:proofErr w:type="gramEnd"/>
      <w:r w:rsidRPr="002860E7">
        <w:rPr>
          <w:rFonts w:ascii="Monospace" w:hAnsi="Monospace" w:cs="Courier New"/>
          <w:color w:val="FFFFFF" w:themeColor="background1"/>
          <w:sz w:val="20"/>
          <w:highlight w:val="black"/>
          <w:lang w:val="en-US"/>
        </w:rPr>
        <w:t xml:space="preserve"> shutdown</w:t>
      </w:r>
    </w:p>
    <w:p w14:paraId="6E97C2C2" w14:textId="77777777" w:rsidR="002860E7" w:rsidRPr="002860E7" w:rsidRDefault="002860E7"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
    <w:p w14:paraId="3114BBC0" w14:textId="77777777" w:rsidR="00330FEE" w:rsidRPr="002860E7"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roofErr w:type="spellStart"/>
      <w:r w:rsidRPr="002860E7">
        <w:rPr>
          <w:rFonts w:ascii="Monospace" w:hAnsi="Monospace" w:cs="Courier New"/>
          <w:color w:val="FFFFFF" w:themeColor="background1"/>
          <w:sz w:val="20"/>
          <w:highlight w:val="black"/>
          <w:lang w:val="en-US"/>
        </w:rPr>
        <w:t>ip</w:t>
      </w:r>
      <w:proofErr w:type="spellEnd"/>
      <w:r w:rsidRPr="002860E7">
        <w:rPr>
          <w:rFonts w:ascii="Monospace" w:hAnsi="Monospace" w:cs="Courier New"/>
          <w:color w:val="FFFFFF" w:themeColor="background1"/>
          <w:sz w:val="20"/>
          <w:highlight w:val="black"/>
          <w:lang w:val="en-US"/>
        </w:rPr>
        <w:t xml:space="preserve"> </w:t>
      </w:r>
      <w:proofErr w:type="spellStart"/>
      <w:r w:rsidRPr="002860E7">
        <w:rPr>
          <w:rFonts w:ascii="Monospace" w:hAnsi="Monospace" w:cs="Courier New"/>
          <w:color w:val="FFFFFF" w:themeColor="background1"/>
          <w:sz w:val="20"/>
          <w:highlight w:val="black"/>
          <w:lang w:val="en-US"/>
        </w:rPr>
        <w:t>nat</w:t>
      </w:r>
      <w:proofErr w:type="spellEnd"/>
      <w:r w:rsidRPr="002860E7">
        <w:rPr>
          <w:rFonts w:ascii="Monospace" w:hAnsi="Monospace" w:cs="Courier New"/>
          <w:color w:val="FFFFFF" w:themeColor="background1"/>
          <w:sz w:val="20"/>
          <w:highlight w:val="black"/>
          <w:lang w:val="en-US"/>
        </w:rPr>
        <w:t xml:space="preserve"> inside source list 1 interface FastEthernet0/0 overload</w:t>
      </w:r>
    </w:p>
    <w:p w14:paraId="03738168" w14:textId="77777777" w:rsidR="00330FEE" w:rsidRPr="002860E7"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rPr>
      </w:pPr>
      <w:proofErr w:type="spellStart"/>
      <w:proofErr w:type="gramStart"/>
      <w:r w:rsidRPr="002860E7">
        <w:rPr>
          <w:rFonts w:ascii="Monospace" w:hAnsi="Monospace" w:cs="Courier New"/>
          <w:color w:val="FFFFFF" w:themeColor="background1"/>
          <w:sz w:val="20"/>
          <w:highlight w:val="black"/>
        </w:rPr>
        <w:t>access</w:t>
      </w:r>
      <w:proofErr w:type="gramEnd"/>
      <w:r w:rsidRPr="002860E7">
        <w:rPr>
          <w:rFonts w:ascii="Monospace" w:hAnsi="Monospace" w:cs="Courier New"/>
          <w:color w:val="FFFFFF" w:themeColor="background1"/>
          <w:sz w:val="20"/>
          <w:highlight w:val="black"/>
        </w:rPr>
        <w:t>-list</w:t>
      </w:r>
      <w:proofErr w:type="spellEnd"/>
      <w:r w:rsidRPr="002860E7">
        <w:rPr>
          <w:rFonts w:ascii="Monospace" w:hAnsi="Monospace" w:cs="Courier New"/>
          <w:color w:val="FFFFFF" w:themeColor="background1"/>
          <w:sz w:val="20"/>
          <w:highlight w:val="black"/>
        </w:rPr>
        <w:t xml:space="preserve"> 1 permit 192.168.0.0 0.0.255.255</w:t>
      </w:r>
    </w:p>
    <w:p w14:paraId="356A8A8A" w14:textId="5F1B478B" w:rsidR="002D190F" w:rsidRDefault="002D190F" w:rsidP="00330FEE">
      <w:pPr>
        <w:rPr>
          <w:b/>
          <w:bCs/>
          <w:u w:val="single"/>
        </w:rPr>
      </w:pPr>
    </w:p>
    <w:p w14:paraId="01381F4B" w14:textId="2781B0DB" w:rsidR="00330FEE" w:rsidRPr="002860E7" w:rsidRDefault="00330FEE" w:rsidP="00330FEE">
      <w:pPr>
        <w:rPr>
          <w:b/>
          <w:bCs/>
          <w:u w:val="single"/>
        </w:rPr>
      </w:pPr>
      <w:r w:rsidRPr="002860E7">
        <w:rPr>
          <w:b/>
          <w:bCs/>
          <w:u w:val="single"/>
        </w:rPr>
        <w:t>Configuration du DHCP</w:t>
      </w:r>
      <w:r w:rsidR="002860E7" w:rsidRPr="002860E7">
        <w:rPr>
          <w:b/>
          <w:bCs/>
          <w:u w:val="single"/>
        </w:rPr>
        <w:t> :</w:t>
      </w:r>
    </w:p>
    <w:p w14:paraId="04D2D8DE" w14:textId="4E9D9EA0" w:rsidR="00330FEE" w:rsidRPr="002860E7" w:rsidRDefault="00330FEE" w:rsidP="00330FEE">
      <w:r w:rsidRPr="000A325D">
        <w:t>Le routeur a été configuré pour fournir des adresses IP dynamiques aux clients des différents VLANs.</w:t>
      </w:r>
    </w:p>
    <w:p w14:paraId="27D6737F" w14:textId="77777777" w:rsidR="00330FEE" w:rsidRPr="002860E7"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roofErr w:type="spellStart"/>
      <w:r w:rsidRPr="002860E7">
        <w:rPr>
          <w:rFonts w:ascii="Monospace" w:hAnsi="Monospace" w:cs="Courier New"/>
          <w:color w:val="FFFFFF" w:themeColor="background1"/>
          <w:sz w:val="20"/>
          <w:highlight w:val="black"/>
          <w:lang w:val="en-US"/>
        </w:rPr>
        <w:t>ip</w:t>
      </w:r>
      <w:proofErr w:type="spellEnd"/>
      <w:r w:rsidRPr="002860E7">
        <w:rPr>
          <w:rFonts w:ascii="Monospace" w:hAnsi="Monospace" w:cs="Courier New"/>
          <w:color w:val="FFFFFF" w:themeColor="background1"/>
          <w:sz w:val="20"/>
          <w:highlight w:val="black"/>
          <w:lang w:val="en-US"/>
        </w:rPr>
        <w:t xml:space="preserve"> </w:t>
      </w:r>
      <w:proofErr w:type="spellStart"/>
      <w:r w:rsidRPr="002860E7">
        <w:rPr>
          <w:rFonts w:ascii="Monospace" w:hAnsi="Monospace" w:cs="Courier New"/>
          <w:color w:val="FFFFFF" w:themeColor="background1"/>
          <w:sz w:val="20"/>
          <w:highlight w:val="black"/>
          <w:lang w:val="en-US"/>
        </w:rPr>
        <w:t>dhcp</w:t>
      </w:r>
      <w:proofErr w:type="spellEnd"/>
      <w:r w:rsidRPr="002860E7">
        <w:rPr>
          <w:rFonts w:ascii="Monospace" w:hAnsi="Monospace" w:cs="Courier New"/>
          <w:color w:val="FFFFFF" w:themeColor="background1"/>
          <w:sz w:val="20"/>
          <w:highlight w:val="black"/>
          <w:lang w:val="en-US"/>
        </w:rPr>
        <w:t xml:space="preserve"> </w:t>
      </w:r>
      <w:proofErr w:type="gramStart"/>
      <w:r w:rsidRPr="002860E7">
        <w:rPr>
          <w:rFonts w:ascii="Monospace" w:hAnsi="Monospace" w:cs="Courier New"/>
          <w:color w:val="FFFFFF" w:themeColor="background1"/>
          <w:sz w:val="20"/>
          <w:highlight w:val="black"/>
          <w:lang w:val="en-US"/>
        </w:rPr>
        <w:t>excluded-address</w:t>
      </w:r>
      <w:proofErr w:type="gramEnd"/>
      <w:r w:rsidRPr="002860E7">
        <w:rPr>
          <w:rFonts w:ascii="Monospace" w:hAnsi="Monospace" w:cs="Courier New"/>
          <w:color w:val="FFFFFF" w:themeColor="background1"/>
          <w:sz w:val="20"/>
          <w:highlight w:val="black"/>
          <w:lang w:val="en-US"/>
        </w:rPr>
        <w:t xml:space="preserve"> 192.168.10.1 192.168.10.10</w:t>
      </w:r>
    </w:p>
    <w:p w14:paraId="6919A77A" w14:textId="77777777" w:rsidR="00330FEE" w:rsidRPr="002860E7"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roofErr w:type="spellStart"/>
      <w:r w:rsidRPr="002860E7">
        <w:rPr>
          <w:rFonts w:ascii="Monospace" w:hAnsi="Monospace" w:cs="Courier New"/>
          <w:color w:val="FFFFFF" w:themeColor="background1"/>
          <w:sz w:val="20"/>
          <w:highlight w:val="black"/>
          <w:lang w:val="en-US"/>
        </w:rPr>
        <w:t>ip</w:t>
      </w:r>
      <w:proofErr w:type="spellEnd"/>
      <w:r w:rsidRPr="002860E7">
        <w:rPr>
          <w:rFonts w:ascii="Monospace" w:hAnsi="Monospace" w:cs="Courier New"/>
          <w:color w:val="FFFFFF" w:themeColor="background1"/>
          <w:sz w:val="20"/>
          <w:highlight w:val="black"/>
          <w:lang w:val="en-US"/>
        </w:rPr>
        <w:t xml:space="preserve"> </w:t>
      </w:r>
      <w:proofErr w:type="spellStart"/>
      <w:r w:rsidRPr="002860E7">
        <w:rPr>
          <w:rFonts w:ascii="Monospace" w:hAnsi="Monospace" w:cs="Courier New"/>
          <w:color w:val="FFFFFF" w:themeColor="background1"/>
          <w:sz w:val="20"/>
          <w:highlight w:val="black"/>
          <w:lang w:val="en-US"/>
        </w:rPr>
        <w:t>dhcp</w:t>
      </w:r>
      <w:proofErr w:type="spellEnd"/>
      <w:r w:rsidRPr="002860E7">
        <w:rPr>
          <w:rFonts w:ascii="Monospace" w:hAnsi="Monospace" w:cs="Courier New"/>
          <w:color w:val="FFFFFF" w:themeColor="background1"/>
          <w:sz w:val="20"/>
          <w:highlight w:val="black"/>
          <w:lang w:val="en-US"/>
        </w:rPr>
        <w:t xml:space="preserve"> pool VLAN10</w:t>
      </w:r>
    </w:p>
    <w:p w14:paraId="183AD315" w14:textId="77777777" w:rsidR="00330FEE" w:rsidRPr="002860E7"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2860E7">
        <w:rPr>
          <w:rFonts w:ascii="Monospace" w:hAnsi="Monospace" w:cs="Courier New"/>
          <w:color w:val="FFFFFF" w:themeColor="background1"/>
          <w:sz w:val="20"/>
          <w:highlight w:val="black"/>
          <w:lang w:val="en-US"/>
        </w:rPr>
        <w:t>network 192.168.10.0 255.255.255.0</w:t>
      </w:r>
    </w:p>
    <w:p w14:paraId="23C0855A" w14:textId="77777777" w:rsidR="00330FEE" w:rsidRPr="002860E7"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2860E7">
        <w:rPr>
          <w:rFonts w:ascii="Monospace" w:hAnsi="Monospace" w:cs="Courier New"/>
          <w:color w:val="FFFFFF" w:themeColor="background1"/>
          <w:sz w:val="20"/>
          <w:highlight w:val="black"/>
          <w:lang w:val="en-US"/>
        </w:rPr>
        <w:t>default-router 192.168.10.1</w:t>
      </w:r>
    </w:p>
    <w:p w14:paraId="48F3056B" w14:textId="6858818D" w:rsidR="00330FEE"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roofErr w:type="spellStart"/>
      <w:r w:rsidRPr="002860E7">
        <w:rPr>
          <w:rFonts w:ascii="Monospace" w:hAnsi="Monospace" w:cs="Courier New"/>
          <w:color w:val="FFFFFF" w:themeColor="background1"/>
          <w:sz w:val="20"/>
          <w:highlight w:val="black"/>
          <w:lang w:val="en-US"/>
        </w:rPr>
        <w:t>dns</w:t>
      </w:r>
      <w:proofErr w:type="spellEnd"/>
      <w:r w:rsidRPr="002860E7">
        <w:rPr>
          <w:rFonts w:ascii="Monospace" w:hAnsi="Monospace" w:cs="Courier New"/>
          <w:color w:val="FFFFFF" w:themeColor="background1"/>
          <w:sz w:val="20"/>
          <w:highlight w:val="black"/>
          <w:lang w:val="en-US"/>
        </w:rPr>
        <w:t>-server 192.168.70.3</w:t>
      </w:r>
    </w:p>
    <w:p w14:paraId="06D0BF10" w14:textId="77777777" w:rsidR="002860E7" w:rsidRPr="002860E7" w:rsidRDefault="002860E7"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
    <w:p w14:paraId="2E23C253" w14:textId="77777777" w:rsidR="00330FEE" w:rsidRPr="002860E7"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roofErr w:type="spellStart"/>
      <w:r w:rsidRPr="002860E7">
        <w:rPr>
          <w:rFonts w:ascii="Monospace" w:hAnsi="Monospace" w:cs="Courier New"/>
          <w:color w:val="FFFFFF" w:themeColor="background1"/>
          <w:sz w:val="20"/>
          <w:highlight w:val="black"/>
          <w:lang w:val="en-US"/>
        </w:rPr>
        <w:t>ip</w:t>
      </w:r>
      <w:proofErr w:type="spellEnd"/>
      <w:r w:rsidRPr="002860E7">
        <w:rPr>
          <w:rFonts w:ascii="Monospace" w:hAnsi="Monospace" w:cs="Courier New"/>
          <w:color w:val="FFFFFF" w:themeColor="background1"/>
          <w:sz w:val="20"/>
          <w:highlight w:val="black"/>
          <w:lang w:val="en-US"/>
        </w:rPr>
        <w:t xml:space="preserve"> </w:t>
      </w:r>
      <w:proofErr w:type="spellStart"/>
      <w:r w:rsidRPr="002860E7">
        <w:rPr>
          <w:rFonts w:ascii="Monospace" w:hAnsi="Monospace" w:cs="Courier New"/>
          <w:color w:val="FFFFFF" w:themeColor="background1"/>
          <w:sz w:val="20"/>
          <w:highlight w:val="black"/>
          <w:lang w:val="en-US"/>
        </w:rPr>
        <w:t>dhcp</w:t>
      </w:r>
      <w:proofErr w:type="spellEnd"/>
      <w:r w:rsidRPr="002860E7">
        <w:rPr>
          <w:rFonts w:ascii="Monospace" w:hAnsi="Monospace" w:cs="Courier New"/>
          <w:color w:val="FFFFFF" w:themeColor="background1"/>
          <w:sz w:val="20"/>
          <w:highlight w:val="black"/>
          <w:lang w:val="en-US"/>
        </w:rPr>
        <w:t xml:space="preserve"> </w:t>
      </w:r>
      <w:proofErr w:type="gramStart"/>
      <w:r w:rsidRPr="002860E7">
        <w:rPr>
          <w:rFonts w:ascii="Monospace" w:hAnsi="Monospace" w:cs="Courier New"/>
          <w:color w:val="FFFFFF" w:themeColor="background1"/>
          <w:sz w:val="20"/>
          <w:highlight w:val="black"/>
          <w:lang w:val="en-US"/>
        </w:rPr>
        <w:t>excluded-address</w:t>
      </w:r>
      <w:proofErr w:type="gramEnd"/>
      <w:r w:rsidRPr="002860E7">
        <w:rPr>
          <w:rFonts w:ascii="Monospace" w:hAnsi="Monospace" w:cs="Courier New"/>
          <w:color w:val="FFFFFF" w:themeColor="background1"/>
          <w:sz w:val="20"/>
          <w:highlight w:val="black"/>
          <w:lang w:val="en-US"/>
        </w:rPr>
        <w:t xml:space="preserve"> 192.168.20.1 192.168.20.10</w:t>
      </w:r>
    </w:p>
    <w:p w14:paraId="2CE2A592" w14:textId="77777777" w:rsidR="00330FEE" w:rsidRPr="003B1AD0"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nl-NL"/>
        </w:rPr>
      </w:pPr>
      <w:proofErr w:type="spellStart"/>
      <w:proofErr w:type="gramStart"/>
      <w:r w:rsidRPr="003B1AD0">
        <w:rPr>
          <w:rFonts w:ascii="Monospace" w:hAnsi="Monospace" w:cs="Courier New"/>
          <w:color w:val="FFFFFF" w:themeColor="background1"/>
          <w:sz w:val="20"/>
          <w:highlight w:val="black"/>
          <w:lang w:val="nl-NL"/>
        </w:rPr>
        <w:t>ip</w:t>
      </w:r>
      <w:proofErr w:type="spellEnd"/>
      <w:proofErr w:type="gramEnd"/>
      <w:r w:rsidRPr="003B1AD0">
        <w:rPr>
          <w:rFonts w:ascii="Monospace" w:hAnsi="Monospace" w:cs="Courier New"/>
          <w:color w:val="FFFFFF" w:themeColor="background1"/>
          <w:sz w:val="20"/>
          <w:highlight w:val="black"/>
          <w:lang w:val="nl-NL"/>
        </w:rPr>
        <w:t xml:space="preserve"> </w:t>
      </w:r>
      <w:proofErr w:type="spellStart"/>
      <w:r w:rsidRPr="003B1AD0">
        <w:rPr>
          <w:rFonts w:ascii="Monospace" w:hAnsi="Monospace" w:cs="Courier New"/>
          <w:color w:val="FFFFFF" w:themeColor="background1"/>
          <w:sz w:val="20"/>
          <w:highlight w:val="black"/>
          <w:lang w:val="nl-NL"/>
        </w:rPr>
        <w:t>dhcp</w:t>
      </w:r>
      <w:proofErr w:type="spellEnd"/>
      <w:r w:rsidRPr="003B1AD0">
        <w:rPr>
          <w:rFonts w:ascii="Monospace" w:hAnsi="Monospace" w:cs="Courier New"/>
          <w:color w:val="FFFFFF" w:themeColor="background1"/>
          <w:sz w:val="20"/>
          <w:highlight w:val="black"/>
          <w:lang w:val="nl-NL"/>
        </w:rPr>
        <w:t xml:space="preserve"> pool VLAN20</w:t>
      </w:r>
    </w:p>
    <w:p w14:paraId="0DF6AD74" w14:textId="77777777" w:rsidR="00330FEE" w:rsidRPr="003B1AD0"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nl-NL"/>
        </w:rPr>
      </w:pPr>
      <w:proofErr w:type="spellStart"/>
      <w:proofErr w:type="gramStart"/>
      <w:r w:rsidRPr="003B1AD0">
        <w:rPr>
          <w:rFonts w:ascii="Monospace" w:hAnsi="Monospace" w:cs="Courier New"/>
          <w:color w:val="FFFFFF" w:themeColor="background1"/>
          <w:sz w:val="20"/>
          <w:highlight w:val="black"/>
          <w:lang w:val="nl-NL"/>
        </w:rPr>
        <w:t>network</w:t>
      </w:r>
      <w:proofErr w:type="spellEnd"/>
      <w:proofErr w:type="gramEnd"/>
      <w:r w:rsidRPr="003B1AD0">
        <w:rPr>
          <w:rFonts w:ascii="Monospace" w:hAnsi="Monospace" w:cs="Courier New"/>
          <w:color w:val="FFFFFF" w:themeColor="background1"/>
          <w:sz w:val="20"/>
          <w:highlight w:val="black"/>
          <w:lang w:val="nl-NL"/>
        </w:rPr>
        <w:t xml:space="preserve"> 192.168.20.0 255.255.255.0</w:t>
      </w:r>
    </w:p>
    <w:p w14:paraId="4B6905B2" w14:textId="77777777" w:rsidR="00330FEE" w:rsidRPr="00B847AA"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B847AA">
        <w:rPr>
          <w:rFonts w:ascii="Monospace" w:hAnsi="Monospace" w:cs="Courier New"/>
          <w:color w:val="FFFFFF" w:themeColor="background1"/>
          <w:sz w:val="20"/>
          <w:highlight w:val="black"/>
          <w:lang w:val="en-US"/>
        </w:rPr>
        <w:t>default-router 192.168.20.1</w:t>
      </w:r>
    </w:p>
    <w:p w14:paraId="170C4D3E" w14:textId="77777777" w:rsidR="00330FEE" w:rsidRPr="00B847AA"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roofErr w:type="spellStart"/>
      <w:r w:rsidRPr="00B847AA">
        <w:rPr>
          <w:rFonts w:ascii="Monospace" w:hAnsi="Monospace" w:cs="Courier New"/>
          <w:color w:val="FFFFFF" w:themeColor="background1"/>
          <w:sz w:val="20"/>
          <w:highlight w:val="black"/>
          <w:lang w:val="en-US"/>
        </w:rPr>
        <w:t>dns</w:t>
      </w:r>
      <w:proofErr w:type="spellEnd"/>
      <w:r w:rsidRPr="00B847AA">
        <w:rPr>
          <w:rFonts w:ascii="Monospace" w:hAnsi="Monospace" w:cs="Courier New"/>
          <w:color w:val="FFFFFF" w:themeColor="background1"/>
          <w:sz w:val="20"/>
          <w:highlight w:val="black"/>
          <w:lang w:val="en-US"/>
        </w:rPr>
        <w:t>-server 192.168.70.3</w:t>
      </w:r>
    </w:p>
    <w:p w14:paraId="4DFBF341" w14:textId="77777777" w:rsidR="00330FEE" w:rsidRPr="00B847AA" w:rsidRDefault="00330FEE" w:rsidP="00330FEE">
      <w:pPr>
        <w:rPr>
          <w:lang w:val="en-US"/>
        </w:rPr>
      </w:pPr>
    </w:p>
    <w:p w14:paraId="6A4132E7" w14:textId="77777777" w:rsidR="0013225E" w:rsidRPr="00B847AA" w:rsidRDefault="0013225E" w:rsidP="001E12C8">
      <w:pPr>
        <w:rPr>
          <w:lang w:val="en-US"/>
        </w:rPr>
      </w:pPr>
    </w:p>
    <w:p w14:paraId="55AFD323" w14:textId="32C92946" w:rsidR="00330FEE" w:rsidRPr="00B847AA" w:rsidRDefault="00330FEE" w:rsidP="00ED715F">
      <w:pPr>
        <w:jc w:val="center"/>
        <w:rPr>
          <w:b/>
          <w:lang w:val="en-US"/>
        </w:rPr>
      </w:pPr>
      <w:r w:rsidRPr="00B847AA">
        <w:rPr>
          <w:b/>
          <w:lang w:val="en-US"/>
        </w:rPr>
        <w:t>Switch L3 (DIGI_SWL3_RDC)</w:t>
      </w:r>
    </w:p>
    <w:p w14:paraId="25296477" w14:textId="226304F8" w:rsidR="00330FEE" w:rsidRDefault="00330FEE" w:rsidP="00ED715F">
      <w:pPr>
        <w:jc w:val="both"/>
      </w:pPr>
      <w:r w:rsidRPr="000A325D">
        <w:t xml:space="preserve">Le switch L3 du RDC est le cœur du réseau. Il gère les VLANs en tant que serveur VTP et assure la communication entre les différents VLANs via des </w:t>
      </w:r>
      <w:proofErr w:type="spellStart"/>
      <w:r w:rsidRPr="000A325D">
        <w:t>trunks</w:t>
      </w:r>
      <w:proofErr w:type="spellEnd"/>
      <w:r w:rsidRPr="000A325D">
        <w:t xml:space="preserve"> et son interconnexion avec le routeur. Il est aussi configuré pour permettre une gestion sécurisée grâce à une IP sur le VLAN 80 et l'accès SSH.</w:t>
      </w:r>
    </w:p>
    <w:p w14:paraId="6CE14882" w14:textId="77777777" w:rsidR="00053FB7" w:rsidRDefault="00053FB7" w:rsidP="00ED715F">
      <w:pPr>
        <w:jc w:val="both"/>
      </w:pPr>
    </w:p>
    <w:p w14:paraId="4BAEED51" w14:textId="77777777" w:rsidR="00053FB7" w:rsidRDefault="00053FB7" w:rsidP="00ED715F">
      <w:pPr>
        <w:jc w:val="both"/>
      </w:pPr>
    </w:p>
    <w:p w14:paraId="0C7766F9" w14:textId="77777777" w:rsidR="00053FB7" w:rsidRDefault="00053FB7" w:rsidP="00ED715F">
      <w:pPr>
        <w:jc w:val="both"/>
      </w:pPr>
    </w:p>
    <w:p w14:paraId="23B8D183" w14:textId="77777777" w:rsidR="002860E7" w:rsidRPr="000A325D" w:rsidRDefault="002860E7" w:rsidP="00ED715F">
      <w:pPr>
        <w:jc w:val="both"/>
      </w:pPr>
    </w:p>
    <w:p w14:paraId="3FFFE540" w14:textId="77777777" w:rsidR="00330FEE" w:rsidRPr="000A325D" w:rsidRDefault="00330FEE" w:rsidP="00ED715F">
      <w:pPr>
        <w:jc w:val="center"/>
        <w:rPr>
          <w:b/>
          <w:bCs/>
          <w:lang w:val="en-US"/>
        </w:rPr>
      </w:pPr>
      <w:r w:rsidRPr="000A325D">
        <w:rPr>
          <w:b/>
          <w:bCs/>
          <w:lang w:val="en-US"/>
        </w:rPr>
        <w:lastRenderedPageBreak/>
        <w:t>Switch L2 Principal (DIGI_SWL2_RDC_01)</w:t>
      </w:r>
    </w:p>
    <w:p w14:paraId="570A8EAE" w14:textId="77777777" w:rsidR="00330FEE" w:rsidRPr="000A325D" w:rsidRDefault="00330FEE" w:rsidP="00ED715F">
      <w:pPr>
        <w:jc w:val="both"/>
      </w:pPr>
      <w:r w:rsidRPr="000A325D">
        <w:t xml:space="preserve">Ce switch est connecté au switch L3 et synchronise les VLANs via VTP en mode client. Il transporte les données des VLANs grâce aux </w:t>
      </w:r>
      <w:proofErr w:type="spellStart"/>
      <w:r w:rsidRPr="000A325D">
        <w:t>trunks</w:t>
      </w:r>
      <w:proofErr w:type="spellEnd"/>
      <w:r w:rsidRPr="000A325D">
        <w:t xml:space="preserve"> configurés avec le switch L3 et les autres switches du RDC.</w:t>
      </w:r>
    </w:p>
    <w:p w14:paraId="4B109F86" w14:textId="044A6330" w:rsidR="00330FEE" w:rsidRPr="000A325D" w:rsidRDefault="00330FEE" w:rsidP="00ED715F">
      <w:pPr>
        <w:jc w:val="both"/>
      </w:pPr>
    </w:p>
    <w:p w14:paraId="57C4AA40" w14:textId="77777777" w:rsidR="00330FEE" w:rsidRPr="00B847AA" w:rsidRDefault="00330FEE" w:rsidP="00ED715F">
      <w:pPr>
        <w:jc w:val="center"/>
        <w:rPr>
          <w:b/>
          <w:lang w:val="en-US"/>
        </w:rPr>
      </w:pPr>
      <w:r w:rsidRPr="00B847AA">
        <w:rPr>
          <w:b/>
          <w:lang w:val="en-US"/>
        </w:rPr>
        <w:t>Switch L2 Secondaire (DIGI_SWL2_RDC_02)</w:t>
      </w:r>
    </w:p>
    <w:p w14:paraId="7E79CC8F" w14:textId="3BBBFAAE" w:rsidR="002D190F" w:rsidRPr="0013225E" w:rsidRDefault="00330FEE" w:rsidP="0013225E">
      <w:pPr>
        <w:jc w:val="both"/>
      </w:pPr>
      <w:r w:rsidRPr="000A325D">
        <w:t xml:space="preserve">Le second switch L2 fonctionne de manière similaire au premier. Il est configuré pour recevoir les VLANs via VTP et permet la communication avec les autres équipements du RDC grâce à ses </w:t>
      </w:r>
      <w:proofErr w:type="spellStart"/>
      <w:r w:rsidRPr="000A325D">
        <w:t>trunks</w:t>
      </w:r>
      <w:proofErr w:type="spellEnd"/>
      <w:r w:rsidRPr="000A325D">
        <w:t>.</w:t>
      </w:r>
    </w:p>
    <w:p w14:paraId="0CE91544" w14:textId="77777777" w:rsidR="00ED715F" w:rsidRDefault="00ED715F" w:rsidP="002860E7">
      <w:pPr>
        <w:jc w:val="center"/>
        <w:rPr>
          <w:b/>
          <w:bCs/>
        </w:rPr>
      </w:pPr>
    </w:p>
    <w:p w14:paraId="04693789" w14:textId="2AAEBF2E" w:rsidR="00330FEE" w:rsidRPr="000A325D" w:rsidRDefault="00330FEE" w:rsidP="002860E7">
      <w:pPr>
        <w:jc w:val="center"/>
        <w:rPr>
          <w:b/>
          <w:bCs/>
        </w:rPr>
      </w:pPr>
      <w:r w:rsidRPr="000A325D">
        <w:rPr>
          <w:b/>
          <w:bCs/>
        </w:rPr>
        <w:t>Routeur (DIGI_ROUTER)</w:t>
      </w:r>
    </w:p>
    <w:p w14:paraId="5384247D" w14:textId="77777777" w:rsidR="00330FEE" w:rsidRPr="000A325D" w:rsidRDefault="00330FEE" w:rsidP="00ED715F">
      <w:pPr>
        <w:jc w:val="both"/>
      </w:pPr>
      <w:r w:rsidRPr="000A325D">
        <w:t>Le routeur connecte le réseau interne au monde extérieur en gérant l'accès Internet grâce au NAT. Il permet également le routage inter-VLAN grâce à ses sous-interfaces configurées pour chaque VLAN et fournit des adresses IP dynamiques via DHCP.</w:t>
      </w:r>
    </w:p>
    <w:p w14:paraId="4957C52C" w14:textId="77777777" w:rsidR="0044196D" w:rsidRDefault="0044196D" w:rsidP="0044196D">
      <w:pPr>
        <w:pStyle w:val="Titre"/>
        <w:rPr>
          <w:sz w:val="36"/>
          <w:szCs w:val="36"/>
        </w:rPr>
      </w:pPr>
    </w:p>
    <w:p w14:paraId="0F789F36" w14:textId="0A566D8D" w:rsidR="00330FEE" w:rsidRPr="002860E7" w:rsidRDefault="00330FEE" w:rsidP="002860E7">
      <w:pPr>
        <w:pStyle w:val="Titre"/>
        <w:jc w:val="center"/>
        <w:rPr>
          <w:sz w:val="36"/>
          <w:szCs w:val="36"/>
        </w:rPr>
      </w:pPr>
      <w:r w:rsidRPr="002860E7">
        <w:rPr>
          <w:sz w:val="36"/>
          <w:szCs w:val="36"/>
        </w:rPr>
        <w:t>ETAGE 1</w:t>
      </w:r>
    </w:p>
    <w:p w14:paraId="21809F41" w14:textId="77777777" w:rsidR="00330FEE" w:rsidRPr="004C3FDB" w:rsidRDefault="00330FEE" w:rsidP="00ED715F">
      <w:pPr>
        <w:jc w:val="both"/>
      </w:pPr>
      <w:r w:rsidRPr="004C3FDB">
        <w:t>À l'étage 1, nous avons configuré un switch principal (</w:t>
      </w:r>
      <w:proofErr w:type="spellStart"/>
      <w:r w:rsidRPr="004C3FDB">
        <w:t>level</w:t>
      </w:r>
      <w:proofErr w:type="spellEnd"/>
      <w:r w:rsidRPr="004C3FDB">
        <w:t xml:space="preserve"> 2) et deux switches secondaires pour permettre la communication entre les VLANs et garantir une redondance grâce à l'agrégation de liens. Le but est d'assurer une gestion centralisée des VLANs tout en permettant un accès distant via SSH pour la maintenance.</w:t>
      </w:r>
    </w:p>
    <w:p w14:paraId="36CDE870" w14:textId="77777777" w:rsidR="005945B4" w:rsidRPr="004C3FDB" w:rsidRDefault="005945B4" w:rsidP="00330FEE"/>
    <w:p w14:paraId="2D908EAE" w14:textId="5850B675" w:rsidR="00330FEE" w:rsidRPr="002860E7" w:rsidRDefault="00330FEE" w:rsidP="00330FEE">
      <w:pPr>
        <w:rPr>
          <w:b/>
          <w:bCs/>
          <w:u w:val="single"/>
        </w:rPr>
      </w:pPr>
      <w:r w:rsidRPr="002860E7">
        <w:rPr>
          <w:b/>
          <w:bCs/>
          <w:u w:val="single"/>
        </w:rPr>
        <w:t>Synchronisation VTP et configuration des VLANs pour centralisation</w:t>
      </w:r>
      <w:r w:rsidR="002860E7" w:rsidRPr="002860E7">
        <w:rPr>
          <w:b/>
          <w:bCs/>
          <w:u w:val="single"/>
        </w:rPr>
        <w:t> :</w:t>
      </w:r>
    </w:p>
    <w:p w14:paraId="1DBE8081" w14:textId="77777777" w:rsidR="00330FEE" w:rsidRPr="000C72B6"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it-IT"/>
        </w:rPr>
      </w:pPr>
      <w:r w:rsidRPr="000C72B6">
        <w:rPr>
          <w:rFonts w:ascii="Monospace" w:hAnsi="Monospace" w:cs="Courier New"/>
          <w:color w:val="FFFFFF" w:themeColor="background1"/>
          <w:sz w:val="20"/>
          <w:highlight w:val="black"/>
          <w:lang w:val="it-IT"/>
        </w:rPr>
        <w:t>configure terminal</w:t>
      </w:r>
    </w:p>
    <w:p w14:paraId="30549FCB" w14:textId="77777777" w:rsidR="00330FEE" w:rsidRPr="000C72B6"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it-IT"/>
        </w:rPr>
      </w:pPr>
      <w:r w:rsidRPr="000C72B6">
        <w:rPr>
          <w:rFonts w:ascii="Monospace" w:hAnsi="Monospace" w:cs="Courier New"/>
          <w:color w:val="FFFFFF" w:themeColor="background1"/>
          <w:sz w:val="20"/>
          <w:highlight w:val="black"/>
          <w:lang w:val="it-IT"/>
        </w:rPr>
        <w:t>hostname DIGI_SWL2_E1_01</w:t>
      </w:r>
    </w:p>
    <w:p w14:paraId="3982FACD" w14:textId="77777777" w:rsidR="00330FEE" w:rsidRPr="002860E7"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rPr>
      </w:pPr>
      <w:proofErr w:type="spellStart"/>
      <w:proofErr w:type="gramStart"/>
      <w:r w:rsidRPr="002860E7">
        <w:rPr>
          <w:rFonts w:ascii="Monospace" w:hAnsi="Monospace" w:cs="Courier New"/>
          <w:color w:val="FFFFFF" w:themeColor="background1"/>
          <w:sz w:val="20"/>
          <w:highlight w:val="black"/>
        </w:rPr>
        <w:t>vtp</w:t>
      </w:r>
      <w:proofErr w:type="spellEnd"/>
      <w:proofErr w:type="gramEnd"/>
      <w:r w:rsidRPr="002860E7">
        <w:rPr>
          <w:rFonts w:ascii="Monospace" w:hAnsi="Monospace" w:cs="Courier New"/>
          <w:color w:val="FFFFFF" w:themeColor="background1"/>
          <w:sz w:val="20"/>
          <w:highlight w:val="black"/>
        </w:rPr>
        <w:t xml:space="preserve"> mode client</w:t>
      </w:r>
    </w:p>
    <w:p w14:paraId="70DC4BF5" w14:textId="77777777" w:rsidR="00330FEE" w:rsidRPr="002E2FE6"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rPr>
      </w:pPr>
      <w:proofErr w:type="spellStart"/>
      <w:proofErr w:type="gramStart"/>
      <w:r w:rsidRPr="002E2FE6">
        <w:rPr>
          <w:rFonts w:ascii="Monospace" w:hAnsi="Monospace" w:cs="Courier New"/>
          <w:color w:val="FFFFFF" w:themeColor="background1"/>
          <w:sz w:val="20"/>
          <w:highlight w:val="black"/>
        </w:rPr>
        <w:t>vtp</w:t>
      </w:r>
      <w:proofErr w:type="spellEnd"/>
      <w:proofErr w:type="gramEnd"/>
      <w:r w:rsidRPr="002E2FE6">
        <w:rPr>
          <w:rFonts w:ascii="Monospace" w:hAnsi="Monospace" w:cs="Courier New"/>
          <w:color w:val="FFFFFF" w:themeColor="background1"/>
          <w:sz w:val="20"/>
          <w:highlight w:val="black"/>
        </w:rPr>
        <w:t xml:space="preserve"> </w:t>
      </w:r>
      <w:proofErr w:type="spellStart"/>
      <w:r w:rsidRPr="002E2FE6">
        <w:rPr>
          <w:rFonts w:ascii="Monospace" w:hAnsi="Monospace" w:cs="Courier New"/>
          <w:color w:val="FFFFFF" w:themeColor="background1"/>
          <w:sz w:val="20"/>
          <w:highlight w:val="black"/>
        </w:rPr>
        <w:t>domain</w:t>
      </w:r>
      <w:proofErr w:type="spellEnd"/>
      <w:r w:rsidRPr="002E2FE6">
        <w:rPr>
          <w:rFonts w:ascii="Monospace" w:hAnsi="Monospace" w:cs="Courier New"/>
          <w:color w:val="FFFFFF" w:themeColor="background1"/>
          <w:sz w:val="20"/>
          <w:highlight w:val="black"/>
        </w:rPr>
        <w:t xml:space="preserve"> DIGIPLEX</w:t>
      </w:r>
    </w:p>
    <w:p w14:paraId="4E5AECC4" w14:textId="77777777" w:rsidR="00330FEE" w:rsidRPr="00B847AA"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roofErr w:type="spellStart"/>
      <w:r w:rsidRPr="00B847AA">
        <w:rPr>
          <w:rFonts w:ascii="Monospace" w:hAnsi="Monospace" w:cs="Courier New"/>
          <w:color w:val="FFFFFF" w:themeColor="background1"/>
          <w:sz w:val="20"/>
          <w:highlight w:val="black"/>
          <w:lang w:val="en-US"/>
        </w:rPr>
        <w:t>vtp</w:t>
      </w:r>
      <w:proofErr w:type="spellEnd"/>
      <w:r w:rsidRPr="00B847AA">
        <w:rPr>
          <w:rFonts w:ascii="Monospace" w:hAnsi="Monospace" w:cs="Courier New"/>
          <w:color w:val="FFFFFF" w:themeColor="background1"/>
          <w:sz w:val="20"/>
          <w:highlight w:val="black"/>
          <w:lang w:val="en-US"/>
        </w:rPr>
        <w:t xml:space="preserve"> password </w:t>
      </w:r>
      <w:proofErr w:type="spellStart"/>
      <w:r w:rsidRPr="00B847AA">
        <w:rPr>
          <w:rFonts w:ascii="Monospace" w:hAnsi="Monospace" w:cs="Courier New"/>
          <w:color w:val="FFFFFF" w:themeColor="background1"/>
          <w:sz w:val="20"/>
          <w:highlight w:val="black"/>
          <w:lang w:val="en-US"/>
        </w:rPr>
        <w:t>securepass</w:t>
      </w:r>
      <w:proofErr w:type="spellEnd"/>
    </w:p>
    <w:p w14:paraId="1139F14D" w14:textId="77777777" w:rsidR="00330FEE" w:rsidRPr="002860E7"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rPr>
      </w:pPr>
      <w:proofErr w:type="gramStart"/>
      <w:r w:rsidRPr="002860E7">
        <w:rPr>
          <w:rFonts w:ascii="Monospace" w:hAnsi="Monospace" w:cs="Courier New"/>
          <w:color w:val="FFFFFF" w:themeColor="background1"/>
          <w:sz w:val="20"/>
          <w:highlight w:val="black"/>
        </w:rPr>
        <w:t>exit</w:t>
      </w:r>
      <w:proofErr w:type="gramEnd"/>
    </w:p>
    <w:p w14:paraId="76EABF22" w14:textId="77777777" w:rsidR="00330FEE" w:rsidRPr="004C3FDB" w:rsidRDefault="00330FEE" w:rsidP="009D0182">
      <w:pPr>
        <w:pStyle w:val="Paragraphedeliste"/>
        <w:numPr>
          <w:ilvl w:val="0"/>
          <w:numId w:val="24"/>
        </w:numPr>
        <w:spacing w:line="240" w:lineRule="auto"/>
        <w:jc w:val="both"/>
      </w:pPr>
      <w:r w:rsidRPr="004C3FDB">
        <w:t>Cette configuration met en place la synchronisation avec le domaine VTP pour recevoir automatiquement les VLANs depuis le switch L3 au RDC. En mode client, ce switch ne peut pas créer de VLANs localement, ce qui garantit une gestion centralisée des modifications via le serveur VTP du RDC.</w:t>
      </w:r>
    </w:p>
    <w:p w14:paraId="35DD5FA1" w14:textId="77777777" w:rsidR="002860E7" w:rsidRPr="004C3FDB" w:rsidRDefault="002860E7" w:rsidP="00330FEE"/>
    <w:p w14:paraId="4AE8F2C0" w14:textId="2C2EEF08" w:rsidR="00330FEE" w:rsidRPr="002860E7" w:rsidRDefault="00330FEE" w:rsidP="00330FEE">
      <w:pPr>
        <w:rPr>
          <w:b/>
          <w:bCs/>
          <w:u w:val="single"/>
        </w:rPr>
      </w:pPr>
      <w:r w:rsidRPr="002860E7">
        <w:rPr>
          <w:b/>
          <w:bCs/>
          <w:u w:val="single"/>
        </w:rPr>
        <w:t xml:space="preserve">Configuration des </w:t>
      </w:r>
      <w:proofErr w:type="spellStart"/>
      <w:r w:rsidRPr="002860E7">
        <w:rPr>
          <w:b/>
          <w:bCs/>
          <w:u w:val="single"/>
        </w:rPr>
        <w:t>trunks</w:t>
      </w:r>
      <w:proofErr w:type="spellEnd"/>
      <w:r w:rsidRPr="002860E7">
        <w:rPr>
          <w:b/>
          <w:bCs/>
          <w:u w:val="single"/>
        </w:rPr>
        <w:t xml:space="preserve"> pour transporter les VLANs</w:t>
      </w:r>
      <w:r w:rsidR="002860E7" w:rsidRPr="002860E7">
        <w:rPr>
          <w:b/>
          <w:bCs/>
          <w:u w:val="single"/>
        </w:rPr>
        <w:t> :</w:t>
      </w:r>
    </w:p>
    <w:p w14:paraId="65B59919" w14:textId="77777777" w:rsidR="00330FEE" w:rsidRPr="002860E7"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2860E7">
        <w:rPr>
          <w:rFonts w:ascii="Monospace" w:hAnsi="Monospace" w:cs="Courier New"/>
          <w:color w:val="FFFFFF" w:themeColor="background1"/>
          <w:sz w:val="20"/>
          <w:highlight w:val="black"/>
          <w:lang w:val="en-US"/>
        </w:rPr>
        <w:t>interface FastEthernet0/1</w:t>
      </w:r>
    </w:p>
    <w:p w14:paraId="02BF3CC3" w14:textId="77777777" w:rsidR="00330FEE" w:rsidRPr="002860E7"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2860E7">
        <w:rPr>
          <w:rFonts w:ascii="Monospace" w:hAnsi="Monospace" w:cs="Courier New"/>
          <w:color w:val="FFFFFF" w:themeColor="background1"/>
          <w:sz w:val="20"/>
          <w:highlight w:val="black"/>
          <w:lang w:val="en-US"/>
        </w:rPr>
        <w:t>switchport trunk encapsulation dot1q</w:t>
      </w:r>
    </w:p>
    <w:p w14:paraId="7D8AAECC" w14:textId="77777777" w:rsidR="00330FEE" w:rsidRPr="002860E7"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2860E7">
        <w:rPr>
          <w:rFonts w:ascii="Monospace" w:hAnsi="Monospace" w:cs="Courier New"/>
          <w:color w:val="FFFFFF" w:themeColor="background1"/>
          <w:sz w:val="20"/>
          <w:highlight w:val="black"/>
          <w:lang w:val="en-US"/>
        </w:rPr>
        <w:t>switchport mode trunk</w:t>
      </w:r>
    </w:p>
    <w:p w14:paraId="4C60BD86" w14:textId="77777777" w:rsidR="00330FEE" w:rsidRPr="002860E7"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2860E7">
        <w:rPr>
          <w:rFonts w:ascii="Monospace" w:hAnsi="Monospace" w:cs="Courier New"/>
          <w:color w:val="FFFFFF" w:themeColor="background1"/>
          <w:sz w:val="20"/>
          <w:highlight w:val="black"/>
          <w:lang w:val="en-US"/>
        </w:rPr>
        <w:t xml:space="preserve">switchport trunk allowed </w:t>
      </w:r>
      <w:proofErr w:type="spellStart"/>
      <w:r w:rsidRPr="002860E7">
        <w:rPr>
          <w:rFonts w:ascii="Monospace" w:hAnsi="Monospace" w:cs="Courier New"/>
          <w:color w:val="FFFFFF" w:themeColor="background1"/>
          <w:sz w:val="20"/>
          <w:highlight w:val="black"/>
          <w:lang w:val="en-US"/>
        </w:rPr>
        <w:t>vlan</w:t>
      </w:r>
      <w:proofErr w:type="spellEnd"/>
      <w:r w:rsidRPr="002860E7">
        <w:rPr>
          <w:rFonts w:ascii="Monospace" w:hAnsi="Monospace" w:cs="Courier New"/>
          <w:color w:val="FFFFFF" w:themeColor="background1"/>
          <w:sz w:val="20"/>
          <w:highlight w:val="black"/>
          <w:lang w:val="en-US"/>
        </w:rPr>
        <w:t xml:space="preserve"> all</w:t>
      </w:r>
    </w:p>
    <w:p w14:paraId="413BCBBA" w14:textId="03CCC16C" w:rsidR="00330FEE"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roofErr w:type="gramStart"/>
      <w:r w:rsidRPr="002860E7">
        <w:rPr>
          <w:rFonts w:ascii="Monospace" w:hAnsi="Monospace" w:cs="Courier New"/>
          <w:color w:val="FFFFFF" w:themeColor="background1"/>
          <w:sz w:val="20"/>
          <w:highlight w:val="black"/>
          <w:lang w:val="en-US"/>
        </w:rPr>
        <w:lastRenderedPageBreak/>
        <w:t>no</w:t>
      </w:r>
      <w:proofErr w:type="gramEnd"/>
      <w:r w:rsidRPr="002860E7">
        <w:rPr>
          <w:rFonts w:ascii="Monospace" w:hAnsi="Monospace" w:cs="Courier New"/>
          <w:color w:val="FFFFFF" w:themeColor="background1"/>
          <w:sz w:val="20"/>
          <w:highlight w:val="black"/>
          <w:lang w:val="en-US"/>
        </w:rPr>
        <w:t xml:space="preserve"> shutdown</w:t>
      </w:r>
    </w:p>
    <w:p w14:paraId="629284E0" w14:textId="77777777" w:rsidR="002860E7" w:rsidRPr="002860E7" w:rsidRDefault="002860E7"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
    <w:p w14:paraId="2E038466" w14:textId="77777777" w:rsidR="00330FEE" w:rsidRPr="002860E7"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2860E7">
        <w:rPr>
          <w:rFonts w:ascii="Monospace" w:hAnsi="Monospace" w:cs="Courier New"/>
          <w:color w:val="FFFFFF" w:themeColor="background1"/>
          <w:sz w:val="20"/>
          <w:highlight w:val="black"/>
          <w:lang w:val="en-US"/>
        </w:rPr>
        <w:t>interface FastEthernet0/2</w:t>
      </w:r>
    </w:p>
    <w:p w14:paraId="57FB1120" w14:textId="77777777" w:rsidR="00330FEE" w:rsidRPr="002860E7"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2860E7">
        <w:rPr>
          <w:rFonts w:ascii="Monospace" w:hAnsi="Monospace" w:cs="Courier New"/>
          <w:color w:val="FFFFFF" w:themeColor="background1"/>
          <w:sz w:val="20"/>
          <w:highlight w:val="black"/>
          <w:lang w:val="en-US"/>
        </w:rPr>
        <w:t>switchport trunk encapsulation dot1q</w:t>
      </w:r>
    </w:p>
    <w:p w14:paraId="55CCCAD2" w14:textId="77777777" w:rsidR="00330FEE" w:rsidRPr="002860E7"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2860E7">
        <w:rPr>
          <w:rFonts w:ascii="Monospace" w:hAnsi="Monospace" w:cs="Courier New"/>
          <w:color w:val="FFFFFF" w:themeColor="background1"/>
          <w:sz w:val="20"/>
          <w:highlight w:val="black"/>
          <w:lang w:val="en-US"/>
        </w:rPr>
        <w:t>switchport mode trunk</w:t>
      </w:r>
    </w:p>
    <w:p w14:paraId="2C8DBE18" w14:textId="77777777" w:rsidR="00330FEE" w:rsidRPr="002860E7"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2860E7">
        <w:rPr>
          <w:rFonts w:ascii="Monospace" w:hAnsi="Monospace" w:cs="Courier New"/>
          <w:color w:val="FFFFFF" w:themeColor="background1"/>
          <w:sz w:val="20"/>
          <w:highlight w:val="black"/>
          <w:lang w:val="en-US"/>
        </w:rPr>
        <w:t xml:space="preserve">switchport trunk allowed </w:t>
      </w:r>
      <w:proofErr w:type="spellStart"/>
      <w:r w:rsidRPr="002860E7">
        <w:rPr>
          <w:rFonts w:ascii="Monospace" w:hAnsi="Monospace" w:cs="Courier New"/>
          <w:color w:val="FFFFFF" w:themeColor="background1"/>
          <w:sz w:val="20"/>
          <w:highlight w:val="black"/>
          <w:lang w:val="en-US"/>
        </w:rPr>
        <w:t>vlan</w:t>
      </w:r>
      <w:proofErr w:type="spellEnd"/>
      <w:r w:rsidRPr="002860E7">
        <w:rPr>
          <w:rFonts w:ascii="Monospace" w:hAnsi="Monospace" w:cs="Courier New"/>
          <w:color w:val="FFFFFF" w:themeColor="background1"/>
          <w:sz w:val="20"/>
          <w:highlight w:val="black"/>
          <w:lang w:val="en-US"/>
        </w:rPr>
        <w:t xml:space="preserve"> all</w:t>
      </w:r>
    </w:p>
    <w:p w14:paraId="43475B3E" w14:textId="2F29AD81" w:rsidR="00330FEE"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roofErr w:type="gramStart"/>
      <w:r w:rsidRPr="002860E7">
        <w:rPr>
          <w:rFonts w:ascii="Monospace" w:hAnsi="Monospace" w:cs="Courier New"/>
          <w:color w:val="FFFFFF" w:themeColor="background1"/>
          <w:sz w:val="20"/>
          <w:highlight w:val="black"/>
          <w:lang w:val="en-US"/>
        </w:rPr>
        <w:t>no</w:t>
      </w:r>
      <w:proofErr w:type="gramEnd"/>
      <w:r w:rsidRPr="002860E7">
        <w:rPr>
          <w:rFonts w:ascii="Monospace" w:hAnsi="Monospace" w:cs="Courier New"/>
          <w:color w:val="FFFFFF" w:themeColor="background1"/>
          <w:sz w:val="20"/>
          <w:highlight w:val="black"/>
          <w:lang w:val="en-US"/>
        </w:rPr>
        <w:t xml:space="preserve"> shutdown</w:t>
      </w:r>
    </w:p>
    <w:p w14:paraId="197234D8" w14:textId="77777777" w:rsidR="002860E7" w:rsidRPr="002860E7" w:rsidRDefault="002860E7"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
    <w:p w14:paraId="23843337" w14:textId="77777777" w:rsidR="00330FEE" w:rsidRPr="002860E7"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2860E7">
        <w:rPr>
          <w:rFonts w:ascii="Monospace" w:hAnsi="Monospace" w:cs="Courier New"/>
          <w:color w:val="FFFFFF" w:themeColor="background1"/>
          <w:sz w:val="20"/>
          <w:highlight w:val="black"/>
          <w:lang w:val="en-US"/>
        </w:rPr>
        <w:t>interface FastEthernet0/3</w:t>
      </w:r>
    </w:p>
    <w:p w14:paraId="21AD88B8" w14:textId="77777777" w:rsidR="00330FEE" w:rsidRPr="002860E7"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2860E7">
        <w:rPr>
          <w:rFonts w:ascii="Monospace" w:hAnsi="Monospace" w:cs="Courier New"/>
          <w:color w:val="FFFFFF" w:themeColor="background1"/>
          <w:sz w:val="20"/>
          <w:highlight w:val="black"/>
          <w:lang w:val="en-US"/>
        </w:rPr>
        <w:t>switchport trunk encapsulation dot1q</w:t>
      </w:r>
    </w:p>
    <w:p w14:paraId="1962B61D" w14:textId="77777777" w:rsidR="00330FEE" w:rsidRPr="002860E7"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2860E7">
        <w:rPr>
          <w:rFonts w:ascii="Monospace" w:hAnsi="Monospace" w:cs="Courier New"/>
          <w:color w:val="FFFFFF" w:themeColor="background1"/>
          <w:sz w:val="20"/>
          <w:highlight w:val="black"/>
          <w:lang w:val="en-US"/>
        </w:rPr>
        <w:t>switchport mode trunk</w:t>
      </w:r>
    </w:p>
    <w:p w14:paraId="7AF14402" w14:textId="77777777" w:rsidR="00330FEE" w:rsidRPr="002860E7"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2860E7">
        <w:rPr>
          <w:rFonts w:ascii="Monospace" w:hAnsi="Monospace" w:cs="Courier New"/>
          <w:color w:val="FFFFFF" w:themeColor="background1"/>
          <w:sz w:val="20"/>
          <w:highlight w:val="black"/>
          <w:lang w:val="en-US"/>
        </w:rPr>
        <w:t xml:space="preserve">switchport trunk allowed </w:t>
      </w:r>
      <w:proofErr w:type="spellStart"/>
      <w:r w:rsidRPr="002860E7">
        <w:rPr>
          <w:rFonts w:ascii="Monospace" w:hAnsi="Monospace" w:cs="Courier New"/>
          <w:color w:val="FFFFFF" w:themeColor="background1"/>
          <w:sz w:val="20"/>
          <w:highlight w:val="black"/>
          <w:lang w:val="en-US"/>
        </w:rPr>
        <w:t>vlan</w:t>
      </w:r>
      <w:proofErr w:type="spellEnd"/>
      <w:r w:rsidRPr="002860E7">
        <w:rPr>
          <w:rFonts w:ascii="Monospace" w:hAnsi="Monospace" w:cs="Courier New"/>
          <w:color w:val="FFFFFF" w:themeColor="background1"/>
          <w:sz w:val="20"/>
          <w:highlight w:val="black"/>
          <w:lang w:val="en-US"/>
        </w:rPr>
        <w:t xml:space="preserve"> all</w:t>
      </w:r>
    </w:p>
    <w:p w14:paraId="14CAF9E3" w14:textId="77777777" w:rsidR="00330FEE" w:rsidRPr="002860E7"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roofErr w:type="gramStart"/>
      <w:r w:rsidRPr="002860E7">
        <w:rPr>
          <w:rFonts w:ascii="Monospace" w:hAnsi="Monospace" w:cs="Courier New"/>
          <w:color w:val="FFFFFF" w:themeColor="background1"/>
          <w:sz w:val="20"/>
          <w:highlight w:val="black"/>
          <w:lang w:val="en-US"/>
        </w:rPr>
        <w:t>no</w:t>
      </w:r>
      <w:proofErr w:type="gramEnd"/>
      <w:r w:rsidRPr="002860E7">
        <w:rPr>
          <w:rFonts w:ascii="Monospace" w:hAnsi="Monospace" w:cs="Courier New"/>
          <w:color w:val="FFFFFF" w:themeColor="background1"/>
          <w:sz w:val="20"/>
          <w:highlight w:val="black"/>
          <w:lang w:val="en-US"/>
        </w:rPr>
        <w:t xml:space="preserve"> shutdown</w:t>
      </w:r>
    </w:p>
    <w:p w14:paraId="49E1485D" w14:textId="77777777" w:rsidR="00330FEE" w:rsidRPr="004C3FDB" w:rsidRDefault="00330FEE" w:rsidP="009D0182">
      <w:pPr>
        <w:pStyle w:val="Paragraphedeliste"/>
        <w:numPr>
          <w:ilvl w:val="0"/>
          <w:numId w:val="24"/>
        </w:numPr>
        <w:spacing w:line="240" w:lineRule="auto"/>
        <w:jc w:val="both"/>
      </w:pPr>
      <w:r w:rsidRPr="004C3FDB">
        <w:t xml:space="preserve">Les </w:t>
      </w:r>
      <w:proofErr w:type="spellStart"/>
      <w:r w:rsidRPr="004C3FDB">
        <w:t>trunks</w:t>
      </w:r>
      <w:proofErr w:type="spellEnd"/>
      <w:r w:rsidRPr="004C3FDB">
        <w:t xml:space="preserve"> configurés permettent au switch principal de transporter les données des VLANs entre le routeur et les switches secondaires de l'étage. Chaque port est configuré pour transporter tous les VLANs (10, 20, ..., 80).</w:t>
      </w:r>
    </w:p>
    <w:p w14:paraId="62A1FBE3" w14:textId="64188BD1" w:rsidR="00330FEE" w:rsidRPr="004C3FDB" w:rsidRDefault="00330FEE" w:rsidP="00330FEE"/>
    <w:p w14:paraId="448B0F08" w14:textId="173DCF20" w:rsidR="00B847AA" w:rsidRPr="00F154F8" w:rsidRDefault="00B847AA" w:rsidP="00B847A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F154F8">
        <w:rPr>
          <w:rFonts w:ascii="Monospace" w:hAnsi="Monospace" w:cs="Courier New"/>
          <w:color w:val="FFFFFF" w:themeColor="background1"/>
          <w:sz w:val="20"/>
          <w:highlight w:val="black"/>
          <w:lang w:val="en-US"/>
        </w:rPr>
        <w:t>interface FastEthernet0/1</w:t>
      </w:r>
      <w:r>
        <w:rPr>
          <w:rFonts w:ascii="Monospace" w:hAnsi="Monospace" w:cs="Courier New"/>
          <w:color w:val="FFFFFF" w:themeColor="background1"/>
          <w:sz w:val="20"/>
          <w:highlight w:val="black"/>
          <w:lang w:val="en-US"/>
        </w:rPr>
        <w:t>2</w:t>
      </w:r>
    </w:p>
    <w:p w14:paraId="25CC6D2A" w14:textId="77777777" w:rsidR="00B847AA" w:rsidRPr="00F154F8" w:rsidRDefault="00B847AA" w:rsidP="00B847A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F154F8">
        <w:rPr>
          <w:rFonts w:ascii="Monospace" w:hAnsi="Monospace" w:cs="Courier New"/>
          <w:color w:val="FFFFFF" w:themeColor="background1"/>
          <w:sz w:val="20"/>
          <w:highlight w:val="black"/>
          <w:lang w:val="en-US"/>
        </w:rPr>
        <w:t>switchport trunk encapsulation dot1q</w:t>
      </w:r>
    </w:p>
    <w:p w14:paraId="2E84B422" w14:textId="77777777" w:rsidR="00B847AA" w:rsidRPr="00F154F8" w:rsidRDefault="00B847AA" w:rsidP="00B847A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F154F8">
        <w:rPr>
          <w:rFonts w:ascii="Monospace" w:hAnsi="Monospace" w:cs="Courier New"/>
          <w:color w:val="FFFFFF" w:themeColor="background1"/>
          <w:sz w:val="20"/>
          <w:highlight w:val="black"/>
          <w:lang w:val="en-US"/>
        </w:rPr>
        <w:t>switchport mode trunk</w:t>
      </w:r>
    </w:p>
    <w:p w14:paraId="33FF47F5" w14:textId="77777777" w:rsidR="00B847AA" w:rsidRPr="00F154F8" w:rsidRDefault="00B847AA" w:rsidP="00B847A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F154F8">
        <w:rPr>
          <w:rFonts w:ascii="Monospace" w:hAnsi="Monospace" w:cs="Courier New"/>
          <w:color w:val="FFFFFF" w:themeColor="background1"/>
          <w:sz w:val="20"/>
          <w:highlight w:val="black"/>
          <w:lang w:val="en-US"/>
        </w:rPr>
        <w:t xml:space="preserve">switchport trunk allowed </w:t>
      </w:r>
      <w:proofErr w:type="spellStart"/>
      <w:r w:rsidRPr="00F154F8">
        <w:rPr>
          <w:rFonts w:ascii="Monospace" w:hAnsi="Monospace" w:cs="Courier New"/>
          <w:color w:val="FFFFFF" w:themeColor="background1"/>
          <w:sz w:val="20"/>
          <w:highlight w:val="black"/>
          <w:lang w:val="en-US"/>
        </w:rPr>
        <w:t>vlan</w:t>
      </w:r>
      <w:proofErr w:type="spellEnd"/>
      <w:r w:rsidRPr="00F154F8">
        <w:rPr>
          <w:rFonts w:ascii="Monospace" w:hAnsi="Monospace" w:cs="Courier New"/>
          <w:color w:val="FFFFFF" w:themeColor="background1"/>
          <w:sz w:val="20"/>
          <w:highlight w:val="black"/>
          <w:lang w:val="en-US"/>
        </w:rPr>
        <w:t xml:space="preserve"> all</w:t>
      </w:r>
    </w:p>
    <w:p w14:paraId="6378400B" w14:textId="77777777" w:rsidR="00B847AA" w:rsidRPr="00F154F8" w:rsidRDefault="00B847AA" w:rsidP="00B847A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roofErr w:type="gramStart"/>
      <w:r w:rsidRPr="00F154F8">
        <w:rPr>
          <w:rFonts w:ascii="Monospace" w:hAnsi="Monospace" w:cs="Courier New"/>
          <w:color w:val="FFFFFF" w:themeColor="background1"/>
          <w:sz w:val="20"/>
          <w:highlight w:val="black"/>
          <w:lang w:val="en-US"/>
        </w:rPr>
        <w:t>no</w:t>
      </w:r>
      <w:proofErr w:type="gramEnd"/>
      <w:r w:rsidRPr="00F154F8">
        <w:rPr>
          <w:rFonts w:ascii="Monospace" w:hAnsi="Monospace" w:cs="Courier New"/>
          <w:color w:val="FFFFFF" w:themeColor="background1"/>
          <w:sz w:val="20"/>
          <w:highlight w:val="black"/>
          <w:lang w:val="en-US"/>
        </w:rPr>
        <w:t xml:space="preserve"> shutdown</w:t>
      </w:r>
    </w:p>
    <w:p w14:paraId="6EAB8144" w14:textId="77777777" w:rsidR="00B847AA" w:rsidRPr="004C3FDB" w:rsidRDefault="00B847AA" w:rsidP="00330FEE"/>
    <w:p w14:paraId="7B492713" w14:textId="5A874FE3" w:rsidR="00330FEE" w:rsidRPr="002860E7" w:rsidRDefault="00330FEE" w:rsidP="00330FEE">
      <w:pPr>
        <w:rPr>
          <w:b/>
          <w:bCs/>
          <w:u w:val="single"/>
        </w:rPr>
      </w:pPr>
      <w:r w:rsidRPr="002860E7">
        <w:rPr>
          <w:b/>
          <w:bCs/>
          <w:u w:val="single"/>
        </w:rPr>
        <w:t>Configuration de l’agrégation de liens (</w:t>
      </w:r>
      <w:proofErr w:type="spellStart"/>
      <w:r w:rsidRPr="002860E7">
        <w:rPr>
          <w:b/>
          <w:bCs/>
          <w:u w:val="single"/>
        </w:rPr>
        <w:t>EtherChannel</w:t>
      </w:r>
      <w:proofErr w:type="spellEnd"/>
      <w:r w:rsidRPr="002860E7">
        <w:rPr>
          <w:b/>
          <w:bCs/>
          <w:u w:val="single"/>
        </w:rPr>
        <w:t>)</w:t>
      </w:r>
      <w:r w:rsidR="002860E7" w:rsidRPr="002860E7">
        <w:rPr>
          <w:b/>
          <w:bCs/>
          <w:u w:val="single"/>
        </w:rPr>
        <w:t> :</w:t>
      </w:r>
    </w:p>
    <w:p w14:paraId="406D0E85" w14:textId="77777777" w:rsidR="00330FEE" w:rsidRPr="002860E7"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rPr>
      </w:pPr>
      <w:proofErr w:type="gramStart"/>
      <w:r w:rsidRPr="002860E7">
        <w:rPr>
          <w:rFonts w:ascii="Monospace" w:hAnsi="Monospace" w:cs="Courier New"/>
          <w:color w:val="FFFFFF" w:themeColor="background1"/>
          <w:sz w:val="20"/>
          <w:highlight w:val="black"/>
        </w:rPr>
        <w:t>interface</w:t>
      </w:r>
      <w:proofErr w:type="gramEnd"/>
      <w:r w:rsidRPr="002860E7">
        <w:rPr>
          <w:rFonts w:ascii="Monospace" w:hAnsi="Monospace" w:cs="Courier New"/>
          <w:color w:val="FFFFFF" w:themeColor="background1"/>
          <w:sz w:val="20"/>
          <w:highlight w:val="black"/>
        </w:rPr>
        <w:t xml:space="preserve"> Port-channel1</w:t>
      </w:r>
    </w:p>
    <w:p w14:paraId="32D2DFA8" w14:textId="77777777" w:rsidR="00330FEE" w:rsidRPr="002860E7"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rPr>
      </w:pPr>
      <w:proofErr w:type="spellStart"/>
      <w:proofErr w:type="gramStart"/>
      <w:r w:rsidRPr="002860E7">
        <w:rPr>
          <w:rFonts w:ascii="Monospace" w:hAnsi="Monospace" w:cs="Courier New"/>
          <w:color w:val="FFFFFF" w:themeColor="background1"/>
          <w:sz w:val="20"/>
          <w:highlight w:val="black"/>
        </w:rPr>
        <w:t>switchport</w:t>
      </w:r>
      <w:proofErr w:type="spellEnd"/>
      <w:proofErr w:type="gramEnd"/>
      <w:r w:rsidRPr="002860E7">
        <w:rPr>
          <w:rFonts w:ascii="Monospace" w:hAnsi="Monospace" w:cs="Courier New"/>
          <w:color w:val="FFFFFF" w:themeColor="background1"/>
          <w:sz w:val="20"/>
          <w:highlight w:val="black"/>
        </w:rPr>
        <w:t xml:space="preserve"> </w:t>
      </w:r>
      <w:proofErr w:type="spellStart"/>
      <w:r w:rsidRPr="002860E7">
        <w:rPr>
          <w:rFonts w:ascii="Monospace" w:hAnsi="Monospace" w:cs="Courier New"/>
          <w:color w:val="FFFFFF" w:themeColor="background1"/>
          <w:sz w:val="20"/>
          <w:highlight w:val="black"/>
        </w:rPr>
        <w:t>trunk</w:t>
      </w:r>
      <w:proofErr w:type="spellEnd"/>
      <w:r w:rsidRPr="002860E7">
        <w:rPr>
          <w:rFonts w:ascii="Monospace" w:hAnsi="Monospace" w:cs="Courier New"/>
          <w:color w:val="FFFFFF" w:themeColor="background1"/>
          <w:sz w:val="20"/>
          <w:highlight w:val="black"/>
        </w:rPr>
        <w:t xml:space="preserve"> encapsulation dot1q</w:t>
      </w:r>
    </w:p>
    <w:p w14:paraId="5EDAF39D" w14:textId="77777777" w:rsidR="00330FEE" w:rsidRPr="002860E7"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2860E7">
        <w:rPr>
          <w:rFonts w:ascii="Monospace" w:hAnsi="Monospace" w:cs="Courier New"/>
          <w:color w:val="FFFFFF" w:themeColor="background1"/>
          <w:sz w:val="20"/>
          <w:highlight w:val="black"/>
          <w:lang w:val="en-US"/>
        </w:rPr>
        <w:t>switchport mode trunk</w:t>
      </w:r>
    </w:p>
    <w:p w14:paraId="10C0C819" w14:textId="77777777" w:rsidR="00330FEE" w:rsidRPr="002860E7"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2860E7">
        <w:rPr>
          <w:rFonts w:ascii="Monospace" w:hAnsi="Monospace" w:cs="Courier New"/>
          <w:color w:val="FFFFFF" w:themeColor="background1"/>
          <w:sz w:val="20"/>
          <w:highlight w:val="black"/>
          <w:lang w:val="en-US"/>
        </w:rPr>
        <w:t xml:space="preserve">switchport trunk allowed </w:t>
      </w:r>
      <w:proofErr w:type="spellStart"/>
      <w:r w:rsidRPr="002860E7">
        <w:rPr>
          <w:rFonts w:ascii="Monospace" w:hAnsi="Monospace" w:cs="Courier New"/>
          <w:color w:val="FFFFFF" w:themeColor="background1"/>
          <w:sz w:val="20"/>
          <w:highlight w:val="black"/>
          <w:lang w:val="en-US"/>
        </w:rPr>
        <w:t>vlan</w:t>
      </w:r>
      <w:proofErr w:type="spellEnd"/>
      <w:r w:rsidRPr="002860E7">
        <w:rPr>
          <w:rFonts w:ascii="Monospace" w:hAnsi="Monospace" w:cs="Courier New"/>
          <w:color w:val="FFFFFF" w:themeColor="background1"/>
          <w:sz w:val="20"/>
          <w:highlight w:val="black"/>
          <w:lang w:val="en-US"/>
        </w:rPr>
        <w:t xml:space="preserve"> all</w:t>
      </w:r>
    </w:p>
    <w:p w14:paraId="136E98BD" w14:textId="74961452" w:rsidR="00330FEE"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roofErr w:type="gramStart"/>
      <w:r w:rsidRPr="002860E7">
        <w:rPr>
          <w:rFonts w:ascii="Monospace" w:hAnsi="Monospace" w:cs="Courier New"/>
          <w:color w:val="FFFFFF" w:themeColor="background1"/>
          <w:sz w:val="20"/>
          <w:highlight w:val="black"/>
          <w:lang w:val="en-US"/>
        </w:rPr>
        <w:t>no</w:t>
      </w:r>
      <w:proofErr w:type="gramEnd"/>
      <w:r w:rsidRPr="002860E7">
        <w:rPr>
          <w:rFonts w:ascii="Monospace" w:hAnsi="Monospace" w:cs="Courier New"/>
          <w:color w:val="FFFFFF" w:themeColor="background1"/>
          <w:sz w:val="20"/>
          <w:highlight w:val="black"/>
          <w:lang w:val="en-US"/>
        </w:rPr>
        <w:t xml:space="preserve"> shutdown</w:t>
      </w:r>
    </w:p>
    <w:p w14:paraId="728AEC5E" w14:textId="77777777" w:rsidR="002860E7" w:rsidRPr="002860E7" w:rsidRDefault="002860E7"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
    <w:p w14:paraId="14E63A2B" w14:textId="77777777" w:rsidR="00330FEE" w:rsidRPr="002860E7"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2860E7">
        <w:rPr>
          <w:rFonts w:ascii="Monospace" w:hAnsi="Monospace" w:cs="Courier New"/>
          <w:color w:val="FFFFFF" w:themeColor="background1"/>
          <w:sz w:val="20"/>
          <w:highlight w:val="black"/>
          <w:lang w:val="en-US"/>
        </w:rPr>
        <w:t>interface FastEthernet0/4</w:t>
      </w:r>
    </w:p>
    <w:p w14:paraId="71044125" w14:textId="625D459F" w:rsidR="00330FEE"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2860E7">
        <w:rPr>
          <w:rFonts w:ascii="Monospace" w:hAnsi="Monospace" w:cs="Courier New"/>
          <w:color w:val="FFFFFF" w:themeColor="background1"/>
          <w:sz w:val="20"/>
          <w:highlight w:val="black"/>
          <w:lang w:val="en-US"/>
        </w:rPr>
        <w:t>channel-group 1 mode active</w:t>
      </w:r>
    </w:p>
    <w:p w14:paraId="005E716D" w14:textId="77777777" w:rsidR="002860E7" w:rsidRPr="002860E7" w:rsidRDefault="002860E7"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
    <w:p w14:paraId="4B442F89" w14:textId="77777777" w:rsidR="00330FEE" w:rsidRPr="002860E7"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2860E7">
        <w:rPr>
          <w:rFonts w:ascii="Monospace" w:hAnsi="Monospace" w:cs="Courier New"/>
          <w:color w:val="FFFFFF" w:themeColor="background1"/>
          <w:sz w:val="20"/>
          <w:highlight w:val="black"/>
          <w:lang w:val="en-US"/>
        </w:rPr>
        <w:t>interface FastEthernet0/5</w:t>
      </w:r>
    </w:p>
    <w:p w14:paraId="11E087CB" w14:textId="77777777" w:rsidR="00330FEE" w:rsidRPr="002860E7"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2860E7">
        <w:rPr>
          <w:rFonts w:ascii="Monospace" w:hAnsi="Monospace" w:cs="Courier New"/>
          <w:color w:val="FFFFFF" w:themeColor="background1"/>
          <w:sz w:val="20"/>
          <w:highlight w:val="black"/>
          <w:lang w:val="en-US"/>
        </w:rPr>
        <w:t>channel-group 1 mode active</w:t>
      </w:r>
    </w:p>
    <w:p w14:paraId="6DC6353C" w14:textId="77777777" w:rsidR="00330FEE" w:rsidRPr="002860E7"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2860E7">
        <w:rPr>
          <w:rFonts w:ascii="Monospace" w:hAnsi="Monospace" w:cs="Courier New"/>
          <w:color w:val="FFFFFF" w:themeColor="background1"/>
          <w:sz w:val="20"/>
          <w:highlight w:val="black"/>
          <w:lang w:val="en-US"/>
        </w:rPr>
        <w:t>exit</w:t>
      </w:r>
    </w:p>
    <w:p w14:paraId="2B03027C" w14:textId="2A70AE48" w:rsidR="00DD2D73" w:rsidRPr="0013225E" w:rsidRDefault="00330FEE" w:rsidP="009D0182">
      <w:pPr>
        <w:pStyle w:val="Paragraphedeliste"/>
        <w:numPr>
          <w:ilvl w:val="0"/>
          <w:numId w:val="24"/>
        </w:numPr>
        <w:spacing w:line="240" w:lineRule="auto"/>
        <w:jc w:val="both"/>
      </w:pPr>
      <w:r w:rsidRPr="004C3FDB">
        <w:t>Pour améliorer la redondance et la bande passante, deux liens physiques (FastEthernet0/4 et FastEthernet0/5) ont été agrégés en un seul lien logique appelé Port-Channel 1. Cela garantit que si un lien tombe, le second prend automatiquement le relais.</w:t>
      </w:r>
    </w:p>
    <w:p w14:paraId="5E7EE706" w14:textId="77777777" w:rsidR="00DD2D73" w:rsidRDefault="00DD2D73" w:rsidP="00330FEE">
      <w:pPr>
        <w:rPr>
          <w:b/>
          <w:bCs/>
          <w:u w:val="single"/>
        </w:rPr>
      </w:pPr>
    </w:p>
    <w:p w14:paraId="29D88464" w14:textId="044B7973" w:rsidR="00330FEE" w:rsidRPr="002860E7" w:rsidRDefault="00330FEE" w:rsidP="00330FEE">
      <w:pPr>
        <w:rPr>
          <w:b/>
          <w:bCs/>
          <w:u w:val="single"/>
        </w:rPr>
      </w:pPr>
      <w:r w:rsidRPr="002860E7">
        <w:rPr>
          <w:b/>
          <w:bCs/>
          <w:u w:val="single"/>
        </w:rPr>
        <w:t>Configuration du VLAN de management pour accès distant</w:t>
      </w:r>
      <w:r w:rsidR="002860E7" w:rsidRPr="002860E7">
        <w:rPr>
          <w:b/>
          <w:bCs/>
          <w:u w:val="single"/>
        </w:rPr>
        <w:t> :</w:t>
      </w:r>
    </w:p>
    <w:p w14:paraId="725BCB5D" w14:textId="77777777" w:rsidR="00330FEE" w:rsidRPr="002860E7"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2860E7">
        <w:rPr>
          <w:rFonts w:ascii="Monospace" w:hAnsi="Monospace" w:cs="Courier New"/>
          <w:color w:val="FFFFFF" w:themeColor="background1"/>
          <w:sz w:val="20"/>
          <w:highlight w:val="black"/>
          <w:lang w:val="en-US"/>
        </w:rPr>
        <w:t xml:space="preserve">interface </w:t>
      </w:r>
      <w:proofErr w:type="spellStart"/>
      <w:r w:rsidRPr="002860E7">
        <w:rPr>
          <w:rFonts w:ascii="Monospace" w:hAnsi="Monospace" w:cs="Courier New"/>
          <w:color w:val="FFFFFF" w:themeColor="background1"/>
          <w:sz w:val="20"/>
          <w:highlight w:val="black"/>
          <w:lang w:val="en-US"/>
        </w:rPr>
        <w:t>vlan</w:t>
      </w:r>
      <w:proofErr w:type="spellEnd"/>
      <w:r w:rsidRPr="002860E7">
        <w:rPr>
          <w:rFonts w:ascii="Monospace" w:hAnsi="Monospace" w:cs="Courier New"/>
          <w:color w:val="FFFFFF" w:themeColor="background1"/>
          <w:sz w:val="20"/>
          <w:highlight w:val="black"/>
          <w:lang w:val="en-US"/>
        </w:rPr>
        <w:t xml:space="preserve"> 80</w:t>
      </w:r>
    </w:p>
    <w:p w14:paraId="4695A339" w14:textId="77777777" w:rsidR="00330FEE" w:rsidRPr="002860E7"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roofErr w:type="spellStart"/>
      <w:r w:rsidRPr="002860E7">
        <w:rPr>
          <w:rFonts w:ascii="Monospace" w:hAnsi="Monospace" w:cs="Courier New"/>
          <w:color w:val="FFFFFF" w:themeColor="background1"/>
          <w:sz w:val="20"/>
          <w:highlight w:val="black"/>
          <w:lang w:val="en-US"/>
        </w:rPr>
        <w:t>ip</w:t>
      </w:r>
      <w:proofErr w:type="spellEnd"/>
      <w:r w:rsidRPr="002860E7">
        <w:rPr>
          <w:rFonts w:ascii="Monospace" w:hAnsi="Monospace" w:cs="Courier New"/>
          <w:color w:val="FFFFFF" w:themeColor="background1"/>
          <w:sz w:val="20"/>
          <w:highlight w:val="black"/>
          <w:lang w:val="en-US"/>
        </w:rPr>
        <w:t xml:space="preserve"> address 192.168.80.2 255.255.255.0</w:t>
      </w:r>
    </w:p>
    <w:p w14:paraId="75A3A608" w14:textId="77777777" w:rsidR="00330FEE" w:rsidRPr="002860E7"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roofErr w:type="gramStart"/>
      <w:r w:rsidRPr="002860E7">
        <w:rPr>
          <w:rFonts w:ascii="Monospace" w:hAnsi="Monospace" w:cs="Courier New"/>
          <w:color w:val="FFFFFF" w:themeColor="background1"/>
          <w:sz w:val="20"/>
          <w:highlight w:val="black"/>
          <w:lang w:val="en-US"/>
        </w:rPr>
        <w:t>no</w:t>
      </w:r>
      <w:proofErr w:type="gramEnd"/>
      <w:r w:rsidRPr="002860E7">
        <w:rPr>
          <w:rFonts w:ascii="Monospace" w:hAnsi="Monospace" w:cs="Courier New"/>
          <w:color w:val="FFFFFF" w:themeColor="background1"/>
          <w:sz w:val="20"/>
          <w:highlight w:val="black"/>
          <w:lang w:val="en-US"/>
        </w:rPr>
        <w:t xml:space="preserve"> shutdown</w:t>
      </w:r>
    </w:p>
    <w:p w14:paraId="1515F2A4" w14:textId="2CE9F2C1" w:rsidR="00330FEE"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2860E7">
        <w:rPr>
          <w:rFonts w:ascii="Monospace" w:hAnsi="Monospace" w:cs="Courier New"/>
          <w:color w:val="FFFFFF" w:themeColor="background1"/>
          <w:sz w:val="20"/>
          <w:highlight w:val="black"/>
          <w:lang w:val="en-US"/>
        </w:rPr>
        <w:t>exit</w:t>
      </w:r>
    </w:p>
    <w:p w14:paraId="34262A23" w14:textId="77777777" w:rsidR="002860E7" w:rsidRPr="002860E7" w:rsidRDefault="002860E7"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
    <w:p w14:paraId="060A4178" w14:textId="77777777" w:rsidR="00330FEE" w:rsidRPr="002860E7"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roofErr w:type="spellStart"/>
      <w:r w:rsidRPr="002860E7">
        <w:rPr>
          <w:rFonts w:ascii="Monospace" w:hAnsi="Monospace" w:cs="Courier New"/>
          <w:color w:val="FFFFFF" w:themeColor="background1"/>
          <w:sz w:val="20"/>
          <w:highlight w:val="black"/>
          <w:lang w:val="en-US"/>
        </w:rPr>
        <w:t>ip</w:t>
      </w:r>
      <w:proofErr w:type="spellEnd"/>
      <w:r w:rsidRPr="002860E7">
        <w:rPr>
          <w:rFonts w:ascii="Monospace" w:hAnsi="Monospace" w:cs="Courier New"/>
          <w:color w:val="FFFFFF" w:themeColor="background1"/>
          <w:sz w:val="20"/>
          <w:highlight w:val="black"/>
          <w:lang w:val="en-US"/>
        </w:rPr>
        <w:t xml:space="preserve"> domain-name </w:t>
      </w:r>
      <w:proofErr w:type="spellStart"/>
      <w:r w:rsidRPr="002860E7">
        <w:rPr>
          <w:rFonts w:ascii="Monospace" w:hAnsi="Monospace" w:cs="Courier New"/>
          <w:color w:val="FFFFFF" w:themeColor="background1"/>
          <w:sz w:val="20"/>
          <w:highlight w:val="black"/>
          <w:lang w:val="en-US"/>
        </w:rPr>
        <w:t>DIGIPLEX.local</w:t>
      </w:r>
      <w:proofErr w:type="spellEnd"/>
    </w:p>
    <w:p w14:paraId="527E3B6F" w14:textId="77777777" w:rsidR="00330FEE" w:rsidRPr="002860E7"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2860E7">
        <w:rPr>
          <w:rFonts w:ascii="Monospace" w:hAnsi="Monospace" w:cs="Courier New"/>
          <w:color w:val="FFFFFF" w:themeColor="background1"/>
          <w:sz w:val="20"/>
          <w:highlight w:val="black"/>
          <w:lang w:val="en-US"/>
        </w:rPr>
        <w:lastRenderedPageBreak/>
        <w:t xml:space="preserve">crypto </w:t>
      </w:r>
      <w:proofErr w:type="gramStart"/>
      <w:r w:rsidRPr="002860E7">
        <w:rPr>
          <w:rFonts w:ascii="Monospace" w:hAnsi="Monospace" w:cs="Courier New"/>
          <w:color w:val="FFFFFF" w:themeColor="background1"/>
          <w:sz w:val="20"/>
          <w:highlight w:val="black"/>
          <w:lang w:val="en-US"/>
        </w:rPr>
        <w:t>key</w:t>
      </w:r>
      <w:proofErr w:type="gramEnd"/>
      <w:r w:rsidRPr="002860E7">
        <w:rPr>
          <w:rFonts w:ascii="Monospace" w:hAnsi="Monospace" w:cs="Courier New"/>
          <w:color w:val="FFFFFF" w:themeColor="background1"/>
          <w:sz w:val="20"/>
          <w:highlight w:val="black"/>
          <w:lang w:val="en-US"/>
        </w:rPr>
        <w:t xml:space="preserve"> generate </w:t>
      </w:r>
      <w:proofErr w:type="spellStart"/>
      <w:r w:rsidRPr="002860E7">
        <w:rPr>
          <w:rFonts w:ascii="Monospace" w:hAnsi="Monospace" w:cs="Courier New"/>
          <w:color w:val="FFFFFF" w:themeColor="background1"/>
          <w:sz w:val="20"/>
          <w:highlight w:val="black"/>
          <w:lang w:val="en-US"/>
        </w:rPr>
        <w:t>rsa</w:t>
      </w:r>
      <w:proofErr w:type="spellEnd"/>
    </w:p>
    <w:p w14:paraId="4FBAFCEC" w14:textId="77777777" w:rsidR="00330FEE" w:rsidRPr="002860E7"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2860E7">
        <w:rPr>
          <w:rFonts w:ascii="Monospace" w:hAnsi="Monospace" w:cs="Courier New"/>
          <w:color w:val="FFFFFF" w:themeColor="background1"/>
          <w:sz w:val="20"/>
          <w:highlight w:val="black"/>
          <w:lang w:val="en-US"/>
        </w:rPr>
        <w:t>1024</w:t>
      </w:r>
    </w:p>
    <w:p w14:paraId="5385BD47" w14:textId="77777777" w:rsidR="00330FEE" w:rsidRPr="002860E7"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2860E7">
        <w:rPr>
          <w:rFonts w:ascii="Monospace" w:hAnsi="Monospace" w:cs="Courier New"/>
          <w:color w:val="FFFFFF" w:themeColor="background1"/>
          <w:sz w:val="20"/>
          <w:highlight w:val="black"/>
          <w:lang w:val="en-US"/>
        </w:rPr>
        <w:t xml:space="preserve">line </w:t>
      </w:r>
      <w:proofErr w:type="spellStart"/>
      <w:r w:rsidRPr="002860E7">
        <w:rPr>
          <w:rFonts w:ascii="Monospace" w:hAnsi="Monospace" w:cs="Courier New"/>
          <w:color w:val="FFFFFF" w:themeColor="background1"/>
          <w:sz w:val="20"/>
          <w:highlight w:val="black"/>
          <w:lang w:val="en-US"/>
        </w:rPr>
        <w:t>vty</w:t>
      </w:r>
      <w:proofErr w:type="spellEnd"/>
      <w:r w:rsidRPr="002860E7">
        <w:rPr>
          <w:rFonts w:ascii="Monospace" w:hAnsi="Monospace" w:cs="Courier New"/>
          <w:color w:val="FFFFFF" w:themeColor="background1"/>
          <w:sz w:val="20"/>
          <w:highlight w:val="black"/>
          <w:lang w:val="en-US"/>
        </w:rPr>
        <w:t xml:space="preserve"> 0 4</w:t>
      </w:r>
    </w:p>
    <w:p w14:paraId="4CBB3AF0" w14:textId="77777777" w:rsidR="00330FEE" w:rsidRPr="002860E7"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2860E7">
        <w:rPr>
          <w:rFonts w:ascii="Monospace" w:hAnsi="Monospace" w:cs="Courier New"/>
          <w:color w:val="FFFFFF" w:themeColor="background1"/>
          <w:sz w:val="20"/>
          <w:highlight w:val="black"/>
          <w:lang w:val="en-US"/>
        </w:rPr>
        <w:t>transport input ssh</w:t>
      </w:r>
    </w:p>
    <w:p w14:paraId="45D0E37A" w14:textId="77777777" w:rsidR="00330FEE" w:rsidRPr="002860E7"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roofErr w:type="gramStart"/>
      <w:r w:rsidRPr="002860E7">
        <w:rPr>
          <w:rFonts w:ascii="Monospace" w:hAnsi="Monospace" w:cs="Courier New"/>
          <w:color w:val="FFFFFF" w:themeColor="background1"/>
          <w:sz w:val="20"/>
          <w:highlight w:val="black"/>
          <w:lang w:val="en-US"/>
        </w:rPr>
        <w:t>login</w:t>
      </w:r>
      <w:proofErr w:type="gramEnd"/>
      <w:r w:rsidRPr="002860E7">
        <w:rPr>
          <w:rFonts w:ascii="Monospace" w:hAnsi="Monospace" w:cs="Courier New"/>
          <w:color w:val="FFFFFF" w:themeColor="background1"/>
          <w:sz w:val="20"/>
          <w:highlight w:val="black"/>
          <w:lang w:val="en-US"/>
        </w:rPr>
        <w:t xml:space="preserve"> local</w:t>
      </w:r>
    </w:p>
    <w:p w14:paraId="79B39470" w14:textId="77777777" w:rsidR="00330FEE" w:rsidRPr="002860E7"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2860E7">
        <w:rPr>
          <w:rFonts w:ascii="Monospace" w:hAnsi="Monospace" w:cs="Courier New"/>
          <w:color w:val="FFFFFF" w:themeColor="background1"/>
          <w:sz w:val="20"/>
          <w:highlight w:val="black"/>
          <w:lang w:val="en-US"/>
        </w:rPr>
        <w:t>exit</w:t>
      </w:r>
    </w:p>
    <w:p w14:paraId="795273B6" w14:textId="77777777" w:rsidR="00330FEE" w:rsidRPr="002860E7" w:rsidRDefault="00330FEE" w:rsidP="002860E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2860E7">
        <w:rPr>
          <w:rFonts w:ascii="Monospace" w:hAnsi="Monospace" w:cs="Courier New"/>
          <w:color w:val="FFFFFF" w:themeColor="background1"/>
          <w:sz w:val="20"/>
          <w:highlight w:val="black"/>
          <w:lang w:val="en-US"/>
        </w:rPr>
        <w:t xml:space="preserve">username admin privilege 15 secret </w:t>
      </w:r>
      <w:proofErr w:type="spellStart"/>
      <w:r w:rsidRPr="002860E7">
        <w:rPr>
          <w:rFonts w:ascii="Monospace" w:hAnsi="Monospace" w:cs="Courier New"/>
          <w:color w:val="FFFFFF" w:themeColor="background1"/>
          <w:sz w:val="20"/>
          <w:highlight w:val="black"/>
          <w:lang w:val="en-US"/>
        </w:rPr>
        <w:t>strongpassword</w:t>
      </w:r>
      <w:proofErr w:type="spellEnd"/>
    </w:p>
    <w:p w14:paraId="6B2E0407" w14:textId="77777777" w:rsidR="00330FEE" w:rsidRPr="004C3FDB" w:rsidRDefault="00330FEE" w:rsidP="009D0182">
      <w:pPr>
        <w:pStyle w:val="Paragraphedeliste"/>
        <w:numPr>
          <w:ilvl w:val="0"/>
          <w:numId w:val="24"/>
        </w:numPr>
        <w:spacing w:line="240" w:lineRule="auto"/>
        <w:jc w:val="both"/>
      </w:pPr>
      <w:r w:rsidRPr="004C3FDB">
        <w:t>Le VLAN 80 est utilisé pour la gestion du switch. Une adresse IP statique (192.168.80.2) est attribuée, et le protocole SSH est activé pour sécuriser l’accès distant.</w:t>
      </w:r>
    </w:p>
    <w:p w14:paraId="43A252E8" w14:textId="77777777" w:rsidR="00F0065A" w:rsidRPr="004C3FDB" w:rsidRDefault="00F0065A" w:rsidP="00330FEE"/>
    <w:p w14:paraId="1CE821C3" w14:textId="77777777" w:rsidR="00330FEE" w:rsidRDefault="00330FEE" w:rsidP="00DD2D73">
      <w:pPr>
        <w:jc w:val="both"/>
      </w:pPr>
      <w:r w:rsidRPr="004C3FDB">
        <w:t xml:space="preserve">Ces configurations permettent au switch principal de l’étage 1 de recevoir les VLANs via le VTP, de transporter les données entre les équipements grâce aux </w:t>
      </w:r>
      <w:proofErr w:type="spellStart"/>
      <w:r w:rsidRPr="004C3FDB">
        <w:t>trunks</w:t>
      </w:r>
      <w:proofErr w:type="spellEnd"/>
      <w:r w:rsidRPr="004C3FDB">
        <w:t>, et de permettre une gestion à distance via SSH. L’agrégation de liens ajoute de la redondance, ce qui améliore la résilience du réseau.</w:t>
      </w:r>
    </w:p>
    <w:p w14:paraId="495743E7" w14:textId="77777777" w:rsidR="0013225E" w:rsidRDefault="0013225E" w:rsidP="00DD2D73">
      <w:pPr>
        <w:jc w:val="both"/>
      </w:pPr>
    </w:p>
    <w:p w14:paraId="1063FED3" w14:textId="3019946C" w:rsidR="00330FEE" w:rsidRPr="00F0065A" w:rsidRDefault="00330FEE" w:rsidP="00DD2D73">
      <w:pPr>
        <w:jc w:val="both"/>
        <w:rPr>
          <w:b/>
          <w:bCs/>
          <w:u w:val="single"/>
        </w:rPr>
      </w:pPr>
      <w:r w:rsidRPr="00F0065A">
        <w:rPr>
          <w:b/>
          <w:bCs/>
          <w:u w:val="single"/>
        </w:rPr>
        <w:t xml:space="preserve">Configuration des </w:t>
      </w:r>
      <w:proofErr w:type="spellStart"/>
      <w:r w:rsidRPr="00F0065A">
        <w:rPr>
          <w:b/>
          <w:bCs/>
          <w:u w:val="single"/>
        </w:rPr>
        <w:t>trunks</w:t>
      </w:r>
      <w:proofErr w:type="spellEnd"/>
      <w:r w:rsidRPr="00F0065A">
        <w:rPr>
          <w:b/>
          <w:bCs/>
          <w:u w:val="single"/>
        </w:rPr>
        <w:t xml:space="preserve"> pour les </w:t>
      </w:r>
      <w:proofErr w:type="spellStart"/>
      <w:r w:rsidRPr="00F0065A">
        <w:rPr>
          <w:b/>
          <w:bCs/>
          <w:u w:val="single"/>
        </w:rPr>
        <w:t>switchs</w:t>
      </w:r>
      <w:proofErr w:type="spellEnd"/>
      <w:r w:rsidRPr="00F0065A">
        <w:rPr>
          <w:b/>
          <w:bCs/>
          <w:u w:val="single"/>
        </w:rPr>
        <w:t xml:space="preserve"> secondaires</w:t>
      </w:r>
      <w:r w:rsidR="00F0065A" w:rsidRPr="00F0065A">
        <w:rPr>
          <w:b/>
          <w:bCs/>
          <w:u w:val="single"/>
        </w:rPr>
        <w:t> :</w:t>
      </w:r>
    </w:p>
    <w:p w14:paraId="673394FB" w14:textId="77777777" w:rsidR="00330FEE" w:rsidRPr="00C75C09" w:rsidRDefault="00330FEE" w:rsidP="00DD2D73">
      <w:pPr>
        <w:jc w:val="both"/>
      </w:pPr>
      <w:r w:rsidRPr="00C75C09">
        <w:t xml:space="preserve">Pour les switches secondaires de l'étage 1, nous avons ouvert les ports en mode </w:t>
      </w:r>
      <w:proofErr w:type="spellStart"/>
      <w:r w:rsidRPr="00C75C09">
        <w:t>trunk</w:t>
      </w:r>
      <w:proofErr w:type="spellEnd"/>
      <w:r w:rsidRPr="00C75C09">
        <w:t xml:space="preserve">, activé l'encapsulation </w:t>
      </w:r>
      <w:r w:rsidRPr="00C75C09">
        <w:rPr>
          <w:b/>
          <w:bCs/>
        </w:rPr>
        <w:t>802.1q</w:t>
      </w:r>
      <w:r w:rsidRPr="00C75C09">
        <w:t xml:space="preserve"> et autorisé tous les VLANs à passer. Cela permet de transporter les données inter-VLAN entre le switch principal et les secondaires pour garantir une communication fluide.</w:t>
      </w:r>
    </w:p>
    <w:p w14:paraId="40E74118" w14:textId="77777777" w:rsidR="00330FEE" w:rsidRPr="00F0065A" w:rsidRDefault="00330FEE" w:rsidP="00F0065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F0065A">
        <w:rPr>
          <w:rFonts w:ascii="Monospace" w:hAnsi="Monospace" w:cs="Courier New"/>
          <w:color w:val="FFFFFF" w:themeColor="background1"/>
          <w:sz w:val="20"/>
          <w:highlight w:val="black"/>
          <w:lang w:val="en-US"/>
        </w:rPr>
        <w:t>interface FastEthernet0/1</w:t>
      </w:r>
    </w:p>
    <w:p w14:paraId="02B8FC61" w14:textId="77777777" w:rsidR="00330FEE" w:rsidRPr="00F0065A" w:rsidRDefault="00330FEE" w:rsidP="00F0065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F0065A">
        <w:rPr>
          <w:rFonts w:ascii="Monospace" w:hAnsi="Monospace" w:cs="Courier New"/>
          <w:color w:val="FFFFFF" w:themeColor="background1"/>
          <w:sz w:val="20"/>
          <w:highlight w:val="black"/>
          <w:lang w:val="en-US"/>
        </w:rPr>
        <w:t>switchport trunk encapsulation dot1q</w:t>
      </w:r>
    </w:p>
    <w:p w14:paraId="0DB6D3BB" w14:textId="77777777" w:rsidR="00330FEE" w:rsidRPr="00F0065A" w:rsidRDefault="00330FEE" w:rsidP="00F0065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F0065A">
        <w:rPr>
          <w:rFonts w:ascii="Monospace" w:hAnsi="Monospace" w:cs="Courier New"/>
          <w:color w:val="FFFFFF" w:themeColor="background1"/>
          <w:sz w:val="20"/>
          <w:highlight w:val="black"/>
          <w:lang w:val="en-US"/>
        </w:rPr>
        <w:t>switchport mode trunk</w:t>
      </w:r>
    </w:p>
    <w:p w14:paraId="39E57325" w14:textId="77777777" w:rsidR="00330FEE" w:rsidRPr="00F0065A" w:rsidRDefault="00330FEE" w:rsidP="00F0065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F0065A">
        <w:rPr>
          <w:rFonts w:ascii="Monospace" w:hAnsi="Monospace" w:cs="Courier New"/>
          <w:color w:val="FFFFFF" w:themeColor="background1"/>
          <w:sz w:val="20"/>
          <w:highlight w:val="black"/>
          <w:lang w:val="en-US"/>
        </w:rPr>
        <w:t xml:space="preserve">switchport trunk allowed </w:t>
      </w:r>
      <w:proofErr w:type="spellStart"/>
      <w:r w:rsidRPr="00F0065A">
        <w:rPr>
          <w:rFonts w:ascii="Monospace" w:hAnsi="Monospace" w:cs="Courier New"/>
          <w:color w:val="FFFFFF" w:themeColor="background1"/>
          <w:sz w:val="20"/>
          <w:highlight w:val="black"/>
          <w:lang w:val="en-US"/>
        </w:rPr>
        <w:t>vlan</w:t>
      </w:r>
      <w:proofErr w:type="spellEnd"/>
      <w:r w:rsidRPr="00F0065A">
        <w:rPr>
          <w:rFonts w:ascii="Monospace" w:hAnsi="Monospace" w:cs="Courier New"/>
          <w:color w:val="FFFFFF" w:themeColor="background1"/>
          <w:sz w:val="20"/>
          <w:highlight w:val="black"/>
          <w:lang w:val="en-US"/>
        </w:rPr>
        <w:t xml:space="preserve"> all</w:t>
      </w:r>
    </w:p>
    <w:p w14:paraId="327F247D" w14:textId="77777777" w:rsidR="00330FEE" w:rsidRPr="00F0065A" w:rsidRDefault="00330FEE" w:rsidP="00F0065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rPr>
      </w:pPr>
      <w:proofErr w:type="gramStart"/>
      <w:r w:rsidRPr="00F0065A">
        <w:rPr>
          <w:rFonts w:ascii="Monospace" w:hAnsi="Monospace" w:cs="Courier New"/>
          <w:color w:val="FFFFFF" w:themeColor="background1"/>
          <w:sz w:val="20"/>
          <w:highlight w:val="black"/>
        </w:rPr>
        <w:t>no</w:t>
      </w:r>
      <w:proofErr w:type="gramEnd"/>
      <w:r w:rsidRPr="00F0065A">
        <w:rPr>
          <w:rFonts w:ascii="Monospace" w:hAnsi="Monospace" w:cs="Courier New"/>
          <w:color w:val="FFFFFF" w:themeColor="background1"/>
          <w:sz w:val="20"/>
          <w:highlight w:val="black"/>
        </w:rPr>
        <w:t xml:space="preserve"> </w:t>
      </w:r>
      <w:proofErr w:type="spellStart"/>
      <w:r w:rsidRPr="00F0065A">
        <w:rPr>
          <w:rFonts w:ascii="Monospace" w:hAnsi="Monospace" w:cs="Courier New"/>
          <w:color w:val="FFFFFF" w:themeColor="background1"/>
          <w:sz w:val="20"/>
          <w:highlight w:val="black"/>
        </w:rPr>
        <w:t>shutdown</w:t>
      </w:r>
      <w:proofErr w:type="spellEnd"/>
    </w:p>
    <w:p w14:paraId="52A7A547" w14:textId="77777777" w:rsidR="00330FEE" w:rsidRDefault="00330FEE" w:rsidP="009D0182">
      <w:pPr>
        <w:pStyle w:val="Paragraphedeliste"/>
        <w:numPr>
          <w:ilvl w:val="0"/>
          <w:numId w:val="24"/>
        </w:numPr>
        <w:spacing w:line="240" w:lineRule="auto"/>
        <w:jc w:val="both"/>
      </w:pPr>
      <w:r w:rsidRPr="00C75C09">
        <w:t xml:space="preserve">Ces </w:t>
      </w:r>
      <w:proofErr w:type="spellStart"/>
      <w:r w:rsidRPr="00C75C09">
        <w:t>trunks</w:t>
      </w:r>
      <w:proofErr w:type="spellEnd"/>
      <w:r w:rsidRPr="00C75C09">
        <w:t xml:space="preserve"> assurent que les VLANs définis au niveau du switch principal et du routeur sont accessibles sur tous les équipements de l'étage, permettant une communication inter-VLAN efficace.</w:t>
      </w:r>
    </w:p>
    <w:p w14:paraId="51BD9077" w14:textId="77777777" w:rsidR="009C2560" w:rsidRDefault="009C2560" w:rsidP="0044196D">
      <w:pPr>
        <w:pStyle w:val="Titre"/>
        <w:rPr>
          <w:sz w:val="36"/>
          <w:szCs w:val="36"/>
        </w:rPr>
      </w:pPr>
    </w:p>
    <w:p w14:paraId="047C74C8" w14:textId="39356DAE" w:rsidR="00330FEE" w:rsidRPr="00F0065A" w:rsidRDefault="00330FEE" w:rsidP="00F0065A">
      <w:pPr>
        <w:pStyle w:val="Titre"/>
        <w:jc w:val="center"/>
        <w:rPr>
          <w:sz w:val="36"/>
          <w:szCs w:val="36"/>
        </w:rPr>
      </w:pPr>
      <w:r w:rsidRPr="00F0065A">
        <w:rPr>
          <w:sz w:val="36"/>
          <w:szCs w:val="36"/>
        </w:rPr>
        <w:t>ETAGE 2</w:t>
      </w:r>
    </w:p>
    <w:p w14:paraId="3598C3EB" w14:textId="77777777" w:rsidR="00330FEE" w:rsidRDefault="00330FEE" w:rsidP="0086686D">
      <w:pPr>
        <w:jc w:val="both"/>
      </w:pPr>
      <w:r w:rsidRPr="00C75C09">
        <w:t xml:space="preserve">À l'étage 2, nous avons configuré un switch principal et deux switches secondaires pour permettre la synchronisation des VLANs via VTP, l'acheminement des données inter-VLAN à travers les </w:t>
      </w:r>
      <w:proofErr w:type="spellStart"/>
      <w:r w:rsidRPr="00C75C09">
        <w:t>trunks</w:t>
      </w:r>
      <w:proofErr w:type="spellEnd"/>
      <w:r w:rsidRPr="00C75C09">
        <w:t>, et la redondance via l'agrégation de liens. L'objectif est de garantir la continuité du réseau tout en centralisant la gestion des VLANs.</w:t>
      </w:r>
    </w:p>
    <w:p w14:paraId="4DABB3EC" w14:textId="77777777" w:rsidR="0044196D" w:rsidRDefault="0044196D" w:rsidP="0086686D">
      <w:pPr>
        <w:jc w:val="both"/>
      </w:pPr>
    </w:p>
    <w:p w14:paraId="71906A82" w14:textId="77777777" w:rsidR="0044196D" w:rsidRDefault="0044196D" w:rsidP="0086686D">
      <w:pPr>
        <w:jc w:val="both"/>
      </w:pPr>
    </w:p>
    <w:p w14:paraId="5F15C201" w14:textId="77777777" w:rsidR="009F6301" w:rsidRPr="00C75C09" w:rsidRDefault="009F6301" w:rsidP="0086686D">
      <w:pPr>
        <w:jc w:val="both"/>
      </w:pPr>
    </w:p>
    <w:p w14:paraId="40A0EF1B" w14:textId="2D1A2545" w:rsidR="00330FEE" w:rsidRPr="00C75C09" w:rsidRDefault="00330FEE" w:rsidP="00330FEE"/>
    <w:p w14:paraId="7901A563" w14:textId="06B444D5" w:rsidR="00330FEE" w:rsidRPr="00F0065A" w:rsidRDefault="00330FEE" w:rsidP="00330FEE">
      <w:pPr>
        <w:rPr>
          <w:b/>
          <w:bCs/>
          <w:u w:val="single"/>
        </w:rPr>
      </w:pPr>
      <w:r w:rsidRPr="00F0065A">
        <w:rPr>
          <w:b/>
          <w:bCs/>
          <w:u w:val="single"/>
        </w:rPr>
        <w:lastRenderedPageBreak/>
        <w:t>Synchronisation VTP et configuration des VLANs pour centralisation</w:t>
      </w:r>
      <w:r w:rsidR="00F0065A" w:rsidRPr="00F0065A">
        <w:rPr>
          <w:b/>
          <w:bCs/>
          <w:u w:val="single"/>
        </w:rPr>
        <w:t> :</w:t>
      </w:r>
    </w:p>
    <w:p w14:paraId="4F32CB36" w14:textId="77777777" w:rsidR="00330FEE" w:rsidRPr="000C72B6" w:rsidRDefault="00330FEE" w:rsidP="00F0065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it-IT"/>
        </w:rPr>
      </w:pPr>
      <w:r w:rsidRPr="000C72B6">
        <w:rPr>
          <w:rFonts w:ascii="Monospace" w:hAnsi="Monospace" w:cs="Courier New"/>
          <w:color w:val="FFFFFF" w:themeColor="background1"/>
          <w:sz w:val="20"/>
          <w:highlight w:val="black"/>
          <w:lang w:val="it-IT"/>
        </w:rPr>
        <w:t>configure terminal</w:t>
      </w:r>
    </w:p>
    <w:p w14:paraId="6AAAC762" w14:textId="77777777" w:rsidR="00330FEE" w:rsidRPr="000C72B6" w:rsidRDefault="00330FEE" w:rsidP="00F0065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it-IT"/>
        </w:rPr>
      </w:pPr>
      <w:r w:rsidRPr="000C72B6">
        <w:rPr>
          <w:rFonts w:ascii="Monospace" w:hAnsi="Monospace" w:cs="Courier New"/>
          <w:color w:val="FFFFFF" w:themeColor="background1"/>
          <w:sz w:val="20"/>
          <w:highlight w:val="black"/>
          <w:lang w:val="it-IT"/>
        </w:rPr>
        <w:t>hostname DIGI_SWL2_E2_01</w:t>
      </w:r>
    </w:p>
    <w:p w14:paraId="34AFE29A" w14:textId="77777777" w:rsidR="00330FEE" w:rsidRPr="00F0065A" w:rsidRDefault="00330FEE" w:rsidP="00F0065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rPr>
      </w:pPr>
      <w:proofErr w:type="spellStart"/>
      <w:proofErr w:type="gramStart"/>
      <w:r w:rsidRPr="00F0065A">
        <w:rPr>
          <w:rFonts w:ascii="Monospace" w:hAnsi="Monospace" w:cs="Courier New"/>
          <w:color w:val="FFFFFF" w:themeColor="background1"/>
          <w:sz w:val="20"/>
          <w:highlight w:val="black"/>
        </w:rPr>
        <w:t>vtp</w:t>
      </w:r>
      <w:proofErr w:type="spellEnd"/>
      <w:proofErr w:type="gramEnd"/>
      <w:r w:rsidRPr="00F0065A">
        <w:rPr>
          <w:rFonts w:ascii="Monospace" w:hAnsi="Monospace" w:cs="Courier New"/>
          <w:color w:val="FFFFFF" w:themeColor="background1"/>
          <w:sz w:val="20"/>
          <w:highlight w:val="black"/>
        </w:rPr>
        <w:t xml:space="preserve"> mode client</w:t>
      </w:r>
    </w:p>
    <w:p w14:paraId="5A950C47" w14:textId="77777777" w:rsidR="00330FEE" w:rsidRPr="00F0065A" w:rsidRDefault="00330FEE" w:rsidP="00F0065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rPr>
      </w:pPr>
      <w:proofErr w:type="spellStart"/>
      <w:proofErr w:type="gramStart"/>
      <w:r w:rsidRPr="00F0065A">
        <w:rPr>
          <w:rFonts w:ascii="Monospace" w:hAnsi="Monospace" w:cs="Courier New"/>
          <w:color w:val="FFFFFF" w:themeColor="background1"/>
          <w:sz w:val="20"/>
          <w:highlight w:val="black"/>
        </w:rPr>
        <w:t>vtp</w:t>
      </w:r>
      <w:proofErr w:type="spellEnd"/>
      <w:proofErr w:type="gramEnd"/>
      <w:r w:rsidRPr="00F0065A">
        <w:rPr>
          <w:rFonts w:ascii="Monospace" w:hAnsi="Monospace" w:cs="Courier New"/>
          <w:color w:val="FFFFFF" w:themeColor="background1"/>
          <w:sz w:val="20"/>
          <w:highlight w:val="black"/>
        </w:rPr>
        <w:t xml:space="preserve"> </w:t>
      </w:r>
      <w:proofErr w:type="spellStart"/>
      <w:r w:rsidRPr="00F0065A">
        <w:rPr>
          <w:rFonts w:ascii="Monospace" w:hAnsi="Monospace" w:cs="Courier New"/>
          <w:color w:val="FFFFFF" w:themeColor="background1"/>
          <w:sz w:val="20"/>
          <w:highlight w:val="black"/>
        </w:rPr>
        <w:t>domain</w:t>
      </w:r>
      <w:proofErr w:type="spellEnd"/>
      <w:r w:rsidRPr="00F0065A">
        <w:rPr>
          <w:rFonts w:ascii="Monospace" w:hAnsi="Monospace" w:cs="Courier New"/>
          <w:color w:val="FFFFFF" w:themeColor="background1"/>
          <w:sz w:val="20"/>
          <w:highlight w:val="black"/>
        </w:rPr>
        <w:t xml:space="preserve"> DIGIPLEX</w:t>
      </w:r>
    </w:p>
    <w:p w14:paraId="2304F3EF" w14:textId="77777777" w:rsidR="00330FEE" w:rsidRPr="00F0065A" w:rsidRDefault="00330FEE" w:rsidP="00F0065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rPr>
      </w:pPr>
      <w:proofErr w:type="spellStart"/>
      <w:proofErr w:type="gramStart"/>
      <w:r w:rsidRPr="00F0065A">
        <w:rPr>
          <w:rFonts w:ascii="Monospace" w:hAnsi="Monospace" w:cs="Courier New"/>
          <w:color w:val="FFFFFF" w:themeColor="background1"/>
          <w:sz w:val="20"/>
          <w:highlight w:val="black"/>
        </w:rPr>
        <w:t>vtp</w:t>
      </w:r>
      <w:proofErr w:type="spellEnd"/>
      <w:proofErr w:type="gramEnd"/>
      <w:r w:rsidRPr="00F0065A">
        <w:rPr>
          <w:rFonts w:ascii="Monospace" w:hAnsi="Monospace" w:cs="Courier New"/>
          <w:color w:val="FFFFFF" w:themeColor="background1"/>
          <w:sz w:val="20"/>
          <w:highlight w:val="black"/>
        </w:rPr>
        <w:t xml:space="preserve"> </w:t>
      </w:r>
      <w:proofErr w:type="spellStart"/>
      <w:r w:rsidRPr="00F0065A">
        <w:rPr>
          <w:rFonts w:ascii="Monospace" w:hAnsi="Monospace" w:cs="Courier New"/>
          <w:color w:val="FFFFFF" w:themeColor="background1"/>
          <w:sz w:val="20"/>
          <w:highlight w:val="black"/>
        </w:rPr>
        <w:t>password</w:t>
      </w:r>
      <w:proofErr w:type="spellEnd"/>
      <w:r w:rsidRPr="00F0065A">
        <w:rPr>
          <w:rFonts w:ascii="Monospace" w:hAnsi="Monospace" w:cs="Courier New"/>
          <w:color w:val="FFFFFF" w:themeColor="background1"/>
          <w:sz w:val="20"/>
          <w:highlight w:val="black"/>
        </w:rPr>
        <w:t xml:space="preserve"> </w:t>
      </w:r>
      <w:proofErr w:type="spellStart"/>
      <w:r w:rsidRPr="00F0065A">
        <w:rPr>
          <w:rFonts w:ascii="Monospace" w:hAnsi="Monospace" w:cs="Courier New"/>
          <w:color w:val="FFFFFF" w:themeColor="background1"/>
          <w:sz w:val="20"/>
          <w:highlight w:val="black"/>
        </w:rPr>
        <w:t>securepass</w:t>
      </w:r>
      <w:proofErr w:type="spellEnd"/>
    </w:p>
    <w:p w14:paraId="100EE022" w14:textId="77777777" w:rsidR="00330FEE" w:rsidRPr="00F0065A" w:rsidRDefault="00330FEE" w:rsidP="00F0065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rPr>
      </w:pPr>
      <w:proofErr w:type="gramStart"/>
      <w:r w:rsidRPr="00F0065A">
        <w:rPr>
          <w:rFonts w:ascii="Monospace" w:hAnsi="Monospace" w:cs="Courier New"/>
          <w:color w:val="FFFFFF" w:themeColor="background1"/>
          <w:sz w:val="20"/>
          <w:highlight w:val="black"/>
        </w:rPr>
        <w:t>exit</w:t>
      </w:r>
      <w:proofErr w:type="gramEnd"/>
    </w:p>
    <w:p w14:paraId="25B936B2" w14:textId="77777777" w:rsidR="00330FEE" w:rsidRPr="00C75C09" w:rsidRDefault="00330FEE" w:rsidP="009D0182">
      <w:pPr>
        <w:pStyle w:val="Paragraphedeliste"/>
        <w:numPr>
          <w:ilvl w:val="0"/>
          <w:numId w:val="24"/>
        </w:numPr>
        <w:spacing w:line="240" w:lineRule="auto"/>
        <w:jc w:val="both"/>
      </w:pPr>
      <w:r w:rsidRPr="00C75C09">
        <w:t xml:space="preserve">Le switch principal de l'étage 2 est configuré en mode </w:t>
      </w:r>
      <w:r w:rsidRPr="00F0065A">
        <w:rPr>
          <w:b/>
          <w:bCs/>
        </w:rPr>
        <w:t>client VTP</w:t>
      </w:r>
      <w:r w:rsidRPr="00C75C09">
        <w:t xml:space="preserve"> pour synchroniser automatiquement les VLANs depuis le serveur VTP du RDC. Cette configuration garantit que les VLANs sont cohérents sur tout le réseau et évite les modifications locales qui pourraient perturber la centralisation.</w:t>
      </w:r>
    </w:p>
    <w:p w14:paraId="028A4D40" w14:textId="77777777" w:rsidR="0013225E" w:rsidRDefault="0013225E" w:rsidP="00330FEE">
      <w:pPr>
        <w:rPr>
          <w:b/>
          <w:bCs/>
          <w:u w:val="single"/>
        </w:rPr>
      </w:pPr>
    </w:p>
    <w:p w14:paraId="76A17478" w14:textId="29AA3A46" w:rsidR="00330FEE" w:rsidRPr="00F0065A" w:rsidRDefault="00330FEE" w:rsidP="00330FEE">
      <w:pPr>
        <w:rPr>
          <w:b/>
          <w:bCs/>
          <w:u w:val="single"/>
        </w:rPr>
      </w:pPr>
      <w:r w:rsidRPr="00F0065A">
        <w:rPr>
          <w:b/>
          <w:bCs/>
          <w:u w:val="single"/>
        </w:rPr>
        <w:t xml:space="preserve">Configuration des </w:t>
      </w:r>
      <w:proofErr w:type="spellStart"/>
      <w:r w:rsidRPr="00F0065A">
        <w:rPr>
          <w:b/>
          <w:bCs/>
          <w:u w:val="single"/>
        </w:rPr>
        <w:t>trunks</w:t>
      </w:r>
      <w:proofErr w:type="spellEnd"/>
      <w:r w:rsidRPr="00F0065A">
        <w:rPr>
          <w:b/>
          <w:bCs/>
          <w:u w:val="single"/>
        </w:rPr>
        <w:t xml:space="preserve"> pour transporter les VLANs</w:t>
      </w:r>
      <w:r w:rsidR="00F0065A" w:rsidRPr="00F0065A">
        <w:rPr>
          <w:b/>
          <w:bCs/>
          <w:u w:val="single"/>
        </w:rPr>
        <w:t> :</w:t>
      </w:r>
    </w:p>
    <w:p w14:paraId="2AFE2425" w14:textId="77777777" w:rsidR="00330FEE" w:rsidRPr="00F0065A" w:rsidRDefault="00330FEE" w:rsidP="00F0065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F0065A">
        <w:rPr>
          <w:rFonts w:ascii="Monospace" w:hAnsi="Monospace" w:cs="Courier New"/>
          <w:color w:val="FFFFFF" w:themeColor="background1"/>
          <w:sz w:val="20"/>
          <w:highlight w:val="black"/>
          <w:lang w:val="en-US"/>
        </w:rPr>
        <w:t>interface FastEthernet0/1</w:t>
      </w:r>
    </w:p>
    <w:p w14:paraId="72BD5F5A" w14:textId="77777777" w:rsidR="00330FEE" w:rsidRPr="00F0065A" w:rsidRDefault="00330FEE" w:rsidP="00F0065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F0065A">
        <w:rPr>
          <w:rFonts w:ascii="Monospace" w:hAnsi="Monospace" w:cs="Courier New"/>
          <w:color w:val="FFFFFF" w:themeColor="background1"/>
          <w:sz w:val="20"/>
          <w:highlight w:val="black"/>
          <w:lang w:val="en-US"/>
        </w:rPr>
        <w:t>switchport trunk encapsulation dot1q</w:t>
      </w:r>
    </w:p>
    <w:p w14:paraId="65FFFD93" w14:textId="77777777" w:rsidR="00330FEE" w:rsidRPr="00F0065A" w:rsidRDefault="00330FEE" w:rsidP="00F0065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F0065A">
        <w:rPr>
          <w:rFonts w:ascii="Monospace" w:hAnsi="Monospace" w:cs="Courier New"/>
          <w:color w:val="FFFFFF" w:themeColor="background1"/>
          <w:sz w:val="20"/>
          <w:highlight w:val="black"/>
          <w:lang w:val="en-US"/>
        </w:rPr>
        <w:t>switchport mode trunk</w:t>
      </w:r>
    </w:p>
    <w:p w14:paraId="28AFD03D" w14:textId="77777777" w:rsidR="00330FEE" w:rsidRPr="00F0065A" w:rsidRDefault="00330FEE" w:rsidP="00F0065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F0065A">
        <w:rPr>
          <w:rFonts w:ascii="Monospace" w:hAnsi="Monospace" w:cs="Courier New"/>
          <w:color w:val="FFFFFF" w:themeColor="background1"/>
          <w:sz w:val="20"/>
          <w:highlight w:val="black"/>
          <w:lang w:val="en-US"/>
        </w:rPr>
        <w:t xml:space="preserve">switchport trunk allowed </w:t>
      </w:r>
      <w:proofErr w:type="spellStart"/>
      <w:r w:rsidRPr="00F0065A">
        <w:rPr>
          <w:rFonts w:ascii="Monospace" w:hAnsi="Monospace" w:cs="Courier New"/>
          <w:color w:val="FFFFFF" w:themeColor="background1"/>
          <w:sz w:val="20"/>
          <w:highlight w:val="black"/>
          <w:lang w:val="en-US"/>
        </w:rPr>
        <w:t>vlan</w:t>
      </w:r>
      <w:proofErr w:type="spellEnd"/>
      <w:r w:rsidRPr="00F0065A">
        <w:rPr>
          <w:rFonts w:ascii="Monospace" w:hAnsi="Monospace" w:cs="Courier New"/>
          <w:color w:val="FFFFFF" w:themeColor="background1"/>
          <w:sz w:val="20"/>
          <w:highlight w:val="black"/>
          <w:lang w:val="en-US"/>
        </w:rPr>
        <w:t xml:space="preserve"> all</w:t>
      </w:r>
    </w:p>
    <w:p w14:paraId="206D34CF" w14:textId="0197A645" w:rsidR="00330FEE" w:rsidRDefault="00330FEE" w:rsidP="00F0065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roofErr w:type="gramStart"/>
      <w:r w:rsidRPr="00F0065A">
        <w:rPr>
          <w:rFonts w:ascii="Monospace" w:hAnsi="Monospace" w:cs="Courier New"/>
          <w:color w:val="FFFFFF" w:themeColor="background1"/>
          <w:sz w:val="20"/>
          <w:highlight w:val="black"/>
          <w:lang w:val="en-US"/>
        </w:rPr>
        <w:t>no</w:t>
      </w:r>
      <w:proofErr w:type="gramEnd"/>
      <w:r w:rsidRPr="00F0065A">
        <w:rPr>
          <w:rFonts w:ascii="Monospace" w:hAnsi="Monospace" w:cs="Courier New"/>
          <w:color w:val="FFFFFF" w:themeColor="background1"/>
          <w:sz w:val="20"/>
          <w:highlight w:val="black"/>
          <w:lang w:val="en-US"/>
        </w:rPr>
        <w:t xml:space="preserve"> shutdown</w:t>
      </w:r>
    </w:p>
    <w:p w14:paraId="6F0B8D9D" w14:textId="77777777" w:rsidR="00F0065A" w:rsidRPr="00F0065A" w:rsidRDefault="00F0065A" w:rsidP="00F0065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
    <w:p w14:paraId="188FAF1C" w14:textId="77777777" w:rsidR="00330FEE" w:rsidRPr="00F0065A" w:rsidRDefault="00330FEE" w:rsidP="00F0065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F0065A">
        <w:rPr>
          <w:rFonts w:ascii="Monospace" w:hAnsi="Monospace" w:cs="Courier New"/>
          <w:color w:val="FFFFFF" w:themeColor="background1"/>
          <w:sz w:val="20"/>
          <w:highlight w:val="black"/>
          <w:lang w:val="en-US"/>
        </w:rPr>
        <w:t>interface FastEthernet0/2</w:t>
      </w:r>
    </w:p>
    <w:p w14:paraId="5B3D8AB4" w14:textId="77777777" w:rsidR="00330FEE" w:rsidRPr="00F0065A" w:rsidRDefault="00330FEE" w:rsidP="00F0065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F0065A">
        <w:rPr>
          <w:rFonts w:ascii="Monospace" w:hAnsi="Monospace" w:cs="Courier New"/>
          <w:color w:val="FFFFFF" w:themeColor="background1"/>
          <w:sz w:val="20"/>
          <w:highlight w:val="black"/>
          <w:lang w:val="en-US"/>
        </w:rPr>
        <w:t>switchport trunk encapsulation dot1q</w:t>
      </w:r>
    </w:p>
    <w:p w14:paraId="62FF0ACF" w14:textId="77777777" w:rsidR="00330FEE" w:rsidRPr="00F0065A" w:rsidRDefault="00330FEE" w:rsidP="00F0065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F0065A">
        <w:rPr>
          <w:rFonts w:ascii="Monospace" w:hAnsi="Monospace" w:cs="Courier New"/>
          <w:color w:val="FFFFFF" w:themeColor="background1"/>
          <w:sz w:val="20"/>
          <w:highlight w:val="black"/>
          <w:lang w:val="en-US"/>
        </w:rPr>
        <w:t>switchport mode trunk</w:t>
      </w:r>
    </w:p>
    <w:p w14:paraId="6D4E84DB" w14:textId="77777777" w:rsidR="00330FEE" w:rsidRPr="00F0065A" w:rsidRDefault="00330FEE" w:rsidP="00F0065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F0065A">
        <w:rPr>
          <w:rFonts w:ascii="Monospace" w:hAnsi="Monospace" w:cs="Courier New"/>
          <w:color w:val="FFFFFF" w:themeColor="background1"/>
          <w:sz w:val="20"/>
          <w:highlight w:val="black"/>
          <w:lang w:val="en-US"/>
        </w:rPr>
        <w:t xml:space="preserve">switchport trunk allowed </w:t>
      </w:r>
      <w:proofErr w:type="spellStart"/>
      <w:r w:rsidRPr="00F0065A">
        <w:rPr>
          <w:rFonts w:ascii="Monospace" w:hAnsi="Monospace" w:cs="Courier New"/>
          <w:color w:val="FFFFFF" w:themeColor="background1"/>
          <w:sz w:val="20"/>
          <w:highlight w:val="black"/>
          <w:lang w:val="en-US"/>
        </w:rPr>
        <w:t>vlan</w:t>
      </w:r>
      <w:proofErr w:type="spellEnd"/>
      <w:r w:rsidRPr="00F0065A">
        <w:rPr>
          <w:rFonts w:ascii="Monospace" w:hAnsi="Monospace" w:cs="Courier New"/>
          <w:color w:val="FFFFFF" w:themeColor="background1"/>
          <w:sz w:val="20"/>
          <w:highlight w:val="black"/>
          <w:lang w:val="en-US"/>
        </w:rPr>
        <w:t xml:space="preserve"> all</w:t>
      </w:r>
    </w:p>
    <w:p w14:paraId="0E39583A" w14:textId="3D37026F" w:rsidR="00330FEE" w:rsidRDefault="00330FEE" w:rsidP="00F0065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roofErr w:type="gramStart"/>
      <w:r w:rsidRPr="00F0065A">
        <w:rPr>
          <w:rFonts w:ascii="Monospace" w:hAnsi="Monospace" w:cs="Courier New"/>
          <w:color w:val="FFFFFF" w:themeColor="background1"/>
          <w:sz w:val="20"/>
          <w:highlight w:val="black"/>
          <w:lang w:val="en-US"/>
        </w:rPr>
        <w:t>no</w:t>
      </w:r>
      <w:proofErr w:type="gramEnd"/>
      <w:r w:rsidRPr="00F0065A">
        <w:rPr>
          <w:rFonts w:ascii="Monospace" w:hAnsi="Monospace" w:cs="Courier New"/>
          <w:color w:val="FFFFFF" w:themeColor="background1"/>
          <w:sz w:val="20"/>
          <w:highlight w:val="black"/>
          <w:lang w:val="en-US"/>
        </w:rPr>
        <w:t xml:space="preserve"> shutdown</w:t>
      </w:r>
    </w:p>
    <w:p w14:paraId="7E494D08" w14:textId="77777777" w:rsidR="00F0065A" w:rsidRPr="00F0065A" w:rsidRDefault="00F0065A" w:rsidP="00F0065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
    <w:p w14:paraId="48FA6B15" w14:textId="77777777" w:rsidR="00330FEE" w:rsidRPr="00F0065A" w:rsidRDefault="00330FEE" w:rsidP="00F0065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F0065A">
        <w:rPr>
          <w:rFonts w:ascii="Monospace" w:hAnsi="Monospace" w:cs="Courier New"/>
          <w:color w:val="FFFFFF" w:themeColor="background1"/>
          <w:sz w:val="20"/>
          <w:highlight w:val="black"/>
          <w:lang w:val="en-US"/>
        </w:rPr>
        <w:t>interface FastEthernet0/3</w:t>
      </w:r>
    </w:p>
    <w:p w14:paraId="49EADF71" w14:textId="77777777" w:rsidR="00330FEE" w:rsidRPr="00F0065A" w:rsidRDefault="00330FEE" w:rsidP="00F0065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F0065A">
        <w:rPr>
          <w:rFonts w:ascii="Monospace" w:hAnsi="Monospace" w:cs="Courier New"/>
          <w:color w:val="FFFFFF" w:themeColor="background1"/>
          <w:sz w:val="20"/>
          <w:highlight w:val="black"/>
          <w:lang w:val="en-US"/>
        </w:rPr>
        <w:t>switchport trunk encapsulation dot1q</w:t>
      </w:r>
    </w:p>
    <w:p w14:paraId="528AD195" w14:textId="77777777" w:rsidR="00330FEE" w:rsidRPr="00F0065A" w:rsidRDefault="00330FEE" w:rsidP="00F0065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F0065A">
        <w:rPr>
          <w:rFonts w:ascii="Monospace" w:hAnsi="Monospace" w:cs="Courier New"/>
          <w:color w:val="FFFFFF" w:themeColor="background1"/>
          <w:sz w:val="20"/>
          <w:highlight w:val="black"/>
          <w:lang w:val="en-US"/>
        </w:rPr>
        <w:t>switchport mode trunk</w:t>
      </w:r>
    </w:p>
    <w:p w14:paraId="329731AC" w14:textId="77777777" w:rsidR="00330FEE" w:rsidRPr="00F0065A" w:rsidRDefault="00330FEE" w:rsidP="00F0065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F0065A">
        <w:rPr>
          <w:rFonts w:ascii="Monospace" w:hAnsi="Monospace" w:cs="Courier New"/>
          <w:color w:val="FFFFFF" w:themeColor="background1"/>
          <w:sz w:val="20"/>
          <w:highlight w:val="black"/>
          <w:lang w:val="en-US"/>
        </w:rPr>
        <w:t xml:space="preserve">switchport trunk allowed </w:t>
      </w:r>
      <w:proofErr w:type="spellStart"/>
      <w:r w:rsidRPr="00F0065A">
        <w:rPr>
          <w:rFonts w:ascii="Monospace" w:hAnsi="Monospace" w:cs="Courier New"/>
          <w:color w:val="FFFFFF" w:themeColor="background1"/>
          <w:sz w:val="20"/>
          <w:highlight w:val="black"/>
          <w:lang w:val="en-US"/>
        </w:rPr>
        <w:t>vlan</w:t>
      </w:r>
      <w:proofErr w:type="spellEnd"/>
      <w:r w:rsidRPr="00F0065A">
        <w:rPr>
          <w:rFonts w:ascii="Monospace" w:hAnsi="Monospace" w:cs="Courier New"/>
          <w:color w:val="FFFFFF" w:themeColor="background1"/>
          <w:sz w:val="20"/>
          <w:highlight w:val="black"/>
          <w:lang w:val="en-US"/>
        </w:rPr>
        <w:t xml:space="preserve"> all</w:t>
      </w:r>
    </w:p>
    <w:p w14:paraId="6D596694" w14:textId="77777777" w:rsidR="00330FEE" w:rsidRPr="00F0065A" w:rsidRDefault="00330FEE" w:rsidP="00F0065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roofErr w:type="gramStart"/>
      <w:r w:rsidRPr="00F0065A">
        <w:rPr>
          <w:rFonts w:ascii="Monospace" w:hAnsi="Monospace" w:cs="Courier New"/>
          <w:color w:val="FFFFFF" w:themeColor="background1"/>
          <w:sz w:val="20"/>
          <w:highlight w:val="black"/>
          <w:lang w:val="en-US"/>
        </w:rPr>
        <w:t>no</w:t>
      </w:r>
      <w:proofErr w:type="gramEnd"/>
      <w:r w:rsidRPr="00F0065A">
        <w:rPr>
          <w:rFonts w:ascii="Monospace" w:hAnsi="Monospace" w:cs="Courier New"/>
          <w:color w:val="FFFFFF" w:themeColor="background1"/>
          <w:sz w:val="20"/>
          <w:highlight w:val="black"/>
          <w:lang w:val="en-US"/>
        </w:rPr>
        <w:t xml:space="preserve"> shutdown</w:t>
      </w:r>
    </w:p>
    <w:p w14:paraId="21ED6FE2" w14:textId="6840C61B" w:rsidR="00330FEE" w:rsidRPr="00C75C09" w:rsidRDefault="00330FEE" w:rsidP="00330FEE">
      <w:pPr>
        <w:pStyle w:val="Paragraphedeliste"/>
        <w:numPr>
          <w:ilvl w:val="0"/>
          <w:numId w:val="24"/>
        </w:numPr>
        <w:spacing w:line="240" w:lineRule="auto"/>
        <w:jc w:val="both"/>
      </w:pPr>
      <w:r w:rsidRPr="00C75C09">
        <w:t xml:space="preserve">Les </w:t>
      </w:r>
      <w:proofErr w:type="spellStart"/>
      <w:r w:rsidRPr="00C75C09">
        <w:t>trunks</w:t>
      </w:r>
      <w:proofErr w:type="spellEnd"/>
      <w:r w:rsidRPr="00C75C09">
        <w:t xml:space="preserve"> permettent de transporter tous les VLANs définis (10, 20, ..., 80) entre le routeur, le switch principal et les secondaires de l'étage 2. Chaque lien est configuré pour prendre en charge l'encapsulation </w:t>
      </w:r>
      <w:r w:rsidRPr="00F0065A">
        <w:rPr>
          <w:b/>
          <w:bCs/>
        </w:rPr>
        <w:t>802.1q</w:t>
      </w:r>
      <w:r w:rsidRPr="00C75C09">
        <w:t>.</w:t>
      </w:r>
    </w:p>
    <w:p w14:paraId="274CD093" w14:textId="77777777" w:rsidR="009C2560" w:rsidRDefault="009C2560" w:rsidP="00330FEE">
      <w:pPr>
        <w:rPr>
          <w:b/>
          <w:bCs/>
          <w:u w:val="single"/>
        </w:rPr>
      </w:pPr>
    </w:p>
    <w:p w14:paraId="2CEA03F9" w14:textId="67DD13C8" w:rsidR="00330FEE" w:rsidRPr="00AE544A" w:rsidRDefault="00330FEE" w:rsidP="00330FEE">
      <w:pPr>
        <w:rPr>
          <w:b/>
          <w:bCs/>
          <w:u w:val="single"/>
        </w:rPr>
      </w:pPr>
      <w:r w:rsidRPr="00AE544A">
        <w:rPr>
          <w:b/>
          <w:bCs/>
          <w:u w:val="single"/>
        </w:rPr>
        <w:t>Configuration de l’agrégation de liens (</w:t>
      </w:r>
      <w:proofErr w:type="spellStart"/>
      <w:r w:rsidRPr="00AE544A">
        <w:rPr>
          <w:b/>
          <w:bCs/>
          <w:u w:val="single"/>
        </w:rPr>
        <w:t>EtherChannel</w:t>
      </w:r>
      <w:proofErr w:type="spellEnd"/>
      <w:r w:rsidRPr="00AE544A">
        <w:rPr>
          <w:b/>
          <w:bCs/>
          <w:u w:val="single"/>
        </w:rPr>
        <w:t>)</w:t>
      </w:r>
      <w:r w:rsidR="00AE544A" w:rsidRPr="00AE544A">
        <w:rPr>
          <w:b/>
          <w:bCs/>
          <w:u w:val="single"/>
        </w:rPr>
        <w:t> :</w:t>
      </w:r>
    </w:p>
    <w:p w14:paraId="28A73D40" w14:textId="77777777" w:rsidR="00330FEE" w:rsidRPr="00AE544A" w:rsidRDefault="00330FEE" w:rsidP="00AE544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rPr>
      </w:pPr>
      <w:proofErr w:type="gramStart"/>
      <w:r w:rsidRPr="00AE544A">
        <w:rPr>
          <w:rFonts w:ascii="Monospace" w:hAnsi="Monospace" w:cs="Courier New"/>
          <w:color w:val="FFFFFF" w:themeColor="background1"/>
          <w:sz w:val="20"/>
          <w:highlight w:val="black"/>
        </w:rPr>
        <w:t>interface</w:t>
      </w:r>
      <w:proofErr w:type="gramEnd"/>
      <w:r w:rsidRPr="00AE544A">
        <w:rPr>
          <w:rFonts w:ascii="Monospace" w:hAnsi="Monospace" w:cs="Courier New"/>
          <w:color w:val="FFFFFF" w:themeColor="background1"/>
          <w:sz w:val="20"/>
          <w:highlight w:val="black"/>
        </w:rPr>
        <w:t xml:space="preserve"> Port-channel1</w:t>
      </w:r>
    </w:p>
    <w:p w14:paraId="32E59944" w14:textId="77777777" w:rsidR="00330FEE" w:rsidRPr="00AE544A" w:rsidRDefault="00330FEE" w:rsidP="00AE544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rPr>
      </w:pPr>
      <w:proofErr w:type="spellStart"/>
      <w:proofErr w:type="gramStart"/>
      <w:r w:rsidRPr="00AE544A">
        <w:rPr>
          <w:rFonts w:ascii="Monospace" w:hAnsi="Monospace" w:cs="Courier New"/>
          <w:color w:val="FFFFFF" w:themeColor="background1"/>
          <w:sz w:val="20"/>
          <w:highlight w:val="black"/>
        </w:rPr>
        <w:t>switchport</w:t>
      </w:r>
      <w:proofErr w:type="spellEnd"/>
      <w:proofErr w:type="gramEnd"/>
      <w:r w:rsidRPr="00AE544A">
        <w:rPr>
          <w:rFonts w:ascii="Monospace" w:hAnsi="Monospace" w:cs="Courier New"/>
          <w:color w:val="FFFFFF" w:themeColor="background1"/>
          <w:sz w:val="20"/>
          <w:highlight w:val="black"/>
        </w:rPr>
        <w:t xml:space="preserve"> </w:t>
      </w:r>
      <w:proofErr w:type="spellStart"/>
      <w:r w:rsidRPr="00AE544A">
        <w:rPr>
          <w:rFonts w:ascii="Monospace" w:hAnsi="Monospace" w:cs="Courier New"/>
          <w:color w:val="FFFFFF" w:themeColor="background1"/>
          <w:sz w:val="20"/>
          <w:highlight w:val="black"/>
        </w:rPr>
        <w:t>trunk</w:t>
      </w:r>
      <w:proofErr w:type="spellEnd"/>
      <w:r w:rsidRPr="00AE544A">
        <w:rPr>
          <w:rFonts w:ascii="Monospace" w:hAnsi="Monospace" w:cs="Courier New"/>
          <w:color w:val="FFFFFF" w:themeColor="background1"/>
          <w:sz w:val="20"/>
          <w:highlight w:val="black"/>
        </w:rPr>
        <w:t xml:space="preserve"> encapsulation dot1q</w:t>
      </w:r>
    </w:p>
    <w:p w14:paraId="2D359774" w14:textId="77777777" w:rsidR="00330FEE" w:rsidRPr="00AE544A" w:rsidRDefault="00330FEE" w:rsidP="00AE544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AE544A">
        <w:rPr>
          <w:rFonts w:ascii="Monospace" w:hAnsi="Monospace" w:cs="Courier New"/>
          <w:color w:val="FFFFFF" w:themeColor="background1"/>
          <w:sz w:val="20"/>
          <w:highlight w:val="black"/>
          <w:lang w:val="en-US"/>
        </w:rPr>
        <w:t>switchport mode trunk</w:t>
      </w:r>
    </w:p>
    <w:p w14:paraId="7BFFF722" w14:textId="77777777" w:rsidR="00330FEE" w:rsidRPr="00AE544A" w:rsidRDefault="00330FEE" w:rsidP="00AE544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AE544A">
        <w:rPr>
          <w:rFonts w:ascii="Monospace" w:hAnsi="Monospace" w:cs="Courier New"/>
          <w:color w:val="FFFFFF" w:themeColor="background1"/>
          <w:sz w:val="20"/>
          <w:highlight w:val="black"/>
          <w:lang w:val="en-US"/>
        </w:rPr>
        <w:t xml:space="preserve">switchport trunk allowed </w:t>
      </w:r>
      <w:proofErr w:type="spellStart"/>
      <w:r w:rsidRPr="00AE544A">
        <w:rPr>
          <w:rFonts w:ascii="Monospace" w:hAnsi="Monospace" w:cs="Courier New"/>
          <w:color w:val="FFFFFF" w:themeColor="background1"/>
          <w:sz w:val="20"/>
          <w:highlight w:val="black"/>
          <w:lang w:val="en-US"/>
        </w:rPr>
        <w:t>vlan</w:t>
      </w:r>
      <w:proofErr w:type="spellEnd"/>
      <w:r w:rsidRPr="00AE544A">
        <w:rPr>
          <w:rFonts w:ascii="Monospace" w:hAnsi="Monospace" w:cs="Courier New"/>
          <w:color w:val="FFFFFF" w:themeColor="background1"/>
          <w:sz w:val="20"/>
          <w:highlight w:val="black"/>
          <w:lang w:val="en-US"/>
        </w:rPr>
        <w:t xml:space="preserve"> all</w:t>
      </w:r>
    </w:p>
    <w:p w14:paraId="3C3D1B7E" w14:textId="5E0E22D3" w:rsidR="00330FEE" w:rsidRDefault="00330FEE" w:rsidP="00AE544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roofErr w:type="gramStart"/>
      <w:r w:rsidRPr="00AE544A">
        <w:rPr>
          <w:rFonts w:ascii="Monospace" w:hAnsi="Monospace" w:cs="Courier New"/>
          <w:color w:val="FFFFFF" w:themeColor="background1"/>
          <w:sz w:val="20"/>
          <w:highlight w:val="black"/>
          <w:lang w:val="en-US"/>
        </w:rPr>
        <w:t>no</w:t>
      </w:r>
      <w:proofErr w:type="gramEnd"/>
      <w:r w:rsidRPr="00AE544A">
        <w:rPr>
          <w:rFonts w:ascii="Monospace" w:hAnsi="Monospace" w:cs="Courier New"/>
          <w:color w:val="FFFFFF" w:themeColor="background1"/>
          <w:sz w:val="20"/>
          <w:highlight w:val="black"/>
          <w:lang w:val="en-US"/>
        </w:rPr>
        <w:t xml:space="preserve"> shutdown</w:t>
      </w:r>
    </w:p>
    <w:p w14:paraId="3BD3CBBA" w14:textId="77777777" w:rsidR="00AE544A" w:rsidRPr="00AE544A" w:rsidRDefault="00AE544A" w:rsidP="00AE544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
    <w:p w14:paraId="0F548033" w14:textId="77777777" w:rsidR="00330FEE" w:rsidRPr="00AE544A" w:rsidRDefault="00330FEE" w:rsidP="00AE544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AE544A">
        <w:rPr>
          <w:rFonts w:ascii="Monospace" w:hAnsi="Monospace" w:cs="Courier New"/>
          <w:color w:val="FFFFFF" w:themeColor="background1"/>
          <w:sz w:val="20"/>
          <w:highlight w:val="black"/>
          <w:lang w:val="en-US"/>
        </w:rPr>
        <w:t>interface FastEthernet0/4</w:t>
      </w:r>
    </w:p>
    <w:p w14:paraId="6572CC57" w14:textId="6EFE1B1D" w:rsidR="00330FEE" w:rsidRDefault="00330FEE" w:rsidP="00AE544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AE544A">
        <w:rPr>
          <w:rFonts w:ascii="Monospace" w:hAnsi="Monospace" w:cs="Courier New"/>
          <w:color w:val="FFFFFF" w:themeColor="background1"/>
          <w:sz w:val="20"/>
          <w:highlight w:val="black"/>
          <w:lang w:val="en-US"/>
        </w:rPr>
        <w:t>channel-group 1 mode active</w:t>
      </w:r>
    </w:p>
    <w:p w14:paraId="74193636" w14:textId="77777777" w:rsidR="00AE544A" w:rsidRPr="00AE544A" w:rsidRDefault="00AE544A" w:rsidP="00AE544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
    <w:p w14:paraId="00160C7C" w14:textId="77777777" w:rsidR="00330FEE" w:rsidRPr="00AE544A" w:rsidRDefault="00330FEE" w:rsidP="00AE544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AE544A">
        <w:rPr>
          <w:rFonts w:ascii="Monospace" w:hAnsi="Monospace" w:cs="Courier New"/>
          <w:color w:val="FFFFFF" w:themeColor="background1"/>
          <w:sz w:val="20"/>
          <w:highlight w:val="black"/>
          <w:lang w:val="en-US"/>
        </w:rPr>
        <w:t>interface FastEthernet0/5</w:t>
      </w:r>
    </w:p>
    <w:p w14:paraId="68E9B395" w14:textId="77777777" w:rsidR="00330FEE" w:rsidRPr="00AE544A" w:rsidRDefault="00330FEE" w:rsidP="00AE544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AE544A">
        <w:rPr>
          <w:rFonts w:ascii="Monospace" w:hAnsi="Monospace" w:cs="Courier New"/>
          <w:color w:val="FFFFFF" w:themeColor="background1"/>
          <w:sz w:val="20"/>
          <w:highlight w:val="black"/>
          <w:lang w:val="en-US"/>
        </w:rPr>
        <w:t>channel-group 1 mode active</w:t>
      </w:r>
    </w:p>
    <w:p w14:paraId="689B405B" w14:textId="77777777" w:rsidR="00330FEE" w:rsidRPr="00AE544A" w:rsidRDefault="00330FEE" w:rsidP="00AE544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AE544A">
        <w:rPr>
          <w:rFonts w:ascii="Monospace" w:hAnsi="Monospace" w:cs="Courier New"/>
          <w:color w:val="FFFFFF" w:themeColor="background1"/>
          <w:sz w:val="20"/>
          <w:highlight w:val="black"/>
          <w:lang w:val="en-US"/>
        </w:rPr>
        <w:t>exit</w:t>
      </w:r>
    </w:p>
    <w:p w14:paraId="2700D9BF" w14:textId="77777777" w:rsidR="00330FEE" w:rsidRPr="00C75C09" w:rsidRDefault="00330FEE" w:rsidP="009D0182">
      <w:pPr>
        <w:pStyle w:val="Paragraphedeliste"/>
        <w:numPr>
          <w:ilvl w:val="0"/>
          <w:numId w:val="24"/>
        </w:numPr>
        <w:spacing w:line="240" w:lineRule="auto"/>
        <w:jc w:val="both"/>
      </w:pPr>
      <w:r w:rsidRPr="00C75C09">
        <w:lastRenderedPageBreak/>
        <w:t xml:space="preserve">L’agrégation de liens est configurée pour améliorer la résilience et la bande passante entre le switch principal et les secondaires. Les ports </w:t>
      </w:r>
      <w:r w:rsidRPr="00AE544A">
        <w:rPr>
          <w:b/>
          <w:bCs/>
        </w:rPr>
        <w:t>FastEthernet0/4</w:t>
      </w:r>
      <w:r w:rsidRPr="00C75C09">
        <w:t xml:space="preserve"> et </w:t>
      </w:r>
      <w:r w:rsidRPr="00AE544A">
        <w:rPr>
          <w:b/>
          <w:bCs/>
        </w:rPr>
        <w:t>FastEthernet0/5</w:t>
      </w:r>
      <w:r w:rsidRPr="00C75C09">
        <w:t xml:space="preserve"> sont regroupés pour former un lien logique.</w:t>
      </w:r>
    </w:p>
    <w:p w14:paraId="66AE436F" w14:textId="1BD45BA7" w:rsidR="00330FEE" w:rsidRPr="00C75C09" w:rsidRDefault="00330FEE" w:rsidP="00330FEE"/>
    <w:p w14:paraId="465DEB5D" w14:textId="506B4F80" w:rsidR="00330FEE" w:rsidRPr="00AE544A" w:rsidRDefault="00330FEE" w:rsidP="00330FEE">
      <w:pPr>
        <w:rPr>
          <w:b/>
          <w:bCs/>
          <w:u w:val="single"/>
        </w:rPr>
      </w:pPr>
      <w:r w:rsidRPr="00AE544A">
        <w:rPr>
          <w:b/>
          <w:bCs/>
          <w:u w:val="single"/>
        </w:rPr>
        <w:t>Configuration du VLAN de management pour accès distant</w:t>
      </w:r>
      <w:r w:rsidR="00AE544A" w:rsidRPr="00AE544A">
        <w:rPr>
          <w:b/>
          <w:bCs/>
          <w:u w:val="single"/>
        </w:rPr>
        <w:t> :</w:t>
      </w:r>
    </w:p>
    <w:p w14:paraId="1C1B3A29" w14:textId="77777777" w:rsidR="00330FEE" w:rsidRPr="00AE544A" w:rsidRDefault="00330FEE" w:rsidP="00AE544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AE544A">
        <w:rPr>
          <w:rFonts w:ascii="Monospace" w:hAnsi="Monospace" w:cs="Courier New"/>
          <w:color w:val="FFFFFF" w:themeColor="background1"/>
          <w:sz w:val="20"/>
          <w:highlight w:val="black"/>
          <w:lang w:val="en-US"/>
        </w:rPr>
        <w:t xml:space="preserve">interface </w:t>
      </w:r>
      <w:proofErr w:type="spellStart"/>
      <w:r w:rsidRPr="00AE544A">
        <w:rPr>
          <w:rFonts w:ascii="Monospace" w:hAnsi="Monospace" w:cs="Courier New"/>
          <w:color w:val="FFFFFF" w:themeColor="background1"/>
          <w:sz w:val="20"/>
          <w:highlight w:val="black"/>
          <w:lang w:val="en-US"/>
        </w:rPr>
        <w:t>vlan</w:t>
      </w:r>
      <w:proofErr w:type="spellEnd"/>
      <w:r w:rsidRPr="00AE544A">
        <w:rPr>
          <w:rFonts w:ascii="Monospace" w:hAnsi="Monospace" w:cs="Courier New"/>
          <w:color w:val="FFFFFF" w:themeColor="background1"/>
          <w:sz w:val="20"/>
          <w:highlight w:val="black"/>
          <w:lang w:val="en-US"/>
        </w:rPr>
        <w:t xml:space="preserve"> 80</w:t>
      </w:r>
    </w:p>
    <w:p w14:paraId="5B92F589" w14:textId="77777777" w:rsidR="00330FEE" w:rsidRPr="00AE544A" w:rsidRDefault="00330FEE" w:rsidP="00AE544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roofErr w:type="spellStart"/>
      <w:proofErr w:type="gramStart"/>
      <w:r w:rsidRPr="00AE544A">
        <w:rPr>
          <w:rFonts w:ascii="Monospace" w:hAnsi="Monospace" w:cs="Courier New"/>
          <w:color w:val="FFFFFF" w:themeColor="background1"/>
          <w:sz w:val="20"/>
          <w:highlight w:val="black"/>
          <w:lang w:val="en-US"/>
        </w:rPr>
        <w:t>ip</w:t>
      </w:r>
      <w:proofErr w:type="spellEnd"/>
      <w:proofErr w:type="gramEnd"/>
      <w:r w:rsidRPr="00AE544A">
        <w:rPr>
          <w:rFonts w:ascii="Monospace" w:hAnsi="Monospace" w:cs="Courier New"/>
          <w:color w:val="FFFFFF" w:themeColor="background1"/>
          <w:sz w:val="20"/>
          <w:highlight w:val="black"/>
          <w:lang w:val="en-US"/>
        </w:rPr>
        <w:t xml:space="preserve"> address 192.168.80.3 255.255.255.0</w:t>
      </w:r>
    </w:p>
    <w:p w14:paraId="2FE25CEA" w14:textId="77777777" w:rsidR="00330FEE" w:rsidRPr="00AE544A" w:rsidRDefault="00330FEE" w:rsidP="00AE544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roofErr w:type="gramStart"/>
      <w:r w:rsidRPr="00AE544A">
        <w:rPr>
          <w:rFonts w:ascii="Monospace" w:hAnsi="Monospace" w:cs="Courier New"/>
          <w:color w:val="FFFFFF" w:themeColor="background1"/>
          <w:sz w:val="20"/>
          <w:highlight w:val="black"/>
          <w:lang w:val="en-US"/>
        </w:rPr>
        <w:t>no</w:t>
      </w:r>
      <w:proofErr w:type="gramEnd"/>
      <w:r w:rsidRPr="00AE544A">
        <w:rPr>
          <w:rFonts w:ascii="Monospace" w:hAnsi="Monospace" w:cs="Courier New"/>
          <w:color w:val="FFFFFF" w:themeColor="background1"/>
          <w:sz w:val="20"/>
          <w:highlight w:val="black"/>
          <w:lang w:val="en-US"/>
        </w:rPr>
        <w:t xml:space="preserve"> shutdown</w:t>
      </w:r>
    </w:p>
    <w:p w14:paraId="72DDB5AA" w14:textId="396ABC68" w:rsidR="00330FEE" w:rsidRDefault="00330FEE" w:rsidP="00AE544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AE544A">
        <w:rPr>
          <w:rFonts w:ascii="Monospace" w:hAnsi="Monospace" w:cs="Courier New"/>
          <w:color w:val="FFFFFF" w:themeColor="background1"/>
          <w:sz w:val="20"/>
          <w:highlight w:val="black"/>
          <w:lang w:val="en-US"/>
        </w:rPr>
        <w:t>exit</w:t>
      </w:r>
    </w:p>
    <w:p w14:paraId="5402439F" w14:textId="77777777" w:rsidR="00AE544A" w:rsidRPr="00AE544A" w:rsidRDefault="00AE544A" w:rsidP="00AE544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
    <w:p w14:paraId="3E8F393D" w14:textId="77777777" w:rsidR="00330FEE" w:rsidRPr="00AE544A" w:rsidRDefault="00330FEE" w:rsidP="00AE544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roofErr w:type="spellStart"/>
      <w:r w:rsidRPr="00AE544A">
        <w:rPr>
          <w:rFonts w:ascii="Monospace" w:hAnsi="Monospace" w:cs="Courier New"/>
          <w:color w:val="FFFFFF" w:themeColor="background1"/>
          <w:sz w:val="20"/>
          <w:highlight w:val="black"/>
          <w:lang w:val="en-US"/>
        </w:rPr>
        <w:t>ip</w:t>
      </w:r>
      <w:proofErr w:type="spellEnd"/>
      <w:r w:rsidRPr="00AE544A">
        <w:rPr>
          <w:rFonts w:ascii="Monospace" w:hAnsi="Monospace" w:cs="Courier New"/>
          <w:color w:val="FFFFFF" w:themeColor="background1"/>
          <w:sz w:val="20"/>
          <w:highlight w:val="black"/>
          <w:lang w:val="en-US"/>
        </w:rPr>
        <w:t xml:space="preserve"> domain-name </w:t>
      </w:r>
      <w:proofErr w:type="spellStart"/>
      <w:r w:rsidRPr="00AE544A">
        <w:rPr>
          <w:rFonts w:ascii="Monospace" w:hAnsi="Monospace" w:cs="Courier New"/>
          <w:color w:val="FFFFFF" w:themeColor="background1"/>
          <w:sz w:val="20"/>
          <w:highlight w:val="black"/>
          <w:lang w:val="en-US"/>
        </w:rPr>
        <w:t>DIGIPLEX.local</w:t>
      </w:r>
      <w:proofErr w:type="spellEnd"/>
    </w:p>
    <w:p w14:paraId="1793A404" w14:textId="77777777" w:rsidR="00330FEE" w:rsidRPr="00AE544A" w:rsidRDefault="00330FEE" w:rsidP="00AE544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AE544A">
        <w:rPr>
          <w:rFonts w:ascii="Monospace" w:hAnsi="Monospace" w:cs="Courier New"/>
          <w:color w:val="FFFFFF" w:themeColor="background1"/>
          <w:sz w:val="20"/>
          <w:highlight w:val="black"/>
          <w:lang w:val="en-US"/>
        </w:rPr>
        <w:t xml:space="preserve">crypto </w:t>
      </w:r>
      <w:proofErr w:type="gramStart"/>
      <w:r w:rsidRPr="00AE544A">
        <w:rPr>
          <w:rFonts w:ascii="Monospace" w:hAnsi="Monospace" w:cs="Courier New"/>
          <w:color w:val="FFFFFF" w:themeColor="background1"/>
          <w:sz w:val="20"/>
          <w:highlight w:val="black"/>
          <w:lang w:val="en-US"/>
        </w:rPr>
        <w:t>key</w:t>
      </w:r>
      <w:proofErr w:type="gramEnd"/>
      <w:r w:rsidRPr="00AE544A">
        <w:rPr>
          <w:rFonts w:ascii="Monospace" w:hAnsi="Monospace" w:cs="Courier New"/>
          <w:color w:val="FFFFFF" w:themeColor="background1"/>
          <w:sz w:val="20"/>
          <w:highlight w:val="black"/>
          <w:lang w:val="en-US"/>
        </w:rPr>
        <w:t xml:space="preserve"> generate </w:t>
      </w:r>
      <w:proofErr w:type="spellStart"/>
      <w:r w:rsidRPr="00AE544A">
        <w:rPr>
          <w:rFonts w:ascii="Monospace" w:hAnsi="Monospace" w:cs="Courier New"/>
          <w:color w:val="FFFFFF" w:themeColor="background1"/>
          <w:sz w:val="20"/>
          <w:highlight w:val="black"/>
          <w:lang w:val="en-US"/>
        </w:rPr>
        <w:t>rsa</w:t>
      </w:r>
      <w:proofErr w:type="spellEnd"/>
    </w:p>
    <w:p w14:paraId="1607F28A" w14:textId="77777777" w:rsidR="00330FEE" w:rsidRPr="00AE544A" w:rsidRDefault="00330FEE" w:rsidP="00AE544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AE544A">
        <w:rPr>
          <w:rFonts w:ascii="Monospace" w:hAnsi="Monospace" w:cs="Courier New"/>
          <w:color w:val="FFFFFF" w:themeColor="background1"/>
          <w:sz w:val="20"/>
          <w:highlight w:val="black"/>
          <w:lang w:val="en-US"/>
        </w:rPr>
        <w:t>1024</w:t>
      </w:r>
    </w:p>
    <w:p w14:paraId="49F05DBE" w14:textId="77777777" w:rsidR="00330FEE" w:rsidRPr="00AE544A" w:rsidRDefault="00330FEE" w:rsidP="00AE544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AE544A">
        <w:rPr>
          <w:rFonts w:ascii="Monospace" w:hAnsi="Monospace" w:cs="Courier New"/>
          <w:color w:val="FFFFFF" w:themeColor="background1"/>
          <w:sz w:val="20"/>
          <w:highlight w:val="black"/>
          <w:lang w:val="en-US"/>
        </w:rPr>
        <w:t xml:space="preserve">line </w:t>
      </w:r>
      <w:proofErr w:type="spellStart"/>
      <w:r w:rsidRPr="00AE544A">
        <w:rPr>
          <w:rFonts w:ascii="Monospace" w:hAnsi="Monospace" w:cs="Courier New"/>
          <w:color w:val="FFFFFF" w:themeColor="background1"/>
          <w:sz w:val="20"/>
          <w:highlight w:val="black"/>
          <w:lang w:val="en-US"/>
        </w:rPr>
        <w:t>vty</w:t>
      </w:r>
      <w:proofErr w:type="spellEnd"/>
      <w:r w:rsidRPr="00AE544A">
        <w:rPr>
          <w:rFonts w:ascii="Monospace" w:hAnsi="Monospace" w:cs="Courier New"/>
          <w:color w:val="FFFFFF" w:themeColor="background1"/>
          <w:sz w:val="20"/>
          <w:highlight w:val="black"/>
          <w:lang w:val="en-US"/>
        </w:rPr>
        <w:t xml:space="preserve"> 0 4</w:t>
      </w:r>
    </w:p>
    <w:p w14:paraId="2549120C" w14:textId="77777777" w:rsidR="00330FEE" w:rsidRPr="00AE544A" w:rsidRDefault="00330FEE" w:rsidP="00AE544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AE544A">
        <w:rPr>
          <w:rFonts w:ascii="Monospace" w:hAnsi="Monospace" w:cs="Courier New"/>
          <w:color w:val="FFFFFF" w:themeColor="background1"/>
          <w:sz w:val="20"/>
          <w:highlight w:val="black"/>
          <w:lang w:val="en-US"/>
        </w:rPr>
        <w:t>transport input ssh</w:t>
      </w:r>
    </w:p>
    <w:p w14:paraId="7F462FE5" w14:textId="77777777" w:rsidR="00330FEE" w:rsidRPr="00AE544A" w:rsidRDefault="00330FEE" w:rsidP="00AE544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roofErr w:type="gramStart"/>
      <w:r w:rsidRPr="00AE544A">
        <w:rPr>
          <w:rFonts w:ascii="Monospace" w:hAnsi="Monospace" w:cs="Courier New"/>
          <w:color w:val="FFFFFF" w:themeColor="background1"/>
          <w:sz w:val="20"/>
          <w:highlight w:val="black"/>
          <w:lang w:val="en-US"/>
        </w:rPr>
        <w:t>login</w:t>
      </w:r>
      <w:proofErr w:type="gramEnd"/>
      <w:r w:rsidRPr="00AE544A">
        <w:rPr>
          <w:rFonts w:ascii="Monospace" w:hAnsi="Monospace" w:cs="Courier New"/>
          <w:color w:val="FFFFFF" w:themeColor="background1"/>
          <w:sz w:val="20"/>
          <w:highlight w:val="black"/>
          <w:lang w:val="en-US"/>
        </w:rPr>
        <w:t xml:space="preserve"> local</w:t>
      </w:r>
    </w:p>
    <w:p w14:paraId="42A866B7" w14:textId="77777777" w:rsidR="00330FEE" w:rsidRPr="00AE544A" w:rsidRDefault="00330FEE" w:rsidP="00AE544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AE544A">
        <w:rPr>
          <w:rFonts w:ascii="Monospace" w:hAnsi="Monospace" w:cs="Courier New"/>
          <w:color w:val="FFFFFF" w:themeColor="background1"/>
          <w:sz w:val="20"/>
          <w:highlight w:val="black"/>
          <w:lang w:val="en-US"/>
        </w:rPr>
        <w:t>exit</w:t>
      </w:r>
    </w:p>
    <w:p w14:paraId="51796481" w14:textId="77777777" w:rsidR="00330FEE" w:rsidRPr="00AE544A" w:rsidRDefault="00330FEE" w:rsidP="00AE544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AE544A">
        <w:rPr>
          <w:rFonts w:ascii="Monospace" w:hAnsi="Monospace" w:cs="Courier New"/>
          <w:color w:val="FFFFFF" w:themeColor="background1"/>
          <w:sz w:val="20"/>
          <w:highlight w:val="black"/>
          <w:lang w:val="en-US"/>
        </w:rPr>
        <w:t xml:space="preserve">username admin privilege 15 secret </w:t>
      </w:r>
      <w:proofErr w:type="spellStart"/>
      <w:r w:rsidRPr="00AE544A">
        <w:rPr>
          <w:rFonts w:ascii="Monospace" w:hAnsi="Monospace" w:cs="Courier New"/>
          <w:color w:val="FFFFFF" w:themeColor="background1"/>
          <w:sz w:val="20"/>
          <w:highlight w:val="black"/>
          <w:lang w:val="en-US"/>
        </w:rPr>
        <w:t>strongpassword</w:t>
      </w:r>
      <w:proofErr w:type="spellEnd"/>
    </w:p>
    <w:p w14:paraId="39118387" w14:textId="77777777" w:rsidR="00330FEE" w:rsidRPr="00C75C09" w:rsidRDefault="00330FEE" w:rsidP="009D0182">
      <w:pPr>
        <w:pStyle w:val="Paragraphedeliste"/>
        <w:numPr>
          <w:ilvl w:val="0"/>
          <w:numId w:val="24"/>
        </w:numPr>
        <w:spacing w:line="240" w:lineRule="auto"/>
        <w:jc w:val="both"/>
      </w:pPr>
      <w:r w:rsidRPr="00C75C09">
        <w:t>Le VLAN 80 est configuré pour permettre la gestion distante du switch principal via SSH. Une adresse IP statique (192.168.80.3) est attribuée à l’interface VLAN 80 pour garantir un accès sécurisé et efficace.</w:t>
      </w:r>
    </w:p>
    <w:p w14:paraId="4209255F" w14:textId="77777777" w:rsidR="00AE544A" w:rsidRDefault="00AE544A" w:rsidP="00330FEE">
      <w:pPr>
        <w:rPr>
          <w:b/>
          <w:bCs/>
        </w:rPr>
      </w:pPr>
    </w:p>
    <w:p w14:paraId="57659D00" w14:textId="2B2D9678" w:rsidR="00330FEE" w:rsidRPr="00AE544A" w:rsidRDefault="00330FEE" w:rsidP="00330FEE">
      <w:pPr>
        <w:rPr>
          <w:b/>
          <w:bCs/>
          <w:u w:val="single"/>
        </w:rPr>
      </w:pPr>
      <w:r w:rsidRPr="00AE544A">
        <w:rPr>
          <w:b/>
          <w:bCs/>
          <w:u w:val="single"/>
        </w:rPr>
        <w:t>Configuration des switches secondaires</w:t>
      </w:r>
      <w:r w:rsidR="00AE544A" w:rsidRPr="00AE544A">
        <w:rPr>
          <w:b/>
          <w:bCs/>
          <w:u w:val="single"/>
        </w:rPr>
        <w:t> :</w:t>
      </w:r>
    </w:p>
    <w:p w14:paraId="7044DB58" w14:textId="77777777" w:rsidR="00330FEE" w:rsidRPr="00C75C09" w:rsidRDefault="00330FEE" w:rsidP="0086686D">
      <w:pPr>
        <w:jc w:val="both"/>
      </w:pPr>
      <w:r w:rsidRPr="00C75C09">
        <w:t xml:space="preserve">Pour les switches secondaires, les ports connectés au switch principal sont configurés en mode </w:t>
      </w:r>
      <w:proofErr w:type="spellStart"/>
      <w:r w:rsidRPr="00C75C09">
        <w:t>trunk</w:t>
      </w:r>
      <w:proofErr w:type="spellEnd"/>
      <w:r w:rsidRPr="00C75C09">
        <w:t xml:space="preserve">, avec encapsulation </w:t>
      </w:r>
      <w:r w:rsidRPr="00C75C09">
        <w:rPr>
          <w:b/>
          <w:bCs/>
        </w:rPr>
        <w:t>802.1q</w:t>
      </w:r>
      <w:r w:rsidRPr="00C75C09">
        <w:t>, pour transporter les VLANs.</w:t>
      </w:r>
    </w:p>
    <w:p w14:paraId="1C9FB0B6" w14:textId="77777777" w:rsidR="00330FEE" w:rsidRPr="00AE544A" w:rsidRDefault="00330FEE" w:rsidP="00AE544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AE544A">
        <w:rPr>
          <w:rFonts w:ascii="Monospace" w:hAnsi="Monospace" w:cs="Courier New"/>
          <w:color w:val="FFFFFF" w:themeColor="background1"/>
          <w:sz w:val="20"/>
          <w:highlight w:val="black"/>
          <w:lang w:val="en-US"/>
        </w:rPr>
        <w:t>interface FastEthernet0/1</w:t>
      </w:r>
    </w:p>
    <w:p w14:paraId="354B05C4" w14:textId="77777777" w:rsidR="00330FEE" w:rsidRPr="00AE544A" w:rsidRDefault="00330FEE" w:rsidP="00AE544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AE544A">
        <w:rPr>
          <w:rFonts w:ascii="Monospace" w:hAnsi="Monospace" w:cs="Courier New"/>
          <w:color w:val="FFFFFF" w:themeColor="background1"/>
          <w:sz w:val="20"/>
          <w:highlight w:val="black"/>
          <w:lang w:val="en-US"/>
        </w:rPr>
        <w:t>switchport trunk encapsulation dot1q</w:t>
      </w:r>
    </w:p>
    <w:p w14:paraId="1A290D44" w14:textId="77777777" w:rsidR="00330FEE" w:rsidRPr="00AE544A" w:rsidRDefault="00330FEE" w:rsidP="00AE544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AE544A">
        <w:rPr>
          <w:rFonts w:ascii="Monospace" w:hAnsi="Monospace" w:cs="Courier New"/>
          <w:color w:val="FFFFFF" w:themeColor="background1"/>
          <w:sz w:val="20"/>
          <w:highlight w:val="black"/>
          <w:lang w:val="en-US"/>
        </w:rPr>
        <w:t>switchport mode trunk</w:t>
      </w:r>
    </w:p>
    <w:p w14:paraId="33EEB41C" w14:textId="77777777" w:rsidR="00330FEE" w:rsidRPr="00AE544A" w:rsidRDefault="00330FEE" w:rsidP="00AE544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AE544A">
        <w:rPr>
          <w:rFonts w:ascii="Monospace" w:hAnsi="Monospace" w:cs="Courier New"/>
          <w:color w:val="FFFFFF" w:themeColor="background1"/>
          <w:sz w:val="20"/>
          <w:highlight w:val="black"/>
          <w:lang w:val="en-US"/>
        </w:rPr>
        <w:t xml:space="preserve">switchport trunk allowed </w:t>
      </w:r>
      <w:proofErr w:type="spellStart"/>
      <w:r w:rsidRPr="00AE544A">
        <w:rPr>
          <w:rFonts w:ascii="Monospace" w:hAnsi="Monospace" w:cs="Courier New"/>
          <w:color w:val="FFFFFF" w:themeColor="background1"/>
          <w:sz w:val="20"/>
          <w:highlight w:val="black"/>
          <w:lang w:val="en-US"/>
        </w:rPr>
        <w:t>vlan</w:t>
      </w:r>
      <w:proofErr w:type="spellEnd"/>
      <w:r w:rsidRPr="00AE544A">
        <w:rPr>
          <w:rFonts w:ascii="Monospace" w:hAnsi="Monospace" w:cs="Courier New"/>
          <w:color w:val="FFFFFF" w:themeColor="background1"/>
          <w:sz w:val="20"/>
          <w:highlight w:val="black"/>
          <w:lang w:val="en-US"/>
        </w:rPr>
        <w:t xml:space="preserve"> all</w:t>
      </w:r>
    </w:p>
    <w:p w14:paraId="678057CF" w14:textId="77777777" w:rsidR="00330FEE" w:rsidRPr="00AE544A" w:rsidRDefault="00330FEE" w:rsidP="00AE544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rPr>
      </w:pPr>
      <w:proofErr w:type="gramStart"/>
      <w:r w:rsidRPr="00AE544A">
        <w:rPr>
          <w:rFonts w:ascii="Monospace" w:hAnsi="Monospace" w:cs="Courier New"/>
          <w:color w:val="FFFFFF" w:themeColor="background1"/>
          <w:sz w:val="20"/>
          <w:highlight w:val="black"/>
        </w:rPr>
        <w:t>no</w:t>
      </w:r>
      <w:proofErr w:type="gramEnd"/>
      <w:r w:rsidRPr="00AE544A">
        <w:rPr>
          <w:rFonts w:ascii="Monospace" w:hAnsi="Monospace" w:cs="Courier New"/>
          <w:color w:val="FFFFFF" w:themeColor="background1"/>
          <w:sz w:val="20"/>
          <w:highlight w:val="black"/>
        </w:rPr>
        <w:t xml:space="preserve"> </w:t>
      </w:r>
      <w:proofErr w:type="spellStart"/>
      <w:r w:rsidRPr="00AE544A">
        <w:rPr>
          <w:rFonts w:ascii="Monospace" w:hAnsi="Monospace" w:cs="Courier New"/>
          <w:color w:val="FFFFFF" w:themeColor="background1"/>
          <w:sz w:val="20"/>
          <w:highlight w:val="black"/>
        </w:rPr>
        <w:t>shutdown</w:t>
      </w:r>
      <w:proofErr w:type="spellEnd"/>
    </w:p>
    <w:p w14:paraId="50458BF9" w14:textId="62C2E178" w:rsidR="00AE544A" w:rsidRDefault="00330FEE" w:rsidP="00330FEE">
      <w:pPr>
        <w:pStyle w:val="Paragraphedeliste"/>
        <w:numPr>
          <w:ilvl w:val="0"/>
          <w:numId w:val="24"/>
        </w:numPr>
        <w:spacing w:line="240" w:lineRule="auto"/>
        <w:jc w:val="both"/>
      </w:pPr>
      <w:r w:rsidRPr="00C75C09">
        <w:t xml:space="preserve">Les </w:t>
      </w:r>
      <w:proofErr w:type="spellStart"/>
      <w:r w:rsidRPr="00C75C09">
        <w:t>trunks</w:t>
      </w:r>
      <w:proofErr w:type="spellEnd"/>
      <w:r w:rsidRPr="00C75C09">
        <w:t xml:space="preserve"> configurés sur les switches secondaires assurent que les données des VLANs définis au niveau principal circulent efficacement à travers tout l'étage.</w:t>
      </w:r>
    </w:p>
    <w:p w14:paraId="23691BD3" w14:textId="77777777" w:rsidR="00177487" w:rsidRDefault="00177487" w:rsidP="00177487">
      <w:pPr>
        <w:spacing w:line="240" w:lineRule="auto"/>
        <w:jc w:val="both"/>
      </w:pPr>
    </w:p>
    <w:p w14:paraId="3F58E5A4" w14:textId="0E12E7FF" w:rsidR="00177487" w:rsidRPr="00F154F8" w:rsidRDefault="00177487" w:rsidP="0017748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F154F8">
        <w:rPr>
          <w:rFonts w:ascii="Monospace" w:hAnsi="Monospace" w:cs="Courier New"/>
          <w:color w:val="FFFFFF" w:themeColor="background1"/>
          <w:sz w:val="20"/>
          <w:highlight w:val="black"/>
          <w:lang w:val="en-US"/>
        </w:rPr>
        <w:t>interface FastEthernet0/</w:t>
      </w:r>
      <w:r w:rsidR="00506680">
        <w:rPr>
          <w:rFonts w:ascii="Monospace" w:hAnsi="Monospace" w:cs="Courier New"/>
          <w:color w:val="FFFFFF" w:themeColor="background1"/>
          <w:sz w:val="20"/>
          <w:highlight w:val="black"/>
          <w:lang w:val="en-US"/>
        </w:rPr>
        <w:t>2</w:t>
      </w:r>
    </w:p>
    <w:p w14:paraId="506E888A" w14:textId="77777777" w:rsidR="00177487" w:rsidRPr="00F154F8" w:rsidRDefault="00177487" w:rsidP="0017748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F154F8">
        <w:rPr>
          <w:rFonts w:ascii="Monospace" w:hAnsi="Monospace" w:cs="Courier New"/>
          <w:color w:val="FFFFFF" w:themeColor="background1"/>
          <w:sz w:val="20"/>
          <w:highlight w:val="black"/>
          <w:lang w:val="en-US"/>
        </w:rPr>
        <w:t>switchport trunk encapsulation dot1q</w:t>
      </w:r>
    </w:p>
    <w:p w14:paraId="3B78E64F" w14:textId="77777777" w:rsidR="00177487" w:rsidRPr="00F154F8" w:rsidRDefault="00177487" w:rsidP="0017748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F154F8">
        <w:rPr>
          <w:rFonts w:ascii="Monospace" w:hAnsi="Monospace" w:cs="Courier New"/>
          <w:color w:val="FFFFFF" w:themeColor="background1"/>
          <w:sz w:val="20"/>
          <w:highlight w:val="black"/>
          <w:lang w:val="en-US"/>
        </w:rPr>
        <w:t>switchport mode trunk</w:t>
      </w:r>
    </w:p>
    <w:p w14:paraId="282825D0" w14:textId="77777777" w:rsidR="00177487" w:rsidRPr="00F154F8" w:rsidRDefault="00177487" w:rsidP="0017748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F154F8">
        <w:rPr>
          <w:rFonts w:ascii="Monospace" w:hAnsi="Monospace" w:cs="Courier New"/>
          <w:color w:val="FFFFFF" w:themeColor="background1"/>
          <w:sz w:val="20"/>
          <w:highlight w:val="black"/>
          <w:lang w:val="en-US"/>
        </w:rPr>
        <w:t xml:space="preserve">switchport trunk allowed </w:t>
      </w:r>
      <w:proofErr w:type="spellStart"/>
      <w:r w:rsidRPr="00F154F8">
        <w:rPr>
          <w:rFonts w:ascii="Monospace" w:hAnsi="Monospace" w:cs="Courier New"/>
          <w:color w:val="FFFFFF" w:themeColor="background1"/>
          <w:sz w:val="20"/>
          <w:highlight w:val="black"/>
          <w:lang w:val="en-US"/>
        </w:rPr>
        <w:t>vlan</w:t>
      </w:r>
      <w:proofErr w:type="spellEnd"/>
      <w:r w:rsidRPr="00F154F8">
        <w:rPr>
          <w:rFonts w:ascii="Monospace" w:hAnsi="Monospace" w:cs="Courier New"/>
          <w:color w:val="FFFFFF" w:themeColor="background1"/>
          <w:sz w:val="20"/>
          <w:highlight w:val="black"/>
          <w:lang w:val="en-US"/>
        </w:rPr>
        <w:t xml:space="preserve"> all</w:t>
      </w:r>
    </w:p>
    <w:p w14:paraId="273F707C" w14:textId="77777777" w:rsidR="00177487" w:rsidRPr="00F154F8" w:rsidRDefault="00177487" w:rsidP="00177487">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roofErr w:type="gramStart"/>
      <w:r w:rsidRPr="00F154F8">
        <w:rPr>
          <w:rFonts w:ascii="Monospace" w:hAnsi="Monospace" w:cs="Courier New"/>
          <w:color w:val="FFFFFF" w:themeColor="background1"/>
          <w:sz w:val="20"/>
          <w:highlight w:val="black"/>
          <w:lang w:val="en-US"/>
        </w:rPr>
        <w:t>no</w:t>
      </w:r>
      <w:proofErr w:type="gramEnd"/>
      <w:r w:rsidRPr="00F154F8">
        <w:rPr>
          <w:rFonts w:ascii="Monospace" w:hAnsi="Monospace" w:cs="Courier New"/>
          <w:color w:val="FFFFFF" w:themeColor="background1"/>
          <w:sz w:val="20"/>
          <w:highlight w:val="black"/>
          <w:lang w:val="en-US"/>
        </w:rPr>
        <w:t xml:space="preserve"> shutdown</w:t>
      </w:r>
    </w:p>
    <w:p w14:paraId="50431534" w14:textId="77777777" w:rsidR="0017209C" w:rsidRDefault="0017209C" w:rsidP="0017209C">
      <w:pPr>
        <w:pStyle w:val="Titre"/>
        <w:rPr>
          <w:sz w:val="36"/>
          <w:szCs w:val="36"/>
        </w:rPr>
      </w:pPr>
    </w:p>
    <w:p w14:paraId="61153278" w14:textId="77777777" w:rsidR="00501E4F" w:rsidRDefault="00501E4F" w:rsidP="0017209C">
      <w:pPr>
        <w:pStyle w:val="Titre"/>
        <w:rPr>
          <w:sz w:val="36"/>
          <w:szCs w:val="36"/>
        </w:rPr>
      </w:pPr>
    </w:p>
    <w:p w14:paraId="3A262CD6" w14:textId="77777777" w:rsidR="00501E4F" w:rsidRDefault="00501E4F" w:rsidP="0017209C">
      <w:pPr>
        <w:pStyle w:val="Titre"/>
        <w:rPr>
          <w:sz w:val="36"/>
          <w:szCs w:val="36"/>
        </w:rPr>
      </w:pPr>
    </w:p>
    <w:p w14:paraId="4F9D12DF" w14:textId="77777777" w:rsidR="00501E4F" w:rsidRDefault="00501E4F" w:rsidP="0017209C">
      <w:pPr>
        <w:pStyle w:val="Titre"/>
        <w:rPr>
          <w:sz w:val="36"/>
          <w:szCs w:val="36"/>
        </w:rPr>
      </w:pPr>
    </w:p>
    <w:p w14:paraId="6AC41B8B" w14:textId="4FCEEC11" w:rsidR="00330FEE" w:rsidRPr="00AE544A" w:rsidRDefault="00330FEE" w:rsidP="00AE544A">
      <w:pPr>
        <w:pStyle w:val="Titre"/>
        <w:jc w:val="center"/>
        <w:rPr>
          <w:sz w:val="36"/>
          <w:szCs w:val="36"/>
        </w:rPr>
      </w:pPr>
      <w:r w:rsidRPr="00AE544A">
        <w:rPr>
          <w:sz w:val="36"/>
          <w:szCs w:val="36"/>
        </w:rPr>
        <w:lastRenderedPageBreak/>
        <w:t>ETAGE 3</w:t>
      </w:r>
    </w:p>
    <w:p w14:paraId="0061922B" w14:textId="77777777" w:rsidR="00330FEE" w:rsidRDefault="00330FEE" w:rsidP="0086686D">
      <w:pPr>
        <w:jc w:val="both"/>
      </w:pPr>
      <w:r w:rsidRPr="00C75C09">
        <w:t xml:space="preserve">À l'étage 3, nous avons configuré un switch principal et deux switches secondaires pour garantir la synchronisation des VLANs avec le réseau global via VTP, le transport des données entre les VLANs grâce aux </w:t>
      </w:r>
      <w:proofErr w:type="spellStart"/>
      <w:r w:rsidRPr="00C75C09">
        <w:t>trunks</w:t>
      </w:r>
      <w:proofErr w:type="spellEnd"/>
      <w:r w:rsidRPr="00C75C09">
        <w:t>, et la redondance par l'agrégation de liens. L'objectif est d'assurer une gestion efficace du réseau et une continuité de service.</w:t>
      </w:r>
    </w:p>
    <w:p w14:paraId="3A313A09" w14:textId="2CD89E6A" w:rsidR="00330FEE" w:rsidRPr="00C75C09" w:rsidRDefault="00330FEE" w:rsidP="00330FEE"/>
    <w:p w14:paraId="0D8C50E1" w14:textId="32064EF5" w:rsidR="00330FEE" w:rsidRPr="00195CCA" w:rsidRDefault="00330FEE" w:rsidP="00330FEE">
      <w:pPr>
        <w:rPr>
          <w:b/>
          <w:bCs/>
          <w:u w:val="single"/>
        </w:rPr>
      </w:pPr>
      <w:r w:rsidRPr="00195CCA">
        <w:rPr>
          <w:b/>
          <w:bCs/>
          <w:u w:val="single"/>
        </w:rPr>
        <w:t>Synchronisation VTP et configuration des VLANs pour centralisation</w:t>
      </w:r>
      <w:r w:rsidR="00195CCA" w:rsidRPr="00195CCA">
        <w:rPr>
          <w:b/>
          <w:bCs/>
          <w:u w:val="single"/>
        </w:rPr>
        <w:t> :</w:t>
      </w:r>
    </w:p>
    <w:p w14:paraId="5B076EED" w14:textId="77777777" w:rsidR="00330FEE" w:rsidRPr="000C72B6" w:rsidRDefault="00330FEE" w:rsidP="00195CC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it-IT"/>
        </w:rPr>
      </w:pPr>
      <w:r w:rsidRPr="000C72B6">
        <w:rPr>
          <w:rFonts w:ascii="Monospace" w:hAnsi="Monospace" w:cs="Courier New"/>
          <w:color w:val="FFFFFF" w:themeColor="background1"/>
          <w:sz w:val="20"/>
          <w:highlight w:val="black"/>
          <w:lang w:val="it-IT"/>
        </w:rPr>
        <w:t>configure terminal</w:t>
      </w:r>
    </w:p>
    <w:p w14:paraId="473753DD" w14:textId="026E9DAE" w:rsidR="00330FEE" w:rsidRPr="000C72B6" w:rsidRDefault="00330FEE" w:rsidP="00F75353">
      <w:pPr>
        <w:pBdr>
          <w:top w:val="single" w:sz="4" w:space="1" w:color="auto"/>
          <w:left w:val="single" w:sz="4" w:space="4" w:color="auto"/>
          <w:bottom w:val="single" w:sz="4" w:space="1" w:color="auto"/>
          <w:right w:val="single" w:sz="4" w:space="4" w:color="auto"/>
        </w:pBdr>
        <w:shd w:val="clear" w:color="auto" w:fill="000000"/>
        <w:tabs>
          <w:tab w:val="left" w:pos="4060"/>
        </w:tabs>
        <w:spacing w:after="160" w:line="259" w:lineRule="auto"/>
        <w:ind w:left="360"/>
        <w:rPr>
          <w:rFonts w:ascii="Monospace" w:hAnsi="Monospace" w:cs="Courier New"/>
          <w:color w:val="FFFFFF" w:themeColor="background1"/>
          <w:sz w:val="20"/>
          <w:highlight w:val="black"/>
          <w:lang w:val="it-IT"/>
        </w:rPr>
      </w:pPr>
      <w:r w:rsidRPr="000C72B6">
        <w:rPr>
          <w:rFonts w:ascii="Monospace" w:hAnsi="Monospace" w:cs="Courier New"/>
          <w:color w:val="FFFFFF" w:themeColor="background1"/>
          <w:sz w:val="20"/>
          <w:highlight w:val="black"/>
          <w:lang w:val="it-IT"/>
        </w:rPr>
        <w:t>hostname DIGI_SWL2_E3_01</w:t>
      </w:r>
      <w:r w:rsidR="00F75353" w:rsidRPr="000C72B6">
        <w:rPr>
          <w:rFonts w:ascii="Monospace" w:hAnsi="Monospace" w:cs="Courier New"/>
          <w:color w:val="FFFFFF" w:themeColor="background1"/>
          <w:sz w:val="20"/>
          <w:highlight w:val="black"/>
          <w:lang w:val="it-IT"/>
        </w:rPr>
        <w:tab/>
      </w:r>
    </w:p>
    <w:p w14:paraId="30990FFD" w14:textId="77777777" w:rsidR="00330FEE" w:rsidRPr="00195CCA" w:rsidRDefault="00330FEE" w:rsidP="00195CC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rPr>
      </w:pPr>
      <w:proofErr w:type="spellStart"/>
      <w:proofErr w:type="gramStart"/>
      <w:r w:rsidRPr="00195CCA">
        <w:rPr>
          <w:rFonts w:ascii="Monospace" w:hAnsi="Monospace" w:cs="Courier New"/>
          <w:color w:val="FFFFFF" w:themeColor="background1"/>
          <w:sz w:val="20"/>
          <w:highlight w:val="black"/>
        </w:rPr>
        <w:t>vtp</w:t>
      </w:r>
      <w:proofErr w:type="spellEnd"/>
      <w:proofErr w:type="gramEnd"/>
      <w:r w:rsidRPr="00195CCA">
        <w:rPr>
          <w:rFonts w:ascii="Monospace" w:hAnsi="Monospace" w:cs="Courier New"/>
          <w:color w:val="FFFFFF" w:themeColor="background1"/>
          <w:sz w:val="20"/>
          <w:highlight w:val="black"/>
        </w:rPr>
        <w:t xml:space="preserve"> mode client</w:t>
      </w:r>
    </w:p>
    <w:p w14:paraId="7B073A6B" w14:textId="77777777" w:rsidR="00330FEE" w:rsidRPr="00195CCA" w:rsidRDefault="00330FEE" w:rsidP="00195CC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rPr>
      </w:pPr>
      <w:proofErr w:type="spellStart"/>
      <w:proofErr w:type="gramStart"/>
      <w:r w:rsidRPr="00195CCA">
        <w:rPr>
          <w:rFonts w:ascii="Monospace" w:hAnsi="Monospace" w:cs="Courier New"/>
          <w:color w:val="FFFFFF" w:themeColor="background1"/>
          <w:sz w:val="20"/>
          <w:highlight w:val="black"/>
        </w:rPr>
        <w:t>vtp</w:t>
      </w:r>
      <w:proofErr w:type="spellEnd"/>
      <w:proofErr w:type="gramEnd"/>
      <w:r w:rsidRPr="00195CCA">
        <w:rPr>
          <w:rFonts w:ascii="Monospace" w:hAnsi="Monospace" w:cs="Courier New"/>
          <w:color w:val="FFFFFF" w:themeColor="background1"/>
          <w:sz w:val="20"/>
          <w:highlight w:val="black"/>
        </w:rPr>
        <w:t xml:space="preserve"> </w:t>
      </w:r>
      <w:proofErr w:type="spellStart"/>
      <w:r w:rsidRPr="00195CCA">
        <w:rPr>
          <w:rFonts w:ascii="Monospace" w:hAnsi="Monospace" w:cs="Courier New"/>
          <w:color w:val="FFFFFF" w:themeColor="background1"/>
          <w:sz w:val="20"/>
          <w:highlight w:val="black"/>
        </w:rPr>
        <w:t>domain</w:t>
      </w:r>
      <w:proofErr w:type="spellEnd"/>
      <w:r w:rsidRPr="00195CCA">
        <w:rPr>
          <w:rFonts w:ascii="Monospace" w:hAnsi="Monospace" w:cs="Courier New"/>
          <w:color w:val="FFFFFF" w:themeColor="background1"/>
          <w:sz w:val="20"/>
          <w:highlight w:val="black"/>
        </w:rPr>
        <w:t xml:space="preserve"> DIGIPLEX</w:t>
      </w:r>
    </w:p>
    <w:p w14:paraId="5F590F15" w14:textId="77777777" w:rsidR="00330FEE" w:rsidRPr="00195CCA" w:rsidRDefault="00330FEE" w:rsidP="00195CC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rPr>
      </w:pPr>
      <w:proofErr w:type="spellStart"/>
      <w:proofErr w:type="gramStart"/>
      <w:r w:rsidRPr="00195CCA">
        <w:rPr>
          <w:rFonts w:ascii="Monospace" w:hAnsi="Monospace" w:cs="Courier New"/>
          <w:color w:val="FFFFFF" w:themeColor="background1"/>
          <w:sz w:val="20"/>
          <w:highlight w:val="black"/>
        </w:rPr>
        <w:t>vtp</w:t>
      </w:r>
      <w:proofErr w:type="spellEnd"/>
      <w:proofErr w:type="gramEnd"/>
      <w:r w:rsidRPr="00195CCA">
        <w:rPr>
          <w:rFonts w:ascii="Monospace" w:hAnsi="Monospace" w:cs="Courier New"/>
          <w:color w:val="FFFFFF" w:themeColor="background1"/>
          <w:sz w:val="20"/>
          <w:highlight w:val="black"/>
        </w:rPr>
        <w:t xml:space="preserve"> </w:t>
      </w:r>
      <w:proofErr w:type="spellStart"/>
      <w:r w:rsidRPr="00195CCA">
        <w:rPr>
          <w:rFonts w:ascii="Monospace" w:hAnsi="Monospace" w:cs="Courier New"/>
          <w:color w:val="FFFFFF" w:themeColor="background1"/>
          <w:sz w:val="20"/>
          <w:highlight w:val="black"/>
        </w:rPr>
        <w:t>password</w:t>
      </w:r>
      <w:proofErr w:type="spellEnd"/>
      <w:r w:rsidRPr="00195CCA">
        <w:rPr>
          <w:rFonts w:ascii="Monospace" w:hAnsi="Monospace" w:cs="Courier New"/>
          <w:color w:val="FFFFFF" w:themeColor="background1"/>
          <w:sz w:val="20"/>
          <w:highlight w:val="black"/>
        </w:rPr>
        <w:t xml:space="preserve"> </w:t>
      </w:r>
      <w:proofErr w:type="spellStart"/>
      <w:r w:rsidRPr="00195CCA">
        <w:rPr>
          <w:rFonts w:ascii="Monospace" w:hAnsi="Monospace" w:cs="Courier New"/>
          <w:color w:val="FFFFFF" w:themeColor="background1"/>
          <w:sz w:val="20"/>
          <w:highlight w:val="black"/>
        </w:rPr>
        <w:t>securepass</w:t>
      </w:r>
      <w:proofErr w:type="spellEnd"/>
    </w:p>
    <w:p w14:paraId="76A48E57" w14:textId="77777777" w:rsidR="00330FEE" w:rsidRPr="00195CCA" w:rsidRDefault="00330FEE" w:rsidP="00195CC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rPr>
      </w:pPr>
      <w:proofErr w:type="gramStart"/>
      <w:r w:rsidRPr="00195CCA">
        <w:rPr>
          <w:rFonts w:ascii="Monospace" w:hAnsi="Monospace" w:cs="Courier New"/>
          <w:color w:val="FFFFFF" w:themeColor="background1"/>
          <w:sz w:val="20"/>
          <w:highlight w:val="black"/>
        </w:rPr>
        <w:t>exit</w:t>
      </w:r>
      <w:proofErr w:type="gramEnd"/>
    </w:p>
    <w:p w14:paraId="21F58729" w14:textId="77777777" w:rsidR="00330FEE" w:rsidRPr="00C75C09" w:rsidRDefault="00330FEE" w:rsidP="009D0182">
      <w:pPr>
        <w:pStyle w:val="Paragraphedeliste"/>
        <w:numPr>
          <w:ilvl w:val="0"/>
          <w:numId w:val="24"/>
        </w:numPr>
        <w:spacing w:line="240" w:lineRule="auto"/>
        <w:jc w:val="both"/>
      </w:pPr>
      <w:r w:rsidRPr="00C75C09">
        <w:t xml:space="preserve">Le switch principal de l'étage 3 est configuré en </w:t>
      </w:r>
      <w:r w:rsidRPr="00195CCA">
        <w:rPr>
          <w:b/>
          <w:bCs/>
        </w:rPr>
        <w:t>client VTP</w:t>
      </w:r>
      <w:r w:rsidRPr="00C75C09">
        <w:t xml:space="preserve"> pour recevoir les VLANs depuis le serveur VTP situé au RDC. Cette configuration garantit que les VLANs sont correctement propagés à l'ensemble des équipements du réseau et empêche toute modification locale non souhaitée.</w:t>
      </w:r>
    </w:p>
    <w:p w14:paraId="67173EF7" w14:textId="77777777" w:rsidR="009C2560" w:rsidRDefault="009C2560" w:rsidP="00330FEE">
      <w:pPr>
        <w:rPr>
          <w:b/>
          <w:bCs/>
          <w:u w:val="single"/>
        </w:rPr>
      </w:pPr>
    </w:p>
    <w:p w14:paraId="7921C957" w14:textId="433AE4FE" w:rsidR="00586F61" w:rsidRPr="00195CCA" w:rsidRDefault="00330FEE" w:rsidP="00330FEE">
      <w:pPr>
        <w:rPr>
          <w:b/>
          <w:bCs/>
          <w:u w:val="single"/>
        </w:rPr>
      </w:pPr>
      <w:r w:rsidRPr="00195CCA">
        <w:rPr>
          <w:b/>
          <w:bCs/>
          <w:u w:val="single"/>
        </w:rPr>
        <w:t xml:space="preserve">Configuration des </w:t>
      </w:r>
      <w:proofErr w:type="spellStart"/>
      <w:r w:rsidRPr="00195CCA">
        <w:rPr>
          <w:b/>
          <w:bCs/>
          <w:u w:val="single"/>
        </w:rPr>
        <w:t>trunks</w:t>
      </w:r>
      <w:proofErr w:type="spellEnd"/>
      <w:r w:rsidRPr="00195CCA">
        <w:rPr>
          <w:b/>
          <w:bCs/>
          <w:u w:val="single"/>
        </w:rPr>
        <w:t xml:space="preserve"> pour transporter les VLANs</w:t>
      </w:r>
      <w:r w:rsidR="00195CCA" w:rsidRPr="00195CCA">
        <w:rPr>
          <w:b/>
          <w:bCs/>
          <w:u w:val="single"/>
        </w:rPr>
        <w:t> :</w:t>
      </w:r>
    </w:p>
    <w:p w14:paraId="6FE9D3B6" w14:textId="77777777" w:rsidR="00330FEE" w:rsidRPr="00195CCA" w:rsidRDefault="00330FEE" w:rsidP="00195CC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195CCA">
        <w:rPr>
          <w:rFonts w:ascii="Monospace" w:hAnsi="Monospace" w:cs="Courier New"/>
          <w:color w:val="FFFFFF" w:themeColor="background1"/>
          <w:sz w:val="20"/>
          <w:highlight w:val="black"/>
          <w:lang w:val="en-US"/>
        </w:rPr>
        <w:t>interface FastEthernet0/1</w:t>
      </w:r>
    </w:p>
    <w:p w14:paraId="786BE7B2" w14:textId="77777777" w:rsidR="00330FEE" w:rsidRPr="00195CCA" w:rsidRDefault="00330FEE" w:rsidP="00195CC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195CCA">
        <w:rPr>
          <w:rFonts w:ascii="Monospace" w:hAnsi="Monospace" w:cs="Courier New"/>
          <w:color w:val="FFFFFF" w:themeColor="background1"/>
          <w:sz w:val="20"/>
          <w:highlight w:val="black"/>
          <w:lang w:val="en-US"/>
        </w:rPr>
        <w:t>switchport trunk encapsulation dot1q</w:t>
      </w:r>
    </w:p>
    <w:p w14:paraId="5EA49E29" w14:textId="77777777" w:rsidR="00330FEE" w:rsidRPr="00195CCA" w:rsidRDefault="00330FEE" w:rsidP="00195CC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195CCA">
        <w:rPr>
          <w:rFonts w:ascii="Monospace" w:hAnsi="Monospace" w:cs="Courier New"/>
          <w:color w:val="FFFFFF" w:themeColor="background1"/>
          <w:sz w:val="20"/>
          <w:highlight w:val="black"/>
          <w:lang w:val="en-US"/>
        </w:rPr>
        <w:t>switchport mode trunk</w:t>
      </w:r>
    </w:p>
    <w:p w14:paraId="6C546688" w14:textId="77777777" w:rsidR="00330FEE" w:rsidRPr="00195CCA" w:rsidRDefault="00330FEE" w:rsidP="00195CC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195CCA">
        <w:rPr>
          <w:rFonts w:ascii="Monospace" w:hAnsi="Monospace" w:cs="Courier New"/>
          <w:color w:val="FFFFFF" w:themeColor="background1"/>
          <w:sz w:val="20"/>
          <w:highlight w:val="black"/>
          <w:lang w:val="en-US"/>
        </w:rPr>
        <w:t xml:space="preserve">switchport trunk allowed </w:t>
      </w:r>
      <w:proofErr w:type="spellStart"/>
      <w:r w:rsidRPr="00195CCA">
        <w:rPr>
          <w:rFonts w:ascii="Monospace" w:hAnsi="Monospace" w:cs="Courier New"/>
          <w:color w:val="FFFFFF" w:themeColor="background1"/>
          <w:sz w:val="20"/>
          <w:highlight w:val="black"/>
          <w:lang w:val="en-US"/>
        </w:rPr>
        <w:t>vlan</w:t>
      </w:r>
      <w:proofErr w:type="spellEnd"/>
      <w:r w:rsidRPr="00195CCA">
        <w:rPr>
          <w:rFonts w:ascii="Monospace" w:hAnsi="Monospace" w:cs="Courier New"/>
          <w:color w:val="FFFFFF" w:themeColor="background1"/>
          <w:sz w:val="20"/>
          <w:highlight w:val="black"/>
          <w:lang w:val="en-US"/>
        </w:rPr>
        <w:t xml:space="preserve"> all</w:t>
      </w:r>
    </w:p>
    <w:p w14:paraId="5D545E02" w14:textId="5FFB79ED" w:rsidR="00330FEE" w:rsidRDefault="00330FEE" w:rsidP="00195CC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roofErr w:type="gramStart"/>
      <w:r w:rsidRPr="00195CCA">
        <w:rPr>
          <w:rFonts w:ascii="Monospace" w:hAnsi="Monospace" w:cs="Courier New"/>
          <w:color w:val="FFFFFF" w:themeColor="background1"/>
          <w:sz w:val="20"/>
          <w:highlight w:val="black"/>
          <w:lang w:val="en-US"/>
        </w:rPr>
        <w:t>no</w:t>
      </w:r>
      <w:proofErr w:type="gramEnd"/>
      <w:r w:rsidRPr="00195CCA">
        <w:rPr>
          <w:rFonts w:ascii="Monospace" w:hAnsi="Monospace" w:cs="Courier New"/>
          <w:color w:val="FFFFFF" w:themeColor="background1"/>
          <w:sz w:val="20"/>
          <w:highlight w:val="black"/>
          <w:lang w:val="en-US"/>
        </w:rPr>
        <w:t xml:space="preserve"> shutdown</w:t>
      </w:r>
    </w:p>
    <w:p w14:paraId="792BC6C2" w14:textId="77777777" w:rsidR="00195CCA" w:rsidRPr="00195CCA" w:rsidRDefault="00195CCA" w:rsidP="00195CC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
    <w:p w14:paraId="08A757F5" w14:textId="77777777" w:rsidR="00330FEE" w:rsidRPr="00195CCA" w:rsidRDefault="00330FEE" w:rsidP="00195CC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195CCA">
        <w:rPr>
          <w:rFonts w:ascii="Monospace" w:hAnsi="Monospace" w:cs="Courier New"/>
          <w:color w:val="FFFFFF" w:themeColor="background1"/>
          <w:sz w:val="20"/>
          <w:highlight w:val="black"/>
          <w:lang w:val="en-US"/>
        </w:rPr>
        <w:t>interface FastEthernet0/2</w:t>
      </w:r>
    </w:p>
    <w:p w14:paraId="16E614B1" w14:textId="77777777" w:rsidR="00330FEE" w:rsidRPr="00195CCA" w:rsidRDefault="00330FEE" w:rsidP="00195CC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195CCA">
        <w:rPr>
          <w:rFonts w:ascii="Monospace" w:hAnsi="Monospace" w:cs="Courier New"/>
          <w:color w:val="FFFFFF" w:themeColor="background1"/>
          <w:sz w:val="20"/>
          <w:highlight w:val="black"/>
          <w:lang w:val="en-US"/>
        </w:rPr>
        <w:t>switchport trunk encapsulation dot1q</w:t>
      </w:r>
    </w:p>
    <w:p w14:paraId="13B4971B" w14:textId="77777777" w:rsidR="00330FEE" w:rsidRPr="00195CCA" w:rsidRDefault="00330FEE" w:rsidP="00195CC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195CCA">
        <w:rPr>
          <w:rFonts w:ascii="Monospace" w:hAnsi="Monospace" w:cs="Courier New"/>
          <w:color w:val="FFFFFF" w:themeColor="background1"/>
          <w:sz w:val="20"/>
          <w:highlight w:val="black"/>
          <w:lang w:val="en-US"/>
        </w:rPr>
        <w:t>switchport mode trunk</w:t>
      </w:r>
    </w:p>
    <w:p w14:paraId="1215A141" w14:textId="77777777" w:rsidR="00330FEE" w:rsidRPr="00195CCA" w:rsidRDefault="00330FEE" w:rsidP="00195CC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195CCA">
        <w:rPr>
          <w:rFonts w:ascii="Monospace" w:hAnsi="Monospace" w:cs="Courier New"/>
          <w:color w:val="FFFFFF" w:themeColor="background1"/>
          <w:sz w:val="20"/>
          <w:highlight w:val="black"/>
          <w:lang w:val="en-US"/>
        </w:rPr>
        <w:t xml:space="preserve">switchport trunk allowed </w:t>
      </w:r>
      <w:proofErr w:type="spellStart"/>
      <w:r w:rsidRPr="00195CCA">
        <w:rPr>
          <w:rFonts w:ascii="Monospace" w:hAnsi="Monospace" w:cs="Courier New"/>
          <w:color w:val="FFFFFF" w:themeColor="background1"/>
          <w:sz w:val="20"/>
          <w:highlight w:val="black"/>
          <w:lang w:val="en-US"/>
        </w:rPr>
        <w:t>vlan</w:t>
      </w:r>
      <w:proofErr w:type="spellEnd"/>
      <w:r w:rsidRPr="00195CCA">
        <w:rPr>
          <w:rFonts w:ascii="Monospace" w:hAnsi="Monospace" w:cs="Courier New"/>
          <w:color w:val="FFFFFF" w:themeColor="background1"/>
          <w:sz w:val="20"/>
          <w:highlight w:val="black"/>
          <w:lang w:val="en-US"/>
        </w:rPr>
        <w:t xml:space="preserve"> all</w:t>
      </w:r>
    </w:p>
    <w:p w14:paraId="14BE0D06" w14:textId="198C3535" w:rsidR="00330FEE" w:rsidRDefault="00330FEE" w:rsidP="00195CC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roofErr w:type="gramStart"/>
      <w:r w:rsidRPr="00195CCA">
        <w:rPr>
          <w:rFonts w:ascii="Monospace" w:hAnsi="Monospace" w:cs="Courier New"/>
          <w:color w:val="FFFFFF" w:themeColor="background1"/>
          <w:sz w:val="20"/>
          <w:highlight w:val="black"/>
          <w:lang w:val="en-US"/>
        </w:rPr>
        <w:t>no</w:t>
      </w:r>
      <w:proofErr w:type="gramEnd"/>
      <w:r w:rsidRPr="00195CCA">
        <w:rPr>
          <w:rFonts w:ascii="Monospace" w:hAnsi="Monospace" w:cs="Courier New"/>
          <w:color w:val="FFFFFF" w:themeColor="background1"/>
          <w:sz w:val="20"/>
          <w:highlight w:val="black"/>
          <w:lang w:val="en-US"/>
        </w:rPr>
        <w:t xml:space="preserve"> shutdown</w:t>
      </w:r>
    </w:p>
    <w:p w14:paraId="20C3B6C3" w14:textId="77777777" w:rsidR="00195CCA" w:rsidRPr="00195CCA" w:rsidRDefault="00195CCA" w:rsidP="00195CC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
    <w:p w14:paraId="5A0669E2" w14:textId="77777777" w:rsidR="00330FEE" w:rsidRPr="00195CCA" w:rsidRDefault="00330FEE" w:rsidP="00195CC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195CCA">
        <w:rPr>
          <w:rFonts w:ascii="Monospace" w:hAnsi="Monospace" w:cs="Courier New"/>
          <w:color w:val="FFFFFF" w:themeColor="background1"/>
          <w:sz w:val="20"/>
          <w:highlight w:val="black"/>
          <w:lang w:val="en-US"/>
        </w:rPr>
        <w:t>interface FastEthernet0/3</w:t>
      </w:r>
    </w:p>
    <w:p w14:paraId="4318E09D" w14:textId="77777777" w:rsidR="00330FEE" w:rsidRPr="00195CCA" w:rsidRDefault="00330FEE" w:rsidP="00195CC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195CCA">
        <w:rPr>
          <w:rFonts w:ascii="Monospace" w:hAnsi="Monospace" w:cs="Courier New"/>
          <w:color w:val="FFFFFF" w:themeColor="background1"/>
          <w:sz w:val="20"/>
          <w:highlight w:val="black"/>
          <w:lang w:val="en-US"/>
        </w:rPr>
        <w:t>switchport trunk encapsulation dot1q</w:t>
      </w:r>
    </w:p>
    <w:p w14:paraId="2C6DB4E3" w14:textId="77777777" w:rsidR="00330FEE" w:rsidRPr="00195CCA" w:rsidRDefault="00330FEE" w:rsidP="00195CC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195CCA">
        <w:rPr>
          <w:rFonts w:ascii="Monospace" w:hAnsi="Monospace" w:cs="Courier New"/>
          <w:color w:val="FFFFFF" w:themeColor="background1"/>
          <w:sz w:val="20"/>
          <w:highlight w:val="black"/>
          <w:lang w:val="en-US"/>
        </w:rPr>
        <w:t>switchport mode trunk</w:t>
      </w:r>
    </w:p>
    <w:p w14:paraId="07C137BE" w14:textId="77777777" w:rsidR="00330FEE" w:rsidRPr="00195CCA" w:rsidRDefault="00330FEE" w:rsidP="00195CC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195CCA">
        <w:rPr>
          <w:rFonts w:ascii="Monospace" w:hAnsi="Monospace" w:cs="Courier New"/>
          <w:color w:val="FFFFFF" w:themeColor="background1"/>
          <w:sz w:val="20"/>
          <w:highlight w:val="black"/>
          <w:lang w:val="en-US"/>
        </w:rPr>
        <w:t xml:space="preserve">switchport trunk allowed </w:t>
      </w:r>
      <w:proofErr w:type="spellStart"/>
      <w:r w:rsidRPr="00195CCA">
        <w:rPr>
          <w:rFonts w:ascii="Monospace" w:hAnsi="Monospace" w:cs="Courier New"/>
          <w:color w:val="FFFFFF" w:themeColor="background1"/>
          <w:sz w:val="20"/>
          <w:highlight w:val="black"/>
          <w:lang w:val="en-US"/>
        </w:rPr>
        <w:t>vlan</w:t>
      </w:r>
      <w:proofErr w:type="spellEnd"/>
      <w:r w:rsidRPr="00195CCA">
        <w:rPr>
          <w:rFonts w:ascii="Monospace" w:hAnsi="Monospace" w:cs="Courier New"/>
          <w:color w:val="FFFFFF" w:themeColor="background1"/>
          <w:sz w:val="20"/>
          <w:highlight w:val="black"/>
          <w:lang w:val="en-US"/>
        </w:rPr>
        <w:t xml:space="preserve"> all</w:t>
      </w:r>
    </w:p>
    <w:p w14:paraId="1A842E3F" w14:textId="77777777" w:rsidR="00330FEE" w:rsidRPr="00195CCA" w:rsidRDefault="00330FEE" w:rsidP="00195CC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roofErr w:type="gramStart"/>
      <w:r w:rsidRPr="00195CCA">
        <w:rPr>
          <w:rFonts w:ascii="Monospace" w:hAnsi="Monospace" w:cs="Courier New"/>
          <w:color w:val="FFFFFF" w:themeColor="background1"/>
          <w:sz w:val="20"/>
          <w:highlight w:val="black"/>
          <w:lang w:val="en-US"/>
        </w:rPr>
        <w:t>no</w:t>
      </w:r>
      <w:proofErr w:type="gramEnd"/>
      <w:r w:rsidRPr="00195CCA">
        <w:rPr>
          <w:rFonts w:ascii="Monospace" w:hAnsi="Monospace" w:cs="Courier New"/>
          <w:color w:val="FFFFFF" w:themeColor="background1"/>
          <w:sz w:val="20"/>
          <w:highlight w:val="black"/>
          <w:lang w:val="en-US"/>
        </w:rPr>
        <w:t xml:space="preserve"> shutdown</w:t>
      </w:r>
    </w:p>
    <w:p w14:paraId="493B366C" w14:textId="34D37C3A" w:rsidR="00586F61" w:rsidRDefault="00330FEE" w:rsidP="00586F61">
      <w:pPr>
        <w:pStyle w:val="Paragraphedeliste"/>
        <w:numPr>
          <w:ilvl w:val="0"/>
          <w:numId w:val="24"/>
        </w:numPr>
        <w:spacing w:line="240" w:lineRule="auto"/>
        <w:jc w:val="both"/>
      </w:pPr>
      <w:r w:rsidRPr="00C75C09">
        <w:t xml:space="preserve">Les </w:t>
      </w:r>
      <w:proofErr w:type="spellStart"/>
      <w:r w:rsidRPr="00C75C09">
        <w:t>trunks</w:t>
      </w:r>
      <w:proofErr w:type="spellEnd"/>
      <w:r w:rsidRPr="00C75C09">
        <w:t xml:space="preserve"> configurés sur le switch principal permettent de transporter tous les VLANs définis (10, 20, ..., 80) entre le routeur, le switch principal et les secondaires. L'encapsulation </w:t>
      </w:r>
      <w:r w:rsidRPr="00195CCA">
        <w:rPr>
          <w:b/>
          <w:bCs/>
        </w:rPr>
        <w:t>802.1q</w:t>
      </w:r>
      <w:r w:rsidRPr="00C75C09">
        <w:t xml:space="preserve"> est utilisée pour prendre en charge plusieurs VLANs sur un seul lien physique.</w:t>
      </w:r>
    </w:p>
    <w:p w14:paraId="6AE01013" w14:textId="77777777" w:rsidR="00586F61" w:rsidRDefault="00586F61" w:rsidP="00586F61">
      <w:pPr>
        <w:pStyle w:val="Paragraphedeliste"/>
        <w:spacing w:line="240" w:lineRule="auto"/>
        <w:jc w:val="both"/>
      </w:pPr>
    </w:p>
    <w:p w14:paraId="55FCCD74" w14:textId="77777777" w:rsidR="009F6301" w:rsidRDefault="009F6301" w:rsidP="00586F61">
      <w:pPr>
        <w:pStyle w:val="Paragraphedeliste"/>
        <w:spacing w:line="240" w:lineRule="auto"/>
        <w:jc w:val="both"/>
      </w:pPr>
    </w:p>
    <w:p w14:paraId="0E947287" w14:textId="77777777" w:rsidR="009F6301" w:rsidRDefault="009F6301" w:rsidP="00586F61">
      <w:pPr>
        <w:pStyle w:val="Paragraphedeliste"/>
        <w:spacing w:line="240" w:lineRule="auto"/>
        <w:jc w:val="both"/>
      </w:pPr>
    </w:p>
    <w:p w14:paraId="72E62F31" w14:textId="77777777" w:rsidR="009F6301" w:rsidRDefault="009F6301" w:rsidP="00586F61">
      <w:pPr>
        <w:pStyle w:val="Paragraphedeliste"/>
        <w:spacing w:line="240" w:lineRule="auto"/>
        <w:jc w:val="both"/>
      </w:pPr>
    </w:p>
    <w:p w14:paraId="2D22EBCE" w14:textId="77777777" w:rsidR="009F6301" w:rsidRPr="00586F61" w:rsidRDefault="009F6301" w:rsidP="00586F61">
      <w:pPr>
        <w:pStyle w:val="Paragraphedeliste"/>
        <w:spacing w:line="240" w:lineRule="auto"/>
        <w:jc w:val="both"/>
      </w:pPr>
    </w:p>
    <w:p w14:paraId="50F23359" w14:textId="423E2B79" w:rsidR="00330FEE" w:rsidRPr="00195CCA" w:rsidRDefault="00330FEE" w:rsidP="00330FEE">
      <w:pPr>
        <w:rPr>
          <w:b/>
          <w:bCs/>
          <w:u w:val="single"/>
        </w:rPr>
      </w:pPr>
      <w:r w:rsidRPr="00195CCA">
        <w:rPr>
          <w:b/>
          <w:bCs/>
          <w:u w:val="single"/>
        </w:rPr>
        <w:lastRenderedPageBreak/>
        <w:t>Configuration de l’agrégation de liens (</w:t>
      </w:r>
      <w:proofErr w:type="spellStart"/>
      <w:r w:rsidRPr="00195CCA">
        <w:rPr>
          <w:b/>
          <w:bCs/>
          <w:u w:val="single"/>
        </w:rPr>
        <w:t>EtherChannel</w:t>
      </w:r>
      <w:proofErr w:type="spellEnd"/>
      <w:r w:rsidRPr="00195CCA">
        <w:rPr>
          <w:b/>
          <w:bCs/>
          <w:u w:val="single"/>
        </w:rPr>
        <w:t>)</w:t>
      </w:r>
      <w:r w:rsidR="00195CCA" w:rsidRPr="00195CCA">
        <w:rPr>
          <w:b/>
          <w:bCs/>
          <w:u w:val="single"/>
        </w:rPr>
        <w:t> :</w:t>
      </w:r>
    </w:p>
    <w:p w14:paraId="76A8C58E" w14:textId="77777777" w:rsidR="00330FEE" w:rsidRPr="00195CCA" w:rsidRDefault="00330FEE" w:rsidP="00195CC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rPr>
      </w:pPr>
      <w:proofErr w:type="gramStart"/>
      <w:r w:rsidRPr="00195CCA">
        <w:rPr>
          <w:rFonts w:ascii="Monospace" w:hAnsi="Monospace" w:cs="Courier New"/>
          <w:color w:val="FFFFFF" w:themeColor="background1"/>
          <w:sz w:val="20"/>
          <w:highlight w:val="black"/>
        </w:rPr>
        <w:t>interface</w:t>
      </w:r>
      <w:proofErr w:type="gramEnd"/>
      <w:r w:rsidRPr="00195CCA">
        <w:rPr>
          <w:rFonts w:ascii="Monospace" w:hAnsi="Monospace" w:cs="Courier New"/>
          <w:color w:val="FFFFFF" w:themeColor="background1"/>
          <w:sz w:val="20"/>
          <w:highlight w:val="black"/>
        </w:rPr>
        <w:t xml:space="preserve"> Port-channel1</w:t>
      </w:r>
    </w:p>
    <w:p w14:paraId="43AFCBD3" w14:textId="77777777" w:rsidR="00330FEE" w:rsidRPr="00195CCA" w:rsidRDefault="00330FEE" w:rsidP="00195CC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rPr>
      </w:pPr>
      <w:proofErr w:type="spellStart"/>
      <w:proofErr w:type="gramStart"/>
      <w:r w:rsidRPr="00195CCA">
        <w:rPr>
          <w:rFonts w:ascii="Monospace" w:hAnsi="Monospace" w:cs="Courier New"/>
          <w:color w:val="FFFFFF" w:themeColor="background1"/>
          <w:sz w:val="20"/>
          <w:highlight w:val="black"/>
        </w:rPr>
        <w:t>switchport</w:t>
      </w:r>
      <w:proofErr w:type="spellEnd"/>
      <w:proofErr w:type="gramEnd"/>
      <w:r w:rsidRPr="00195CCA">
        <w:rPr>
          <w:rFonts w:ascii="Monospace" w:hAnsi="Monospace" w:cs="Courier New"/>
          <w:color w:val="FFFFFF" w:themeColor="background1"/>
          <w:sz w:val="20"/>
          <w:highlight w:val="black"/>
        </w:rPr>
        <w:t xml:space="preserve"> </w:t>
      </w:r>
      <w:proofErr w:type="spellStart"/>
      <w:r w:rsidRPr="00195CCA">
        <w:rPr>
          <w:rFonts w:ascii="Monospace" w:hAnsi="Monospace" w:cs="Courier New"/>
          <w:color w:val="FFFFFF" w:themeColor="background1"/>
          <w:sz w:val="20"/>
          <w:highlight w:val="black"/>
        </w:rPr>
        <w:t>trunk</w:t>
      </w:r>
      <w:proofErr w:type="spellEnd"/>
      <w:r w:rsidRPr="00195CCA">
        <w:rPr>
          <w:rFonts w:ascii="Monospace" w:hAnsi="Monospace" w:cs="Courier New"/>
          <w:color w:val="FFFFFF" w:themeColor="background1"/>
          <w:sz w:val="20"/>
          <w:highlight w:val="black"/>
        </w:rPr>
        <w:t xml:space="preserve"> encapsulation dot1q</w:t>
      </w:r>
    </w:p>
    <w:p w14:paraId="4A2B4594" w14:textId="77777777" w:rsidR="00330FEE" w:rsidRPr="00195CCA" w:rsidRDefault="00330FEE" w:rsidP="00195CC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195CCA">
        <w:rPr>
          <w:rFonts w:ascii="Monospace" w:hAnsi="Monospace" w:cs="Courier New"/>
          <w:color w:val="FFFFFF" w:themeColor="background1"/>
          <w:sz w:val="20"/>
          <w:highlight w:val="black"/>
          <w:lang w:val="en-US"/>
        </w:rPr>
        <w:t>switchport mode trunk</w:t>
      </w:r>
    </w:p>
    <w:p w14:paraId="79191621" w14:textId="77777777" w:rsidR="00330FEE" w:rsidRPr="00195CCA" w:rsidRDefault="00330FEE" w:rsidP="00195CC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195CCA">
        <w:rPr>
          <w:rFonts w:ascii="Monospace" w:hAnsi="Monospace" w:cs="Courier New"/>
          <w:color w:val="FFFFFF" w:themeColor="background1"/>
          <w:sz w:val="20"/>
          <w:highlight w:val="black"/>
          <w:lang w:val="en-US"/>
        </w:rPr>
        <w:t xml:space="preserve">switchport trunk allowed </w:t>
      </w:r>
      <w:proofErr w:type="spellStart"/>
      <w:r w:rsidRPr="00195CCA">
        <w:rPr>
          <w:rFonts w:ascii="Monospace" w:hAnsi="Monospace" w:cs="Courier New"/>
          <w:color w:val="FFFFFF" w:themeColor="background1"/>
          <w:sz w:val="20"/>
          <w:highlight w:val="black"/>
          <w:lang w:val="en-US"/>
        </w:rPr>
        <w:t>vlan</w:t>
      </w:r>
      <w:proofErr w:type="spellEnd"/>
      <w:r w:rsidRPr="00195CCA">
        <w:rPr>
          <w:rFonts w:ascii="Monospace" w:hAnsi="Monospace" w:cs="Courier New"/>
          <w:color w:val="FFFFFF" w:themeColor="background1"/>
          <w:sz w:val="20"/>
          <w:highlight w:val="black"/>
          <w:lang w:val="en-US"/>
        </w:rPr>
        <w:t xml:space="preserve"> all</w:t>
      </w:r>
    </w:p>
    <w:p w14:paraId="1D44A742" w14:textId="4BA3F047" w:rsidR="00330FEE" w:rsidRDefault="00330FEE" w:rsidP="00290801">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roofErr w:type="gramStart"/>
      <w:r w:rsidRPr="00195CCA">
        <w:rPr>
          <w:rFonts w:ascii="Monospace" w:hAnsi="Monospace" w:cs="Courier New"/>
          <w:color w:val="FFFFFF" w:themeColor="background1"/>
          <w:sz w:val="20"/>
          <w:highlight w:val="black"/>
          <w:lang w:val="en-US"/>
        </w:rPr>
        <w:t>no</w:t>
      </w:r>
      <w:proofErr w:type="gramEnd"/>
      <w:r w:rsidRPr="00195CCA">
        <w:rPr>
          <w:rFonts w:ascii="Monospace" w:hAnsi="Monospace" w:cs="Courier New"/>
          <w:color w:val="FFFFFF" w:themeColor="background1"/>
          <w:sz w:val="20"/>
          <w:highlight w:val="black"/>
          <w:lang w:val="en-US"/>
        </w:rPr>
        <w:t xml:space="preserve"> shutdown</w:t>
      </w:r>
    </w:p>
    <w:p w14:paraId="6A5F7A51" w14:textId="77777777" w:rsidR="00290801" w:rsidRPr="00195CCA" w:rsidRDefault="00290801" w:rsidP="00290801">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
    <w:p w14:paraId="6DD157CE" w14:textId="77777777" w:rsidR="00330FEE" w:rsidRPr="00195CCA" w:rsidRDefault="00330FEE" w:rsidP="00195CC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195CCA">
        <w:rPr>
          <w:rFonts w:ascii="Monospace" w:hAnsi="Monospace" w:cs="Courier New"/>
          <w:color w:val="FFFFFF" w:themeColor="background1"/>
          <w:sz w:val="20"/>
          <w:highlight w:val="black"/>
          <w:lang w:val="en-US"/>
        </w:rPr>
        <w:t>interface FastEthernet0/4</w:t>
      </w:r>
    </w:p>
    <w:p w14:paraId="2A2140DE" w14:textId="0C26DCCC" w:rsidR="00330FEE" w:rsidRDefault="00330FEE" w:rsidP="00290801">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195CCA">
        <w:rPr>
          <w:rFonts w:ascii="Monospace" w:hAnsi="Monospace" w:cs="Courier New"/>
          <w:color w:val="FFFFFF" w:themeColor="background1"/>
          <w:sz w:val="20"/>
          <w:highlight w:val="black"/>
          <w:lang w:val="en-US"/>
        </w:rPr>
        <w:t>channel-group 1 mode active</w:t>
      </w:r>
    </w:p>
    <w:p w14:paraId="482A1515" w14:textId="77777777" w:rsidR="00290801" w:rsidRPr="00290801" w:rsidRDefault="00290801" w:rsidP="00290801">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
    <w:p w14:paraId="58C25186" w14:textId="77777777" w:rsidR="00330FEE" w:rsidRPr="00195CCA" w:rsidRDefault="00330FEE" w:rsidP="00195CC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195CCA">
        <w:rPr>
          <w:rFonts w:ascii="Monospace" w:hAnsi="Monospace" w:cs="Courier New"/>
          <w:color w:val="FFFFFF" w:themeColor="background1"/>
          <w:sz w:val="20"/>
          <w:highlight w:val="black"/>
          <w:lang w:val="en-US"/>
        </w:rPr>
        <w:t>interface FastEthernet0/5</w:t>
      </w:r>
    </w:p>
    <w:p w14:paraId="31BE6975" w14:textId="77777777" w:rsidR="00330FEE" w:rsidRPr="00195CCA" w:rsidRDefault="00330FEE" w:rsidP="00195CC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195CCA">
        <w:rPr>
          <w:rFonts w:ascii="Monospace" w:hAnsi="Monospace" w:cs="Courier New"/>
          <w:color w:val="FFFFFF" w:themeColor="background1"/>
          <w:sz w:val="20"/>
          <w:highlight w:val="black"/>
          <w:lang w:val="en-US"/>
        </w:rPr>
        <w:t>channel-group 1 mode active</w:t>
      </w:r>
    </w:p>
    <w:p w14:paraId="70E076EE" w14:textId="77777777" w:rsidR="00330FEE" w:rsidRPr="00290801" w:rsidRDefault="00330FEE" w:rsidP="00195CC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290801">
        <w:rPr>
          <w:rFonts w:ascii="Monospace" w:hAnsi="Monospace" w:cs="Courier New"/>
          <w:color w:val="FFFFFF" w:themeColor="background1"/>
          <w:sz w:val="20"/>
          <w:highlight w:val="black"/>
          <w:lang w:val="en-US"/>
        </w:rPr>
        <w:t>exit</w:t>
      </w:r>
    </w:p>
    <w:p w14:paraId="6E3F88F6" w14:textId="77777777" w:rsidR="00330FEE" w:rsidRPr="00C75C09" w:rsidRDefault="00330FEE" w:rsidP="009D0182">
      <w:pPr>
        <w:pStyle w:val="Paragraphedeliste"/>
        <w:numPr>
          <w:ilvl w:val="0"/>
          <w:numId w:val="24"/>
        </w:numPr>
        <w:spacing w:line="240" w:lineRule="auto"/>
        <w:jc w:val="both"/>
      </w:pPr>
      <w:r w:rsidRPr="00C75C09">
        <w:t xml:space="preserve">L'agrégation de liens permet d'améliorer la résilience et la bande passante entre le switch principal et les secondaires. Les ports </w:t>
      </w:r>
      <w:r w:rsidRPr="0005065F">
        <w:rPr>
          <w:b/>
          <w:bCs/>
        </w:rPr>
        <w:t>FastEthernet0/4</w:t>
      </w:r>
      <w:r w:rsidRPr="00C75C09">
        <w:t xml:space="preserve"> et </w:t>
      </w:r>
      <w:r w:rsidRPr="0005065F">
        <w:rPr>
          <w:b/>
          <w:bCs/>
        </w:rPr>
        <w:t>FastEthernet0/5</w:t>
      </w:r>
      <w:r w:rsidRPr="00C75C09">
        <w:t xml:space="preserve"> sont agrégés pour former un lien logique unique (Port-Channel 1).</w:t>
      </w:r>
    </w:p>
    <w:p w14:paraId="167632FD" w14:textId="729E6C68" w:rsidR="00330FEE" w:rsidRPr="00C75C09" w:rsidRDefault="00330FEE" w:rsidP="00330FEE"/>
    <w:p w14:paraId="4F8EE3DC" w14:textId="7A3374C5" w:rsidR="00330FEE" w:rsidRPr="003B0A1F" w:rsidRDefault="00330FEE" w:rsidP="00330FEE">
      <w:pPr>
        <w:rPr>
          <w:b/>
          <w:bCs/>
          <w:u w:val="single"/>
        </w:rPr>
      </w:pPr>
      <w:r w:rsidRPr="003B0A1F">
        <w:rPr>
          <w:b/>
          <w:bCs/>
          <w:u w:val="single"/>
        </w:rPr>
        <w:t>Configuration du VLAN de management pour accès distant</w:t>
      </w:r>
      <w:r w:rsidR="003B0A1F" w:rsidRPr="003B0A1F">
        <w:rPr>
          <w:b/>
          <w:bCs/>
          <w:u w:val="single"/>
        </w:rPr>
        <w:t> :</w:t>
      </w:r>
    </w:p>
    <w:p w14:paraId="37C8417E" w14:textId="77777777" w:rsidR="00330FEE" w:rsidRPr="003B0A1F" w:rsidRDefault="00330FEE" w:rsidP="003B0A1F">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3B0A1F">
        <w:rPr>
          <w:rFonts w:ascii="Monospace" w:hAnsi="Monospace" w:cs="Courier New"/>
          <w:color w:val="FFFFFF" w:themeColor="background1"/>
          <w:sz w:val="20"/>
          <w:highlight w:val="black"/>
          <w:lang w:val="en-US"/>
        </w:rPr>
        <w:t xml:space="preserve">interface </w:t>
      </w:r>
      <w:proofErr w:type="spellStart"/>
      <w:r w:rsidRPr="003B0A1F">
        <w:rPr>
          <w:rFonts w:ascii="Monospace" w:hAnsi="Monospace" w:cs="Courier New"/>
          <w:color w:val="FFFFFF" w:themeColor="background1"/>
          <w:sz w:val="20"/>
          <w:highlight w:val="black"/>
          <w:lang w:val="en-US"/>
        </w:rPr>
        <w:t>vlan</w:t>
      </w:r>
      <w:proofErr w:type="spellEnd"/>
      <w:r w:rsidRPr="003B0A1F">
        <w:rPr>
          <w:rFonts w:ascii="Monospace" w:hAnsi="Monospace" w:cs="Courier New"/>
          <w:color w:val="FFFFFF" w:themeColor="background1"/>
          <w:sz w:val="20"/>
          <w:highlight w:val="black"/>
          <w:lang w:val="en-US"/>
        </w:rPr>
        <w:t xml:space="preserve"> 80</w:t>
      </w:r>
    </w:p>
    <w:p w14:paraId="18855F0F" w14:textId="77777777" w:rsidR="00330FEE" w:rsidRPr="003B0A1F" w:rsidRDefault="00330FEE" w:rsidP="003B0A1F">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roofErr w:type="spellStart"/>
      <w:proofErr w:type="gramStart"/>
      <w:r w:rsidRPr="003B0A1F">
        <w:rPr>
          <w:rFonts w:ascii="Monospace" w:hAnsi="Monospace" w:cs="Courier New"/>
          <w:color w:val="FFFFFF" w:themeColor="background1"/>
          <w:sz w:val="20"/>
          <w:highlight w:val="black"/>
          <w:lang w:val="en-US"/>
        </w:rPr>
        <w:t>ip</w:t>
      </w:r>
      <w:proofErr w:type="spellEnd"/>
      <w:proofErr w:type="gramEnd"/>
      <w:r w:rsidRPr="003B0A1F">
        <w:rPr>
          <w:rFonts w:ascii="Monospace" w:hAnsi="Monospace" w:cs="Courier New"/>
          <w:color w:val="FFFFFF" w:themeColor="background1"/>
          <w:sz w:val="20"/>
          <w:highlight w:val="black"/>
          <w:lang w:val="en-US"/>
        </w:rPr>
        <w:t xml:space="preserve"> address 192.168.80.4 255.255.255.0</w:t>
      </w:r>
    </w:p>
    <w:p w14:paraId="4F9C8596" w14:textId="77777777" w:rsidR="00330FEE" w:rsidRPr="003B0A1F" w:rsidRDefault="00330FEE" w:rsidP="003B0A1F">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roofErr w:type="gramStart"/>
      <w:r w:rsidRPr="003B0A1F">
        <w:rPr>
          <w:rFonts w:ascii="Monospace" w:hAnsi="Monospace" w:cs="Courier New"/>
          <w:color w:val="FFFFFF" w:themeColor="background1"/>
          <w:sz w:val="20"/>
          <w:highlight w:val="black"/>
          <w:lang w:val="en-US"/>
        </w:rPr>
        <w:t>no</w:t>
      </w:r>
      <w:proofErr w:type="gramEnd"/>
      <w:r w:rsidRPr="003B0A1F">
        <w:rPr>
          <w:rFonts w:ascii="Monospace" w:hAnsi="Monospace" w:cs="Courier New"/>
          <w:color w:val="FFFFFF" w:themeColor="background1"/>
          <w:sz w:val="20"/>
          <w:highlight w:val="black"/>
          <w:lang w:val="en-US"/>
        </w:rPr>
        <w:t xml:space="preserve"> shutdown</w:t>
      </w:r>
    </w:p>
    <w:p w14:paraId="7F0C901A" w14:textId="1B55E10D" w:rsidR="00330FEE" w:rsidRDefault="00330FEE" w:rsidP="003B0A1F">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3B0A1F">
        <w:rPr>
          <w:rFonts w:ascii="Monospace" w:hAnsi="Monospace" w:cs="Courier New"/>
          <w:color w:val="FFFFFF" w:themeColor="background1"/>
          <w:sz w:val="20"/>
          <w:highlight w:val="black"/>
          <w:lang w:val="en-US"/>
        </w:rPr>
        <w:t>exit</w:t>
      </w:r>
    </w:p>
    <w:p w14:paraId="57C95661" w14:textId="77777777" w:rsidR="003B0A1F" w:rsidRPr="003B0A1F" w:rsidRDefault="003B0A1F" w:rsidP="003B0A1F">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
    <w:p w14:paraId="20012B9C" w14:textId="77777777" w:rsidR="00330FEE" w:rsidRPr="003B0A1F" w:rsidRDefault="00330FEE" w:rsidP="003B0A1F">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roofErr w:type="spellStart"/>
      <w:r w:rsidRPr="003B0A1F">
        <w:rPr>
          <w:rFonts w:ascii="Monospace" w:hAnsi="Monospace" w:cs="Courier New"/>
          <w:color w:val="FFFFFF" w:themeColor="background1"/>
          <w:sz w:val="20"/>
          <w:highlight w:val="black"/>
          <w:lang w:val="en-US"/>
        </w:rPr>
        <w:t>ip</w:t>
      </w:r>
      <w:proofErr w:type="spellEnd"/>
      <w:r w:rsidRPr="003B0A1F">
        <w:rPr>
          <w:rFonts w:ascii="Monospace" w:hAnsi="Monospace" w:cs="Courier New"/>
          <w:color w:val="FFFFFF" w:themeColor="background1"/>
          <w:sz w:val="20"/>
          <w:highlight w:val="black"/>
          <w:lang w:val="en-US"/>
        </w:rPr>
        <w:t xml:space="preserve"> domain-name </w:t>
      </w:r>
      <w:proofErr w:type="spellStart"/>
      <w:r w:rsidRPr="003B0A1F">
        <w:rPr>
          <w:rFonts w:ascii="Monospace" w:hAnsi="Monospace" w:cs="Courier New"/>
          <w:color w:val="FFFFFF" w:themeColor="background1"/>
          <w:sz w:val="20"/>
          <w:highlight w:val="black"/>
          <w:lang w:val="en-US"/>
        </w:rPr>
        <w:t>DIGIPLEX.local</w:t>
      </w:r>
      <w:proofErr w:type="spellEnd"/>
    </w:p>
    <w:p w14:paraId="67F2C461" w14:textId="77777777" w:rsidR="00330FEE" w:rsidRPr="003B0A1F" w:rsidRDefault="00330FEE" w:rsidP="003B0A1F">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3B0A1F">
        <w:rPr>
          <w:rFonts w:ascii="Monospace" w:hAnsi="Monospace" w:cs="Courier New"/>
          <w:color w:val="FFFFFF" w:themeColor="background1"/>
          <w:sz w:val="20"/>
          <w:highlight w:val="black"/>
          <w:lang w:val="en-US"/>
        </w:rPr>
        <w:t xml:space="preserve">crypto </w:t>
      </w:r>
      <w:proofErr w:type="gramStart"/>
      <w:r w:rsidRPr="003B0A1F">
        <w:rPr>
          <w:rFonts w:ascii="Monospace" w:hAnsi="Monospace" w:cs="Courier New"/>
          <w:color w:val="FFFFFF" w:themeColor="background1"/>
          <w:sz w:val="20"/>
          <w:highlight w:val="black"/>
          <w:lang w:val="en-US"/>
        </w:rPr>
        <w:t>key</w:t>
      </w:r>
      <w:proofErr w:type="gramEnd"/>
      <w:r w:rsidRPr="003B0A1F">
        <w:rPr>
          <w:rFonts w:ascii="Monospace" w:hAnsi="Monospace" w:cs="Courier New"/>
          <w:color w:val="FFFFFF" w:themeColor="background1"/>
          <w:sz w:val="20"/>
          <w:highlight w:val="black"/>
          <w:lang w:val="en-US"/>
        </w:rPr>
        <w:t xml:space="preserve"> generate </w:t>
      </w:r>
      <w:proofErr w:type="spellStart"/>
      <w:r w:rsidRPr="003B0A1F">
        <w:rPr>
          <w:rFonts w:ascii="Monospace" w:hAnsi="Monospace" w:cs="Courier New"/>
          <w:color w:val="FFFFFF" w:themeColor="background1"/>
          <w:sz w:val="20"/>
          <w:highlight w:val="black"/>
          <w:lang w:val="en-US"/>
        </w:rPr>
        <w:t>rsa</w:t>
      </w:r>
      <w:proofErr w:type="spellEnd"/>
    </w:p>
    <w:p w14:paraId="6764ACBB" w14:textId="77777777" w:rsidR="00330FEE" w:rsidRPr="003B0A1F" w:rsidRDefault="00330FEE" w:rsidP="003B0A1F">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3B0A1F">
        <w:rPr>
          <w:rFonts w:ascii="Monospace" w:hAnsi="Monospace" w:cs="Courier New"/>
          <w:color w:val="FFFFFF" w:themeColor="background1"/>
          <w:sz w:val="20"/>
          <w:highlight w:val="black"/>
          <w:lang w:val="en-US"/>
        </w:rPr>
        <w:t>1024</w:t>
      </w:r>
    </w:p>
    <w:p w14:paraId="1C436691" w14:textId="77777777" w:rsidR="00330FEE" w:rsidRPr="003B0A1F" w:rsidRDefault="00330FEE" w:rsidP="003B0A1F">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3B0A1F">
        <w:rPr>
          <w:rFonts w:ascii="Monospace" w:hAnsi="Monospace" w:cs="Courier New"/>
          <w:color w:val="FFFFFF" w:themeColor="background1"/>
          <w:sz w:val="20"/>
          <w:highlight w:val="black"/>
          <w:lang w:val="en-US"/>
        </w:rPr>
        <w:t xml:space="preserve">line </w:t>
      </w:r>
      <w:proofErr w:type="spellStart"/>
      <w:r w:rsidRPr="003B0A1F">
        <w:rPr>
          <w:rFonts w:ascii="Monospace" w:hAnsi="Monospace" w:cs="Courier New"/>
          <w:color w:val="FFFFFF" w:themeColor="background1"/>
          <w:sz w:val="20"/>
          <w:highlight w:val="black"/>
          <w:lang w:val="en-US"/>
        </w:rPr>
        <w:t>vty</w:t>
      </w:r>
      <w:proofErr w:type="spellEnd"/>
      <w:r w:rsidRPr="003B0A1F">
        <w:rPr>
          <w:rFonts w:ascii="Monospace" w:hAnsi="Monospace" w:cs="Courier New"/>
          <w:color w:val="FFFFFF" w:themeColor="background1"/>
          <w:sz w:val="20"/>
          <w:highlight w:val="black"/>
          <w:lang w:val="en-US"/>
        </w:rPr>
        <w:t xml:space="preserve"> 0 4</w:t>
      </w:r>
    </w:p>
    <w:p w14:paraId="60C279FA" w14:textId="77777777" w:rsidR="00330FEE" w:rsidRPr="003B0A1F" w:rsidRDefault="00330FEE" w:rsidP="003B0A1F">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3B0A1F">
        <w:rPr>
          <w:rFonts w:ascii="Monospace" w:hAnsi="Monospace" w:cs="Courier New"/>
          <w:color w:val="FFFFFF" w:themeColor="background1"/>
          <w:sz w:val="20"/>
          <w:highlight w:val="black"/>
          <w:lang w:val="en-US"/>
        </w:rPr>
        <w:t>transport input ssh</w:t>
      </w:r>
    </w:p>
    <w:p w14:paraId="1FCE5998" w14:textId="77777777" w:rsidR="00330FEE" w:rsidRPr="003B0A1F" w:rsidRDefault="00330FEE" w:rsidP="003B0A1F">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roofErr w:type="gramStart"/>
      <w:r w:rsidRPr="003B0A1F">
        <w:rPr>
          <w:rFonts w:ascii="Monospace" w:hAnsi="Monospace" w:cs="Courier New"/>
          <w:color w:val="FFFFFF" w:themeColor="background1"/>
          <w:sz w:val="20"/>
          <w:highlight w:val="black"/>
          <w:lang w:val="en-US"/>
        </w:rPr>
        <w:t>login</w:t>
      </w:r>
      <w:proofErr w:type="gramEnd"/>
      <w:r w:rsidRPr="003B0A1F">
        <w:rPr>
          <w:rFonts w:ascii="Monospace" w:hAnsi="Monospace" w:cs="Courier New"/>
          <w:color w:val="FFFFFF" w:themeColor="background1"/>
          <w:sz w:val="20"/>
          <w:highlight w:val="black"/>
          <w:lang w:val="en-US"/>
        </w:rPr>
        <w:t xml:space="preserve"> local</w:t>
      </w:r>
    </w:p>
    <w:p w14:paraId="4A4FD3AA" w14:textId="77777777" w:rsidR="00330FEE" w:rsidRPr="003B0A1F" w:rsidRDefault="00330FEE" w:rsidP="003B0A1F">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3B0A1F">
        <w:rPr>
          <w:rFonts w:ascii="Monospace" w:hAnsi="Monospace" w:cs="Courier New"/>
          <w:color w:val="FFFFFF" w:themeColor="background1"/>
          <w:sz w:val="20"/>
          <w:highlight w:val="black"/>
          <w:lang w:val="en-US"/>
        </w:rPr>
        <w:t>exit</w:t>
      </w:r>
    </w:p>
    <w:p w14:paraId="73780A7B" w14:textId="77777777" w:rsidR="00330FEE" w:rsidRPr="003B0A1F" w:rsidRDefault="00330FEE" w:rsidP="003B0A1F">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3B0A1F">
        <w:rPr>
          <w:rFonts w:ascii="Monospace" w:hAnsi="Monospace" w:cs="Courier New"/>
          <w:color w:val="FFFFFF" w:themeColor="background1"/>
          <w:sz w:val="20"/>
          <w:highlight w:val="black"/>
          <w:lang w:val="en-US"/>
        </w:rPr>
        <w:t xml:space="preserve">username admin privilege 15 secret </w:t>
      </w:r>
      <w:proofErr w:type="spellStart"/>
      <w:r w:rsidRPr="003B0A1F">
        <w:rPr>
          <w:rFonts w:ascii="Monospace" w:hAnsi="Monospace" w:cs="Courier New"/>
          <w:color w:val="FFFFFF" w:themeColor="background1"/>
          <w:sz w:val="20"/>
          <w:highlight w:val="black"/>
          <w:lang w:val="en-US"/>
        </w:rPr>
        <w:t>strongpassword</w:t>
      </w:r>
      <w:proofErr w:type="spellEnd"/>
    </w:p>
    <w:p w14:paraId="5F36F5D6" w14:textId="77777777" w:rsidR="00330FEE" w:rsidRPr="00C75C09" w:rsidRDefault="00330FEE" w:rsidP="009D0182">
      <w:pPr>
        <w:pStyle w:val="Paragraphedeliste"/>
        <w:numPr>
          <w:ilvl w:val="0"/>
          <w:numId w:val="24"/>
        </w:numPr>
        <w:spacing w:line="240" w:lineRule="auto"/>
        <w:jc w:val="both"/>
      </w:pPr>
      <w:r w:rsidRPr="00C75C09">
        <w:t>Le VLAN 80 est configuré pour permettre une gestion distante et sécurisée du switch principal via SSH. Une adresse IP statique (192.168.80.4) est attribuée à l'interface VLAN 80 pour garantir un accès sécurisé.</w:t>
      </w:r>
    </w:p>
    <w:p w14:paraId="5A81F4F9" w14:textId="059B44B0" w:rsidR="00330FEE" w:rsidRPr="00C75C09" w:rsidRDefault="00330FEE" w:rsidP="00330FEE"/>
    <w:p w14:paraId="469FD351" w14:textId="47632F26" w:rsidR="00330FEE" w:rsidRPr="003B0A1F" w:rsidRDefault="00330FEE" w:rsidP="00330FEE">
      <w:pPr>
        <w:rPr>
          <w:b/>
          <w:bCs/>
          <w:u w:val="single"/>
        </w:rPr>
      </w:pPr>
      <w:r w:rsidRPr="003B0A1F">
        <w:rPr>
          <w:b/>
          <w:bCs/>
          <w:u w:val="single"/>
        </w:rPr>
        <w:t xml:space="preserve">Configuration des </w:t>
      </w:r>
      <w:proofErr w:type="spellStart"/>
      <w:r w:rsidRPr="003B0A1F">
        <w:rPr>
          <w:b/>
          <w:bCs/>
          <w:u w:val="single"/>
        </w:rPr>
        <w:t>switchs</w:t>
      </w:r>
      <w:proofErr w:type="spellEnd"/>
      <w:r w:rsidRPr="003B0A1F">
        <w:rPr>
          <w:b/>
          <w:bCs/>
          <w:u w:val="single"/>
        </w:rPr>
        <w:t xml:space="preserve"> secondaires</w:t>
      </w:r>
      <w:r w:rsidR="003B0A1F" w:rsidRPr="003B0A1F">
        <w:rPr>
          <w:b/>
          <w:bCs/>
          <w:u w:val="single"/>
        </w:rPr>
        <w:t> :</w:t>
      </w:r>
    </w:p>
    <w:p w14:paraId="7C7AA29D" w14:textId="77777777" w:rsidR="00330FEE" w:rsidRPr="00C75C09" w:rsidRDefault="00330FEE" w:rsidP="0086686D">
      <w:pPr>
        <w:jc w:val="both"/>
      </w:pPr>
      <w:r w:rsidRPr="00C75C09">
        <w:t xml:space="preserve">Les switches secondaires sont configurés pour transporter les VLANs via des </w:t>
      </w:r>
      <w:proofErr w:type="spellStart"/>
      <w:r w:rsidRPr="00C75C09">
        <w:t>trunks</w:t>
      </w:r>
      <w:proofErr w:type="spellEnd"/>
      <w:r w:rsidRPr="00C75C09">
        <w:t xml:space="preserve"> reliant le switch principal. Cette configuration garantit que les données des VLANs circulent efficacement à travers tout l'étage.</w:t>
      </w:r>
    </w:p>
    <w:p w14:paraId="07BD5939" w14:textId="77777777" w:rsidR="00330FEE" w:rsidRPr="003B0A1F" w:rsidRDefault="00330FEE" w:rsidP="003B0A1F">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3B0A1F">
        <w:rPr>
          <w:rFonts w:ascii="Monospace" w:hAnsi="Monospace" w:cs="Courier New"/>
          <w:color w:val="FFFFFF" w:themeColor="background1"/>
          <w:sz w:val="20"/>
          <w:highlight w:val="black"/>
          <w:lang w:val="en-US"/>
        </w:rPr>
        <w:t>interface FastEthernet0/1</w:t>
      </w:r>
    </w:p>
    <w:p w14:paraId="0614A0AC" w14:textId="77777777" w:rsidR="00330FEE" w:rsidRPr="003B0A1F" w:rsidRDefault="00330FEE" w:rsidP="003B0A1F">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3B0A1F">
        <w:rPr>
          <w:rFonts w:ascii="Monospace" w:hAnsi="Monospace" w:cs="Courier New"/>
          <w:color w:val="FFFFFF" w:themeColor="background1"/>
          <w:sz w:val="20"/>
          <w:highlight w:val="black"/>
          <w:lang w:val="en-US"/>
        </w:rPr>
        <w:t>switchport trunk encapsulation dot1q</w:t>
      </w:r>
    </w:p>
    <w:p w14:paraId="6064AC77" w14:textId="77777777" w:rsidR="00330FEE" w:rsidRPr="003B0A1F" w:rsidRDefault="00330FEE" w:rsidP="003B0A1F">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3B0A1F">
        <w:rPr>
          <w:rFonts w:ascii="Monospace" w:hAnsi="Monospace" w:cs="Courier New"/>
          <w:color w:val="FFFFFF" w:themeColor="background1"/>
          <w:sz w:val="20"/>
          <w:highlight w:val="black"/>
          <w:lang w:val="en-US"/>
        </w:rPr>
        <w:t>switchport mode trunk</w:t>
      </w:r>
    </w:p>
    <w:p w14:paraId="11394419" w14:textId="77777777" w:rsidR="00330FEE" w:rsidRPr="003B0A1F" w:rsidRDefault="00330FEE" w:rsidP="003B0A1F">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3B0A1F">
        <w:rPr>
          <w:rFonts w:ascii="Monospace" w:hAnsi="Monospace" w:cs="Courier New"/>
          <w:color w:val="FFFFFF" w:themeColor="background1"/>
          <w:sz w:val="20"/>
          <w:highlight w:val="black"/>
          <w:lang w:val="en-US"/>
        </w:rPr>
        <w:t xml:space="preserve">switchport trunk allowed </w:t>
      </w:r>
      <w:proofErr w:type="spellStart"/>
      <w:r w:rsidRPr="003B0A1F">
        <w:rPr>
          <w:rFonts w:ascii="Monospace" w:hAnsi="Monospace" w:cs="Courier New"/>
          <w:color w:val="FFFFFF" w:themeColor="background1"/>
          <w:sz w:val="20"/>
          <w:highlight w:val="black"/>
          <w:lang w:val="en-US"/>
        </w:rPr>
        <w:t>vlan</w:t>
      </w:r>
      <w:proofErr w:type="spellEnd"/>
      <w:r w:rsidRPr="003B0A1F">
        <w:rPr>
          <w:rFonts w:ascii="Monospace" w:hAnsi="Monospace" w:cs="Courier New"/>
          <w:color w:val="FFFFFF" w:themeColor="background1"/>
          <w:sz w:val="20"/>
          <w:highlight w:val="black"/>
          <w:lang w:val="en-US"/>
        </w:rPr>
        <w:t xml:space="preserve"> all</w:t>
      </w:r>
    </w:p>
    <w:p w14:paraId="5CF63804" w14:textId="0BBFDFED" w:rsidR="00330FEE" w:rsidRPr="003B0A1F" w:rsidRDefault="00FD269A" w:rsidP="003B0A1F">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rPr>
      </w:pPr>
      <w:r w:rsidRPr="003B0A1F">
        <w:rPr>
          <w:rFonts w:ascii="Monospace" w:hAnsi="Monospace" w:cs="Courier New"/>
          <w:color w:val="FFFFFF" w:themeColor="background1"/>
          <w:sz w:val="20"/>
          <w:highlight w:val="black"/>
        </w:rPr>
        <w:t>No</w:t>
      </w:r>
      <w:r w:rsidR="00330FEE" w:rsidRPr="003B0A1F">
        <w:rPr>
          <w:rFonts w:ascii="Monospace" w:hAnsi="Monospace" w:cs="Courier New"/>
          <w:color w:val="FFFFFF" w:themeColor="background1"/>
          <w:sz w:val="20"/>
          <w:highlight w:val="black"/>
        </w:rPr>
        <w:t xml:space="preserve"> </w:t>
      </w:r>
      <w:proofErr w:type="spellStart"/>
      <w:r w:rsidR="00330FEE" w:rsidRPr="003B0A1F">
        <w:rPr>
          <w:rFonts w:ascii="Monospace" w:hAnsi="Monospace" w:cs="Courier New"/>
          <w:color w:val="FFFFFF" w:themeColor="background1"/>
          <w:sz w:val="20"/>
          <w:highlight w:val="black"/>
        </w:rPr>
        <w:t>shutdown</w:t>
      </w:r>
      <w:proofErr w:type="spellEnd"/>
    </w:p>
    <w:p w14:paraId="24812522" w14:textId="04FEDE36" w:rsidR="003D7A40" w:rsidRDefault="00330FEE" w:rsidP="003D7A40">
      <w:pPr>
        <w:pStyle w:val="Paragraphedeliste"/>
        <w:numPr>
          <w:ilvl w:val="0"/>
          <w:numId w:val="24"/>
        </w:numPr>
        <w:spacing w:line="240" w:lineRule="auto"/>
        <w:jc w:val="both"/>
      </w:pPr>
      <w:r w:rsidRPr="00C75C09">
        <w:t xml:space="preserve">Les ports configurés en </w:t>
      </w:r>
      <w:proofErr w:type="spellStart"/>
      <w:r w:rsidRPr="00C75C09">
        <w:t>trunks</w:t>
      </w:r>
      <w:proofErr w:type="spellEnd"/>
      <w:r w:rsidRPr="00C75C09">
        <w:t xml:space="preserve"> sur les switches secondaires assurent une connectivité cohérente entre les VLANs de l'étage 3 et les autres étages.</w:t>
      </w:r>
      <w:bookmarkStart w:id="9" w:name="_Toc188571769"/>
    </w:p>
    <w:p w14:paraId="2B5891BF" w14:textId="62B49D0A" w:rsidR="0025403A" w:rsidRPr="00F154F8" w:rsidRDefault="0025403A" w:rsidP="0025403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F154F8">
        <w:rPr>
          <w:rFonts w:ascii="Monospace" w:hAnsi="Monospace" w:cs="Courier New"/>
          <w:color w:val="FFFFFF" w:themeColor="background1"/>
          <w:sz w:val="20"/>
          <w:highlight w:val="black"/>
          <w:lang w:val="en-US"/>
        </w:rPr>
        <w:lastRenderedPageBreak/>
        <w:t>interface FastEthernet0/1</w:t>
      </w:r>
      <w:r>
        <w:rPr>
          <w:rFonts w:ascii="Monospace" w:hAnsi="Monospace" w:cs="Courier New"/>
          <w:color w:val="FFFFFF" w:themeColor="background1"/>
          <w:sz w:val="20"/>
          <w:highlight w:val="black"/>
          <w:lang w:val="en-US"/>
        </w:rPr>
        <w:t>0</w:t>
      </w:r>
    </w:p>
    <w:p w14:paraId="7FDC1FEE" w14:textId="77777777" w:rsidR="0025403A" w:rsidRPr="00F154F8" w:rsidRDefault="0025403A" w:rsidP="0025403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F154F8">
        <w:rPr>
          <w:rFonts w:ascii="Monospace" w:hAnsi="Monospace" w:cs="Courier New"/>
          <w:color w:val="FFFFFF" w:themeColor="background1"/>
          <w:sz w:val="20"/>
          <w:highlight w:val="black"/>
          <w:lang w:val="en-US"/>
        </w:rPr>
        <w:t>switchport trunk encapsulation dot1q</w:t>
      </w:r>
    </w:p>
    <w:p w14:paraId="3AC1DB9B" w14:textId="77777777" w:rsidR="0025403A" w:rsidRPr="00F154F8" w:rsidRDefault="0025403A" w:rsidP="0025403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F154F8">
        <w:rPr>
          <w:rFonts w:ascii="Monospace" w:hAnsi="Monospace" w:cs="Courier New"/>
          <w:color w:val="FFFFFF" w:themeColor="background1"/>
          <w:sz w:val="20"/>
          <w:highlight w:val="black"/>
          <w:lang w:val="en-US"/>
        </w:rPr>
        <w:t>switchport mode trunk</w:t>
      </w:r>
    </w:p>
    <w:p w14:paraId="3A12A3BF" w14:textId="77777777" w:rsidR="0025403A" w:rsidRPr="00F154F8" w:rsidRDefault="0025403A" w:rsidP="0025403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r w:rsidRPr="00F154F8">
        <w:rPr>
          <w:rFonts w:ascii="Monospace" w:hAnsi="Monospace" w:cs="Courier New"/>
          <w:color w:val="FFFFFF" w:themeColor="background1"/>
          <w:sz w:val="20"/>
          <w:highlight w:val="black"/>
          <w:lang w:val="en-US"/>
        </w:rPr>
        <w:t xml:space="preserve">switchport trunk allowed </w:t>
      </w:r>
      <w:proofErr w:type="spellStart"/>
      <w:r w:rsidRPr="00F154F8">
        <w:rPr>
          <w:rFonts w:ascii="Monospace" w:hAnsi="Monospace" w:cs="Courier New"/>
          <w:color w:val="FFFFFF" w:themeColor="background1"/>
          <w:sz w:val="20"/>
          <w:highlight w:val="black"/>
          <w:lang w:val="en-US"/>
        </w:rPr>
        <w:t>vlan</w:t>
      </w:r>
      <w:proofErr w:type="spellEnd"/>
      <w:r w:rsidRPr="00F154F8">
        <w:rPr>
          <w:rFonts w:ascii="Monospace" w:hAnsi="Monospace" w:cs="Courier New"/>
          <w:color w:val="FFFFFF" w:themeColor="background1"/>
          <w:sz w:val="20"/>
          <w:highlight w:val="black"/>
          <w:lang w:val="en-US"/>
        </w:rPr>
        <w:t xml:space="preserve"> all</w:t>
      </w:r>
    </w:p>
    <w:p w14:paraId="7820B970" w14:textId="77777777" w:rsidR="0025403A" w:rsidRPr="00F154F8" w:rsidRDefault="0025403A" w:rsidP="0025403A">
      <w:pPr>
        <w:pBdr>
          <w:top w:val="single" w:sz="4" w:space="1" w:color="auto"/>
          <w:left w:val="single" w:sz="4" w:space="4" w:color="auto"/>
          <w:bottom w:val="single" w:sz="4" w:space="1" w:color="auto"/>
          <w:right w:val="single" w:sz="4" w:space="4" w:color="auto"/>
        </w:pBdr>
        <w:shd w:val="clear" w:color="auto" w:fill="000000"/>
        <w:spacing w:after="160" w:line="259" w:lineRule="auto"/>
        <w:ind w:left="360"/>
        <w:rPr>
          <w:rFonts w:ascii="Monospace" w:hAnsi="Monospace" w:cs="Courier New"/>
          <w:color w:val="FFFFFF" w:themeColor="background1"/>
          <w:sz w:val="20"/>
          <w:highlight w:val="black"/>
          <w:lang w:val="en-US"/>
        </w:rPr>
      </w:pPr>
      <w:proofErr w:type="gramStart"/>
      <w:r w:rsidRPr="00F154F8">
        <w:rPr>
          <w:rFonts w:ascii="Monospace" w:hAnsi="Monospace" w:cs="Courier New"/>
          <w:color w:val="FFFFFF" w:themeColor="background1"/>
          <w:sz w:val="20"/>
          <w:highlight w:val="black"/>
          <w:lang w:val="en-US"/>
        </w:rPr>
        <w:t>no</w:t>
      </w:r>
      <w:proofErr w:type="gramEnd"/>
      <w:r w:rsidRPr="00F154F8">
        <w:rPr>
          <w:rFonts w:ascii="Monospace" w:hAnsi="Monospace" w:cs="Courier New"/>
          <w:color w:val="FFFFFF" w:themeColor="background1"/>
          <w:sz w:val="20"/>
          <w:highlight w:val="black"/>
          <w:lang w:val="en-US"/>
        </w:rPr>
        <w:t xml:space="preserve"> shutdown</w:t>
      </w:r>
    </w:p>
    <w:p w14:paraId="3F95C930" w14:textId="77777777" w:rsidR="00506680" w:rsidRDefault="00506680" w:rsidP="003D7A40"/>
    <w:p w14:paraId="11141415" w14:textId="09F8AFE9" w:rsidR="006E3DA4" w:rsidRPr="006F3795" w:rsidRDefault="007B3F49" w:rsidP="007B3F49">
      <w:pPr>
        <w:pStyle w:val="Sous-titre"/>
      </w:pPr>
      <w:r>
        <w:t>Réseau DATACENTER</w:t>
      </w:r>
      <w:bookmarkEnd w:id="9"/>
    </w:p>
    <w:p w14:paraId="27DDA1BB" w14:textId="2E68C93C" w:rsidR="007B3F49" w:rsidRPr="007B3F49" w:rsidRDefault="007B3F49" w:rsidP="007B3F49">
      <w:pPr>
        <w:pStyle w:val="Listenumros"/>
        <w:numPr>
          <w:ilvl w:val="0"/>
          <w:numId w:val="0"/>
        </w:numPr>
        <w:jc w:val="both"/>
        <w:rPr>
          <w:rFonts w:cstheme="minorHAnsi"/>
          <w:szCs w:val="24"/>
          <w:u w:val="single"/>
        </w:rPr>
      </w:pPr>
      <w:r w:rsidRPr="007B3F49">
        <w:rPr>
          <w:rFonts w:cstheme="minorHAnsi"/>
          <w:szCs w:val="24"/>
          <w:u w:val="single"/>
        </w:rPr>
        <w:t>Le matériel disponible est le suivant :</w:t>
      </w:r>
    </w:p>
    <w:p w14:paraId="7C923967" w14:textId="77777777" w:rsidR="007B3F49" w:rsidRPr="00A60BBF" w:rsidRDefault="007B3F49" w:rsidP="007B3F49">
      <w:pPr>
        <w:pStyle w:val="Listenumros"/>
        <w:numPr>
          <w:ilvl w:val="0"/>
          <w:numId w:val="7"/>
        </w:numPr>
        <w:jc w:val="both"/>
        <w:rPr>
          <w:rFonts w:cstheme="minorHAnsi"/>
          <w:szCs w:val="24"/>
        </w:rPr>
      </w:pPr>
      <w:r w:rsidRPr="00A60BBF">
        <w:rPr>
          <w:rFonts w:cstheme="minorHAnsi"/>
          <w:szCs w:val="24"/>
        </w:rPr>
        <w:t>1 serveur Meraki hébergé dans le cloud</w:t>
      </w:r>
    </w:p>
    <w:p w14:paraId="10B126A6" w14:textId="77777777" w:rsidR="007B3F49" w:rsidRDefault="007B3F49" w:rsidP="007B3F49">
      <w:pPr>
        <w:pStyle w:val="Listenumros"/>
        <w:numPr>
          <w:ilvl w:val="0"/>
          <w:numId w:val="7"/>
        </w:numPr>
        <w:jc w:val="both"/>
        <w:rPr>
          <w:rFonts w:cstheme="minorHAnsi"/>
          <w:szCs w:val="24"/>
        </w:rPr>
      </w:pPr>
      <w:r w:rsidRPr="00A60BBF">
        <w:rPr>
          <w:rFonts w:cstheme="minorHAnsi"/>
          <w:szCs w:val="24"/>
        </w:rPr>
        <w:t>1 routeur</w:t>
      </w:r>
    </w:p>
    <w:p w14:paraId="77245617" w14:textId="77777777" w:rsidR="007B3F49" w:rsidRPr="00702F36" w:rsidRDefault="007B3F49" w:rsidP="007B3F49">
      <w:pPr>
        <w:pStyle w:val="Listenumros"/>
        <w:numPr>
          <w:ilvl w:val="0"/>
          <w:numId w:val="7"/>
        </w:numPr>
        <w:jc w:val="both"/>
        <w:rPr>
          <w:rFonts w:cstheme="minorHAnsi"/>
          <w:szCs w:val="24"/>
        </w:rPr>
      </w:pPr>
      <w:r w:rsidRPr="00A60BBF">
        <w:rPr>
          <w:rFonts w:cstheme="minorHAnsi"/>
          <w:szCs w:val="24"/>
        </w:rPr>
        <w:t>Plusieurs postes clients connectés</w:t>
      </w:r>
    </w:p>
    <w:p w14:paraId="7203614E" w14:textId="77777777" w:rsidR="006E3DA4" w:rsidRPr="006F3795" w:rsidRDefault="006E3DA4" w:rsidP="00986051"/>
    <w:p w14:paraId="17489927" w14:textId="2A513CD9" w:rsidR="006E3DA4" w:rsidRPr="006F3795" w:rsidRDefault="00FB1F48" w:rsidP="00986051">
      <w:r>
        <w:t>Dans un premier temps on va mettre en place OSPF afin de relier tous les routeurs car ils sont tous reliés au DSLAM.</w:t>
      </w:r>
    </w:p>
    <w:p w14:paraId="29DBB1CB" w14:textId="4B2BB053" w:rsidR="00F20DB9" w:rsidRPr="00F20DB9" w:rsidRDefault="00F20DB9" w:rsidP="00986051">
      <w:pPr>
        <w:rPr>
          <w:b/>
          <w:u w:val="single"/>
        </w:rPr>
      </w:pPr>
      <w:r w:rsidRPr="00F20DB9">
        <w:rPr>
          <w:b/>
          <w:u w:val="single"/>
        </w:rPr>
        <w:t>Sur le routeur DSLAM :</w:t>
      </w:r>
    </w:p>
    <w:p w14:paraId="01FE6416" w14:textId="36E97049" w:rsidR="00AD1A9A" w:rsidRPr="00F20DB9" w:rsidRDefault="00AD1A9A" w:rsidP="0010290A">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rPr>
      </w:pPr>
      <w:r w:rsidRPr="00F20DB9">
        <w:rPr>
          <w:rFonts w:ascii="Monospace" w:eastAsia="Monospace" w:hAnsi="Monospace" w:cs="Monospace"/>
          <w:color w:val="FFFFFF" w:themeColor="background1"/>
          <w:sz w:val="20"/>
          <w:szCs w:val="16"/>
        </w:rPr>
        <w:t>Enable</w:t>
      </w:r>
    </w:p>
    <w:p w14:paraId="7FD94B69" w14:textId="384FD1BE" w:rsidR="00AD1A9A" w:rsidRPr="00B847AA" w:rsidRDefault="00C316DD" w:rsidP="0010290A">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rPr>
      </w:pPr>
      <w:r w:rsidRPr="00B847AA">
        <w:rPr>
          <w:rFonts w:ascii="Monospace" w:eastAsia="Monospace" w:hAnsi="Monospace" w:cs="Monospace"/>
          <w:color w:val="FFFFFF" w:themeColor="background1"/>
          <w:sz w:val="20"/>
          <w:szCs w:val="16"/>
        </w:rPr>
        <w:t>Configure terminal</w:t>
      </w:r>
    </w:p>
    <w:p w14:paraId="4ED9C1EB" w14:textId="2BF4EDD1" w:rsidR="005A202D" w:rsidRPr="0010290A" w:rsidRDefault="00C316DD" w:rsidP="0010290A">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0290A">
        <w:rPr>
          <w:rFonts w:ascii="Monospace" w:eastAsia="Monospace" w:hAnsi="Monospace" w:cs="Monospace"/>
          <w:color w:val="FFFFFF" w:themeColor="background1"/>
          <w:sz w:val="20"/>
          <w:szCs w:val="16"/>
          <w:lang w:val="en-US"/>
        </w:rPr>
        <w:t xml:space="preserve">router </w:t>
      </w:r>
      <w:r w:rsidR="00D506E2">
        <w:rPr>
          <w:rFonts w:ascii="Monospace" w:eastAsia="Monospace" w:hAnsi="Monospace" w:cs="Monospace"/>
          <w:color w:val="FFFFFF" w:themeColor="background1"/>
          <w:sz w:val="20"/>
          <w:szCs w:val="16"/>
          <w:lang w:val="en-US"/>
        </w:rPr>
        <w:t>OSPF</w:t>
      </w:r>
      <w:r w:rsidRPr="0010290A">
        <w:rPr>
          <w:rFonts w:ascii="Monospace" w:eastAsia="Monospace" w:hAnsi="Monospace" w:cs="Monospace"/>
          <w:color w:val="FFFFFF" w:themeColor="background1"/>
          <w:sz w:val="20"/>
          <w:szCs w:val="16"/>
          <w:lang w:val="en-US"/>
        </w:rPr>
        <w:t xml:space="preserve"> 1</w:t>
      </w:r>
    </w:p>
    <w:p w14:paraId="3A63E4B7" w14:textId="33B77B35" w:rsidR="003A58D6" w:rsidRPr="0010290A" w:rsidRDefault="003A58D6" w:rsidP="0010290A">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0290A">
        <w:rPr>
          <w:rFonts w:ascii="Monospace" w:eastAsia="Monospace" w:hAnsi="Monospace" w:cs="Monospace"/>
          <w:color w:val="FFFFFF" w:themeColor="background1"/>
          <w:sz w:val="20"/>
          <w:szCs w:val="16"/>
          <w:lang w:val="en-US"/>
        </w:rPr>
        <w:t xml:space="preserve">network </w:t>
      </w:r>
      <w:r w:rsidR="00C27754" w:rsidRPr="0010290A">
        <w:rPr>
          <w:rFonts w:ascii="Monospace" w:eastAsia="Monospace" w:hAnsi="Monospace" w:cs="Monospace"/>
          <w:color w:val="FFFFFF" w:themeColor="background1"/>
          <w:sz w:val="20"/>
          <w:szCs w:val="16"/>
          <w:lang w:val="en-US"/>
        </w:rPr>
        <w:t xml:space="preserve">131.50.62.245 </w:t>
      </w:r>
      <w:r w:rsidR="006E5468" w:rsidRPr="0010290A">
        <w:rPr>
          <w:rFonts w:ascii="Monospace" w:eastAsia="Monospace" w:hAnsi="Monospace" w:cs="Monospace"/>
          <w:color w:val="FFFFFF" w:themeColor="background1"/>
          <w:sz w:val="20"/>
          <w:szCs w:val="16"/>
          <w:lang w:val="en-US"/>
        </w:rPr>
        <w:t>0</w:t>
      </w:r>
      <w:r w:rsidR="006E5468">
        <w:rPr>
          <w:rFonts w:ascii="Monospace" w:eastAsia="Monospace" w:hAnsi="Monospace" w:cs="Monospace"/>
          <w:color w:val="FFFFFF" w:themeColor="background1"/>
          <w:sz w:val="20"/>
          <w:szCs w:val="16"/>
          <w:lang w:val="en-US"/>
        </w:rPr>
        <w:t>.0</w:t>
      </w:r>
      <w:r w:rsidR="006E5468" w:rsidRPr="0010290A">
        <w:rPr>
          <w:rFonts w:ascii="Monospace" w:eastAsia="Monospace" w:hAnsi="Monospace" w:cs="Monospace"/>
          <w:color w:val="FFFFFF" w:themeColor="background1"/>
          <w:sz w:val="20"/>
          <w:szCs w:val="16"/>
          <w:lang w:val="en-US"/>
        </w:rPr>
        <w:t>.</w:t>
      </w:r>
      <w:r w:rsidR="006E5468">
        <w:rPr>
          <w:rFonts w:ascii="Monospace" w:eastAsia="Monospace" w:hAnsi="Monospace" w:cs="Monospace"/>
          <w:color w:val="FFFFFF" w:themeColor="background1"/>
          <w:sz w:val="20"/>
          <w:szCs w:val="16"/>
          <w:lang w:val="en-US"/>
        </w:rPr>
        <w:t>0</w:t>
      </w:r>
      <w:r w:rsidR="006E5468" w:rsidRPr="0010290A">
        <w:rPr>
          <w:rFonts w:ascii="Monospace" w:eastAsia="Monospace" w:hAnsi="Monospace" w:cs="Monospace"/>
          <w:color w:val="FFFFFF" w:themeColor="background1"/>
          <w:sz w:val="20"/>
          <w:szCs w:val="16"/>
          <w:lang w:val="en-US"/>
        </w:rPr>
        <w:t>.</w:t>
      </w:r>
      <w:r w:rsidRPr="0010290A">
        <w:rPr>
          <w:rFonts w:ascii="Monospace" w:eastAsia="Monospace" w:hAnsi="Monospace" w:cs="Monospace"/>
          <w:color w:val="FFFFFF" w:themeColor="background1"/>
          <w:sz w:val="20"/>
          <w:szCs w:val="16"/>
          <w:lang w:val="en-US"/>
        </w:rPr>
        <w:t>255 area 0</w:t>
      </w:r>
    </w:p>
    <w:p w14:paraId="246B09C9" w14:textId="1A74FB9E" w:rsidR="003A58D6" w:rsidRPr="0010290A" w:rsidRDefault="003A58D6" w:rsidP="0010290A">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0290A">
        <w:rPr>
          <w:rFonts w:ascii="Monospace" w:eastAsia="Monospace" w:hAnsi="Monospace" w:cs="Monospace"/>
          <w:color w:val="FFFFFF" w:themeColor="background1"/>
          <w:sz w:val="20"/>
          <w:szCs w:val="16"/>
          <w:lang w:val="en-US"/>
        </w:rPr>
        <w:t xml:space="preserve">network </w:t>
      </w:r>
      <w:r w:rsidR="00B1649C" w:rsidRPr="006E5468">
        <w:rPr>
          <w:rFonts w:ascii="Monospace" w:eastAsia="Monospace" w:hAnsi="Monospace" w:cs="Monospace"/>
          <w:color w:val="FFFFFF" w:themeColor="background1"/>
          <w:sz w:val="20"/>
          <w:szCs w:val="16"/>
          <w:lang w:val="en-US"/>
        </w:rPr>
        <w:t>10.0.0.</w:t>
      </w:r>
      <w:r w:rsidR="00FD742E">
        <w:rPr>
          <w:rFonts w:ascii="Monospace" w:eastAsia="Monospace" w:hAnsi="Monospace" w:cs="Monospace"/>
          <w:color w:val="FFFFFF" w:themeColor="background1"/>
          <w:sz w:val="20"/>
          <w:szCs w:val="16"/>
          <w:lang w:val="en-US"/>
        </w:rPr>
        <w:t>254</w:t>
      </w:r>
      <w:r w:rsidR="00C27754" w:rsidRPr="006E5468">
        <w:rPr>
          <w:rFonts w:ascii="Monospace" w:eastAsia="Monospace" w:hAnsi="Monospace" w:cs="Monospace"/>
          <w:color w:val="FFFFFF" w:themeColor="background1"/>
          <w:sz w:val="20"/>
          <w:szCs w:val="16"/>
          <w:lang w:val="en-US"/>
        </w:rPr>
        <w:t xml:space="preserve"> </w:t>
      </w:r>
      <w:r w:rsidR="006E5468" w:rsidRPr="0010290A">
        <w:rPr>
          <w:rFonts w:ascii="Monospace" w:eastAsia="Monospace" w:hAnsi="Monospace" w:cs="Monospace"/>
          <w:color w:val="FFFFFF" w:themeColor="background1"/>
          <w:sz w:val="20"/>
          <w:szCs w:val="16"/>
          <w:lang w:val="en-US"/>
        </w:rPr>
        <w:t>0</w:t>
      </w:r>
      <w:r w:rsidR="006E5468">
        <w:rPr>
          <w:rFonts w:ascii="Monospace" w:eastAsia="Monospace" w:hAnsi="Monospace" w:cs="Monospace"/>
          <w:color w:val="FFFFFF" w:themeColor="background1"/>
          <w:sz w:val="20"/>
          <w:szCs w:val="16"/>
          <w:lang w:val="en-US"/>
        </w:rPr>
        <w:t>.0</w:t>
      </w:r>
      <w:r w:rsidR="006E5468" w:rsidRPr="0010290A">
        <w:rPr>
          <w:rFonts w:ascii="Monospace" w:eastAsia="Monospace" w:hAnsi="Monospace" w:cs="Monospace"/>
          <w:color w:val="FFFFFF" w:themeColor="background1"/>
          <w:sz w:val="20"/>
          <w:szCs w:val="16"/>
          <w:lang w:val="en-US"/>
        </w:rPr>
        <w:t>.</w:t>
      </w:r>
      <w:r w:rsidR="006E5468">
        <w:rPr>
          <w:rFonts w:ascii="Monospace" w:eastAsia="Monospace" w:hAnsi="Monospace" w:cs="Monospace"/>
          <w:color w:val="FFFFFF" w:themeColor="background1"/>
          <w:sz w:val="20"/>
          <w:szCs w:val="16"/>
          <w:lang w:val="en-US"/>
        </w:rPr>
        <w:t>0</w:t>
      </w:r>
      <w:r w:rsidR="006E5468" w:rsidRPr="0010290A">
        <w:rPr>
          <w:rFonts w:ascii="Monospace" w:eastAsia="Monospace" w:hAnsi="Monospace" w:cs="Monospace"/>
          <w:color w:val="FFFFFF" w:themeColor="background1"/>
          <w:sz w:val="20"/>
          <w:szCs w:val="16"/>
          <w:lang w:val="en-US"/>
        </w:rPr>
        <w:t>.</w:t>
      </w:r>
      <w:r w:rsidRPr="0010290A">
        <w:rPr>
          <w:rFonts w:ascii="Monospace" w:eastAsia="Monospace" w:hAnsi="Monospace" w:cs="Monospace"/>
          <w:color w:val="FFFFFF" w:themeColor="background1"/>
          <w:sz w:val="20"/>
          <w:szCs w:val="16"/>
          <w:lang w:val="en-US"/>
        </w:rPr>
        <w:t>255 area 0</w:t>
      </w:r>
    </w:p>
    <w:p w14:paraId="2C7D32CC" w14:textId="09A26E24" w:rsidR="003A58D6" w:rsidRPr="006E5468" w:rsidRDefault="003A58D6" w:rsidP="0010290A">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6E5468">
        <w:rPr>
          <w:rFonts w:ascii="Monospace" w:eastAsia="Monospace" w:hAnsi="Monospace" w:cs="Monospace"/>
          <w:color w:val="FFFFFF" w:themeColor="background1"/>
          <w:sz w:val="20"/>
          <w:szCs w:val="16"/>
          <w:lang w:val="en-US"/>
        </w:rPr>
        <w:t xml:space="preserve">network </w:t>
      </w:r>
      <w:r w:rsidR="00C27754" w:rsidRPr="006E5468">
        <w:rPr>
          <w:rFonts w:ascii="Monospace" w:eastAsia="Monospace" w:hAnsi="Monospace" w:cs="Monospace"/>
          <w:color w:val="FFFFFF" w:themeColor="background1"/>
          <w:sz w:val="20"/>
          <w:szCs w:val="16"/>
          <w:lang w:val="en-US"/>
        </w:rPr>
        <w:t xml:space="preserve">68.101.36.129 </w:t>
      </w:r>
      <w:r w:rsidR="006E5468" w:rsidRPr="0010290A">
        <w:rPr>
          <w:rFonts w:ascii="Monospace" w:eastAsia="Monospace" w:hAnsi="Monospace" w:cs="Monospace"/>
          <w:color w:val="FFFFFF" w:themeColor="background1"/>
          <w:sz w:val="20"/>
          <w:szCs w:val="16"/>
          <w:lang w:val="en-US"/>
        </w:rPr>
        <w:t>0</w:t>
      </w:r>
      <w:r w:rsidR="006E5468">
        <w:rPr>
          <w:rFonts w:ascii="Monospace" w:eastAsia="Monospace" w:hAnsi="Monospace" w:cs="Monospace"/>
          <w:color w:val="FFFFFF" w:themeColor="background1"/>
          <w:sz w:val="20"/>
          <w:szCs w:val="16"/>
          <w:lang w:val="en-US"/>
        </w:rPr>
        <w:t>.0</w:t>
      </w:r>
      <w:r w:rsidR="006E5468" w:rsidRPr="0010290A">
        <w:rPr>
          <w:rFonts w:ascii="Monospace" w:eastAsia="Monospace" w:hAnsi="Monospace" w:cs="Monospace"/>
          <w:color w:val="FFFFFF" w:themeColor="background1"/>
          <w:sz w:val="20"/>
          <w:szCs w:val="16"/>
          <w:lang w:val="en-US"/>
        </w:rPr>
        <w:t>.</w:t>
      </w:r>
      <w:r w:rsidR="006E5468">
        <w:rPr>
          <w:rFonts w:ascii="Monospace" w:eastAsia="Monospace" w:hAnsi="Monospace" w:cs="Monospace"/>
          <w:color w:val="FFFFFF" w:themeColor="background1"/>
          <w:sz w:val="20"/>
          <w:szCs w:val="16"/>
          <w:lang w:val="en-US"/>
        </w:rPr>
        <w:t>0</w:t>
      </w:r>
      <w:r w:rsidR="006E5468" w:rsidRPr="0010290A">
        <w:rPr>
          <w:rFonts w:ascii="Monospace" w:eastAsia="Monospace" w:hAnsi="Monospace" w:cs="Monospace"/>
          <w:color w:val="FFFFFF" w:themeColor="background1"/>
          <w:sz w:val="20"/>
          <w:szCs w:val="16"/>
          <w:lang w:val="en-US"/>
        </w:rPr>
        <w:t>.</w:t>
      </w:r>
      <w:r w:rsidRPr="0010290A">
        <w:rPr>
          <w:rFonts w:ascii="Monospace" w:eastAsia="Monospace" w:hAnsi="Monospace" w:cs="Monospace"/>
          <w:color w:val="FFFFFF" w:themeColor="background1"/>
          <w:sz w:val="20"/>
          <w:szCs w:val="16"/>
          <w:lang w:val="en-US"/>
        </w:rPr>
        <w:t>25</w:t>
      </w:r>
      <w:r>
        <w:rPr>
          <w:rFonts w:ascii="Monospace" w:eastAsia="Monospace" w:hAnsi="Monospace" w:cs="Monospace"/>
          <w:color w:val="FFFFFF" w:themeColor="background1"/>
          <w:sz w:val="20"/>
          <w:szCs w:val="16"/>
          <w:lang w:val="en-US"/>
        </w:rPr>
        <w:t>5</w:t>
      </w:r>
      <w:r w:rsidRPr="0010290A">
        <w:rPr>
          <w:rFonts w:ascii="Monospace" w:eastAsia="Monospace" w:hAnsi="Monospace" w:cs="Monospace"/>
          <w:color w:val="FFFFFF" w:themeColor="background1"/>
          <w:sz w:val="20"/>
          <w:szCs w:val="16"/>
          <w:lang w:val="en-US"/>
        </w:rPr>
        <w:t xml:space="preserve"> </w:t>
      </w:r>
      <w:r w:rsidRPr="006E5468">
        <w:rPr>
          <w:rFonts w:ascii="Monospace" w:eastAsia="Monospace" w:hAnsi="Monospace" w:cs="Monospace"/>
          <w:color w:val="FFFFFF" w:themeColor="background1"/>
          <w:sz w:val="20"/>
          <w:szCs w:val="16"/>
          <w:lang w:val="en-US"/>
        </w:rPr>
        <w:t>area 0</w:t>
      </w:r>
    </w:p>
    <w:p w14:paraId="12F12273" w14:textId="26FC82B6" w:rsidR="005A202D" w:rsidRPr="00B847AA" w:rsidRDefault="003A58D6" w:rsidP="0010290A">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rPr>
      </w:pPr>
      <w:proofErr w:type="gramStart"/>
      <w:r w:rsidRPr="00B847AA">
        <w:rPr>
          <w:rFonts w:ascii="Monospace" w:eastAsia="Monospace" w:hAnsi="Monospace" w:cs="Monospace"/>
          <w:color w:val="FFFFFF" w:themeColor="background1"/>
          <w:sz w:val="20"/>
          <w:szCs w:val="16"/>
        </w:rPr>
        <w:t>network</w:t>
      </w:r>
      <w:proofErr w:type="gramEnd"/>
      <w:r w:rsidRPr="00B847AA">
        <w:rPr>
          <w:rFonts w:ascii="Monospace" w:eastAsia="Monospace" w:hAnsi="Monospace" w:cs="Monospace"/>
          <w:color w:val="FFFFFF" w:themeColor="background1"/>
          <w:sz w:val="20"/>
          <w:szCs w:val="16"/>
        </w:rPr>
        <w:t xml:space="preserve"> </w:t>
      </w:r>
      <w:r w:rsidR="00C27754" w:rsidRPr="00B847AA">
        <w:rPr>
          <w:rFonts w:ascii="Monospace" w:eastAsia="Monospace" w:hAnsi="Monospace" w:cs="Monospace"/>
          <w:color w:val="FFFFFF" w:themeColor="background1"/>
          <w:sz w:val="20"/>
          <w:szCs w:val="16"/>
        </w:rPr>
        <w:t xml:space="preserve">45.80.255.33 </w:t>
      </w:r>
      <w:r w:rsidR="006E5468" w:rsidRPr="0010290A">
        <w:rPr>
          <w:rFonts w:ascii="Monospace" w:eastAsia="Monospace" w:hAnsi="Monospace" w:cs="Monospace"/>
          <w:color w:val="FFFFFF" w:themeColor="background1"/>
          <w:sz w:val="20"/>
          <w:szCs w:val="16"/>
          <w:lang w:val="en-US"/>
        </w:rPr>
        <w:t>0</w:t>
      </w:r>
      <w:r w:rsidR="006E5468">
        <w:rPr>
          <w:rFonts w:ascii="Monospace" w:eastAsia="Monospace" w:hAnsi="Monospace" w:cs="Monospace"/>
          <w:color w:val="FFFFFF" w:themeColor="background1"/>
          <w:sz w:val="20"/>
          <w:szCs w:val="16"/>
          <w:lang w:val="en-US"/>
        </w:rPr>
        <w:t>.0</w:t>
      </w:r>
      <w:r w:rsidR="006E5468" w:rsidRPr="0010290A">
        <w:rPr>
          <w:rFonts w:ascii="Monospace" w:eastAsia="Monospace" w:hAnsi="Monospace" w:cs="Monospace"/>
          <w:color w:val="FFFFFF" w:themeColor="background1"/>
          <w:sz w:val="20"/>
          <w:szCs w:val="16"/>
          <w:lang w:val="en-US"/>
        </w:rPr>
        <w:t>.</w:t>
      </w:r>
      <w:r w:rsidR="006E5468">
        <w:rPr>
          <w:rFonts w:ascii="Monospace" w:eastAsia="Monospace" w:hAnsi="Monospace" w:cs="Monospace"/>
          <w:color w:val="FFFFFF" w:themeColor="background1"/>
          <w:sz w:val="20"/>
          <w:szCs w:val="16"/>
          <w:lang w:val="en-US"/>
        </w:rPr>
        <w:t>0</w:t>
      </w:r>
      <w:r w:rsidR="006E5468" w:rsidRPr="0010290A">
        <w:rPr>
          <w:rFonts w:ascii="Monospace" w:eastAsia="Monospace" w:hAnsi="Monospace" w:cs="Monospace"/>
          <w:color w:val="FFFFFF" w:themeColor="background1"/>
          <w:sz w:val="20"/>
          <w:szCs w:val="16"/>
          <w:lang w:val="en-US"/>
        </w:rPr>
        <w:t>.</w:t>
      </w:r>
      <w:r w:rsidRPr="0010290A">
        <w:rPr>
          <w:rFonts w:ascii="Monospace" w:eastAsia="Monospace" w:hAnsi="Monospace" w:cs="Monospace"/>
          <w:color w:val="FFFFFF" w:themeColor="background1"/>
          <w:sz w:val="20"/>
          <w:szCs w:val="16"/>
          <w:lang w:val="en-US"/>
        </w:rPr>
        <w:t>25</w:t>
      </w:r>
      <w:r>
        <w:rPr>
          <w:rFonts w:ascii="Monospace" w:eastAsia="Monospace" w:hAnsi="Monospace" w:cs="Monospace"/>
          <w:color w:val="FFFFFF" w:themeColor="background1"/>
          <w:sz w:val="20"/>
          <w:szCs w:val="16"/>
          <w:lang w:val="en-US"/>
        </w:rPr>
        <w:t>5</w:t>
      </w:r>
      <w:r w:rsidRPr="0010290A">
        <w:rPr>
          <w:rFonts w:ascii="Monospace" w:eastAsia="Monospace" w:hAnsi="Monospace" w:cs="Monospace"/>
          <w:color w:val="FFFFFF" w:themeColor="background1"/>
          <w:sz w:val="20"/>
          <w:szCs w:val="16"/>
          <w:lang w:val="en-US"/>
        </w:rPr>
        <w:t xml:space="preserve"> </w:t>
      </w:r>
      <w:r w:rsidRPr="00B847AA">
        <w:rPr>
          <w:rFonts w:ascii="Monospace" w:eastAsia="Monospace" w:hAnsi="Monospace" w:cs="Monospace"/>
          <w:color w:val="FFFFFF" w:themeColor="background1"/>
          <w:sz w:val="20"/>
          <w:szCs w:val="16"/>
        </w:rPr>
        <w:t>area 0</w:t>
      </w:r>
    </w:p>
    <w:p w14:paraId="30076A8E" w14:textId="3E93AD9F" w:rsidR="006F2720" w:rsidRPr="00586F61" w:rsidRDefault="0010290A" w:rsidP="00586F61">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rPr>
      </w:pPr>
      <w:r w:rsidRPr="0010290A">
        <w:rPr>
          <w:rFonts w:ascii="Monospace" w:eastAsia="Monospace" w:hAnsi="Monospace" w:cs="Monospace"/>
          <w:color w:val="FFFFFF" w:themeColor="background1"/>
          <w:sz w:val="20"/>
          <w:szCs w:val="16"/>
        </w:rPr>
        <w:t>Exit</w:t>
      </w:r>
    </w:p>
    <w:p w14:paraId="239D0175" w14:textId="70ECF968" w:rsidR="00586F61" w:rsidRDefault="006F2720" w:rsidP="002063EE">
      <w:r>
        <w:t>A</w:t>
      </w:r>
      <w:r w:rsidR="00290D46" w:rsidRPr="00290D46">
        <w:t xml:space="preserve">vec dans l’ordre </w:t>
      </w:r>
      <w:proofErr w:type="spellStart"/>
      <w:r w:rsidR="00290D46" w:rsidRPr="00290D46">
        <w:t>eXia</w:t>
      </w:r>
      <w:proofErr w:type="spellEnd"/>
      <w:r w:rsidR="00290D46" w:rsidRPr="00290D46">
        <w:t>, l</w:t>
      </w:r>
      <w:r w:rsidR="00290D46">
        <w:t>a</w:t>
      </w:r>
      <w:r>
        <w:t xml:space="preserve"> BIBLIOTHEQUE</w:t>
      </w:r>
      <w:r w:rsidR="00290D46">
        <w:t xml:space="preserve">, </w:t>
      </w:r>
      <w:r>
        <w:t>DIGIPLEX</w:t>
      </w:r>
      <w:r w:rsidR="00290D46">
        <w:t xml:space="preserve"> et enfin </w:t>
      </w:r>
      <w:r>
        <w:t>ENGIE</w:t>
      </w:r>
      <w:r w:rsidR="00290D46">
        <w:t>.</w:t>
      </w:r>
    </w:p>
    <w:p w14:paraId="472C12AC" w14:textId="72D91CE8" w:rsidR="005A202D" w:rsidRPr="006F2720" w:rsidRDefault="005A202D" w:rsidP="002063EE">
      <w:pPr>
        <w:rPr>
          <w:b/>
          <w:bCs/>
          <w:u w:val="single"/>
        </w:rPr>
      </w:pPr>
      <w:r w:rsidRPr="006F2720">
        <w:rPr>
          <w:b/>
          <w:bCs/>
          <w:u w:val="single"/>
        </w:rPr>
        <w:t xml:space="preserve">Chez </w:t>
      </w:r>
      <w:proofErr w:type="spellStart"/>
      <w:r w:rsidRPr="006F2720">
        <w:rPr>
          <w:b/>
          <w:bCs/>
          <w:u w:val="single"/>
        </w:rPr>
        <w:t>eXia</w:t>
      </w:r>
      <w:proofErr w:type="spellEnd"/>
      <w:r w:rsidR="006F2720" w:rsidRPr="006F2720">
        <w:rPr>
          <w:b/>
          <w:bCs/>
          <w:u w:val="single"/>
        </w:rPr>
        <w:t> :</w:t>
      </w:r>
    </w:p>
    <w:p w14:paraId="78F55397" w14:textId="77777777" w:rsidR="005A202D" w:rsidRPr="006F2720" w:rsidRDefault="005A202D" w:rsidP="006F2720">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rPr>
      </w:pPr>
      <w:r w:rsidRPr="006F2720">
        <w:rPr>
          <w:rFonts w:ascii="Monospace" w:eastAsia="Monospace" w:hAnsi="Monospace" w:cs="Monospace"/>
          <w:color w:val="FFFFFF" w:themeColor="background1"/>
          <w:sz w:val="20"/>
          <w:szCs w:val="16"/>
        </w:rPr>
        <w:t>Enable</w:t>
      </w:r>
    </w:p>
    <w:p w14:paraId="48E9BD6B" w14:textId="77777777" w:rsidR="00936C46" w:rsidRPr="006F2720" w:rsidRDefault="005A202D" w:rsidP="006F2720">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rPr>
      </w:pPr>
      <w:r w:rsidRPr="006F2720">
        <w:rPr>
          <w:rFonts w:ascii="Monospace" w:eastAsia="Monospace" w:hAnsi="Monospace" w:cs="Monospace"/>
          <w:color w:val="FFFFFF" w:themeColor="background1"/>
          <w:sz w:val="20"/>
          <w:szCs w:val="16"/>
        </w:rPr>
        <w:t>Configure terminal</w:t>
      </w:r>
    </w:p>
    <w:p w14:paraId="2A0358D4" w14:textId="1387F800" w:rsidR="005A202D" w:rsidRPr="006F2720" w:rsidRDefault="006F2720" w:rsidP="006F2720">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rPr>
      </w:pPr>
      <w:r w:rsidRPr="006F2720">
        <w:rPr>
          <w:rFonts w:ascii="Monospace" w:eastAsia="Monospace" w:hAnsi="Monospace" w:cs="Monospace"/>
          <w:color w:val="FFFFFF" w:themeColor="background1"/>
          <w:sz w:val="20"/>
          <w:szCs w:val="16"/>
        </w:rPr>
        <w:t>Router</w:t>
      </w:r>
      <w:r w:rsidR="00936C46" w:rsidRPr="006F2720">
        <w:rPr>
          <w:rFonts w:ascii="Monospace" w:eastAsia="Monospace" w:hAnsi="Monospace" w:cs="Monospace"/>
          <w:color w:val="FFFFFF" w:themeColor="background1"/>
          <w:sz w:val="20"/>
          <w:szCs w:val="16"/>
        </w:rPr>
        <w:t xml:space="preserve"> </w:t>
      </w:r>
      <w:r w:rsidR="00D506E2">
        <w:rPr>
          <w:rFonts w:ascii="Monospace" w:eastAsia="Monospace" w:hAnsi="Monospace" w:cs="Monospace"/>
          <w:color w:val="FFFFFF" w:themeColor="background1"/>
          <w:sz w:val="20"/>
          <w:szCs w:val="16"/>
        </w:rPr>
        <w:t>OSPF</w:t>
      </w:r>
      <w:r w:rsidR="00936C46" w:rsidRPr="006F2720">
        <w:rPr>
          <w:rFonts w:ascii="Monospace" w:eastAsia="Monospace" w:hAnsi="Monospace" w:cs="Monospace"/>
          <w:color w:val="FFFFFF" w:themeColor="background1"/>
          <w:sz w:val="20"/>
          <w:szCs w:val="16"/>
        </w:rPr>
        <w:t xml:space="preserve"> 1</w:t>
      </w:r>
      <w:r w:rsidR="005A202D" w:rsidRPr="006F2720">
        <w:rPr>
          <w:rFonts w:ascii="Monospace" w:eastAsia="Monospace" w:hAnsi="Monospace" w:cs="Monospace"/>
          <w:color w:val="FFFFFF" w:themeColor="background1"/>
          <w:sz w:val="20"/>
          <w:szCs w:val="16"/>
        </w:rPr>
        <w:br/>
        <w:t xml:space="preserve">network 131.50.62.254 </w:t>
      </w:r>
      <w:r w:rsidR="006E5468" w:rsidRPr="0010290A">
        <w:rPr>
          <w:rFonts w:ascii="Monospace" w:eastAsia="Monospace" w:hAnsi="Monospace" w:cs="Monospace"/>
          <w:color w:val="FFFFFF" w:themeColor="background1"/>
          <w:sz w:val="20"/>
          <w:szCs w:val="16"/>
          <w:lang w:val="en-US"/>
        </w:rPr>
        <w:t>0</w:t>
      </w:r>
      <w:r w:rsidR="006E5468">
        <w:rPr>
          <w:rFonts w:ascii="Monospace" w:eastAsia="Monospace" w:hAnsi="Monospace" w:cs="Monospace"/>
          <w:color w:val="FFFFFF" w:themeColor="background1"/>
          <w:sz w:val="20"/>
          <w:szCs w:val="16"/>
          <w:lang w:val="en-US"/>
        </w:rPr>
        <w:t>.0</w:t>
      </w:r>
      <w:r w:rsidR="006E5468" w:rsidRPr="0010290A">
        <w:rPr>
          <w:rFonts w:ascii="Monospace" w:eastAsia="Monospace" w:hAnsi="Monospace" w:cs="Monospace"/>
          <w:color w:val="FFFFFF" w:themeColor="background1"/>
          <w:sz w:val="20"/>
          <w:szCs w:val="16"/>
          <w:lang w:val="en-US"/>
        </w:rPr>
        <w:t>.</w:t>
      </w:r>
      <w:r w:rsidR="006E5468">
        <w:rPr>
          <w:rFonts w:ascii="Monospace" w:eastAsia="Monospace" w:hAnsi="Monospace" w:cs="Monospace"/>
          <w:color w:val="FFFFFF" w:themeColor="background1"/>
          <w:sz w:val="20"/>
          <w:szCs w:val="16"/>
          <w:lang w:val="en-US"/>
        </w:rPr>
        <w:t>0</w:t>
      </w:r>
      <w:r w:rsidR="006E5468" w:rsidRPr="0010290A">
        <w:rPr>
          <w:rFonts w:ascii="Monospace" w:eastAsia="Monospace" w:hAnsi="Monospace" w:cs="Monospace"/>
          <w:color w:val="FFFFFF" w:themeColor="background1"/>
          <w:sz w:val="20"/>
          <w:szCs w:val="16"/>
          <w:lang w:val="en-US"/>
        </w:rPr>
        <w:t>.</w:t>
      </w:r>
      <w:r w:rsidR="005A202D" w:rsidRPr="0010290A">
        <w:rPr>
          <w:rFonts w:ascii="Monospace" w:eastAsia="Monospace" w:hAnsi="Monospace" w:cs="Monospace"/>
          <w:color w:val="FFFFFF" w:themeColor="background1"/>
          <w:sz w:val="20"/>
          <w:szCs w:val="16"/>
          <w:lang w:val="en-US"/>
        </w:rPr>
        <w:t>25</w:t>
      </w:r>
      <w:r w:rsidR="005A202D">
        <w:rPr>
          <w:rFonts w:ascii="Monospace" w:eastAsia="Monospace" w:hAnsi="Monospace" w:cs="Monospace"/>
          <w:color w:val="FFFFFF" w:themeColor="background1"/>
          <w:sz w:val="20"/>
          <w:szCs w:val="16"/>
          <w:lang w:val="en-US"/>
        </w:rPr>
        <w:t>5</w:t>
      </w:r>
      <w:r w:rsidR="005A202D" w:rsidRPr="0010290A">
        <w:rPr>
          <w:rFonts w:ascii="Monospace" w:eastAsia="Monospace" w:hAnsi="Monospace" w:cs="Monospace"/>
          <w:color w:val="FFFFFF" w:themeColor="background1"/>
          <w:sz w:val="20"/>
          <w:szCs w:val="16"/>
          <w:lang w:val="en-US"/>
        </w:rPr>
        <w:t xml:space="preserve"> </w:t>
      </w:r>
      <w:r w:rsidR="005A202D" w:rsidRPr="006F2720">
        <w:rPr>
          <w:rFonts w:ascii="Monospace" w:eastAsia="Monospace" w:hAnsi="Monospace" w:cs="Monospace"/>
          <w:color w:val="FFFFFF" w:themeColor="background1"/>
          <w:sz w:val="20"/>
          <w:szCs w:val="16"/>
        </w:rPr>
        <w:t>area 0</w:t>
      </w:r>
    </w:p>
    <w:p w14:paraId="4C22B90F" w14:textId="5641DF20" w:rsidR="009C2560" w:rsidRPr="009F6301" w:rsidRDefault="005A202D" w:rsidP="009F6301">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rPr>
      </w:pPr>
      <w:r w:rsidRPr="006F2720">
        <w:rPr>
          <w:rFonts w:ascii="Monospace" w:eastAsia="Monospace" w:hAnsi="Monospace" w:cs="Monospace"/>
          <w:color w:val="FFFFFF" w:themeColor="background1"/>
          <w:sz w:val="20"/>
          <w:szCs w:val="16"/>
        </w:rPr>
        <w:t>Exit</w:t>
      </w:r>
    </w:p>
    <w:p w14:paraId="1BF92B39" w14:textId="7CFB34BA" w:rsidR="00936C46" w:rsidRPr="006F2720" w:rsidRDefault="00936C46" w:rsidP="005A202D">
      <w:pPr>
        <w:rPr>
          <w:b/>
          <w:bCs/>
          <w:u w:val="single"/>
        </w:rPr>
      </w:pPr>
      <w:r w:rsidRPr="006F2720">
        <w:rPr>
          <w:b/>
          <w:bCs/>
          <w:u w:val="single"/>
        </w:rPr>
        <w:t xml:space="preserve">Chez </w:t>
      </w:r>
      <w:r w:rsidR="00B13323">
        <w:rPr>
          <w:b/>
          <w:bCs/>
          <w:u w:val="single"/>
        </w:rPr>
        <w:t>BIBLI</w:t>
      </w:r>
      <w:r w:rsidR="00C43C2B">
        <w:rPr>
          <w:b/>
          <w:bCs/>
          <w:u w:val="single"/>
        </w:rPr>
        <w:t>OTHEQUE</w:t>
      </w:r>
      <w:r w:rsidR="006F2720">
        <w:rPr>
          <w:b/>
          <w:bCs/>
          <w:u w:val="single"/>
        </w:rPr>
        <w:t> :</w:t>
      </w:r>
    </w:p>
    <w:p w14:paraId="6459744B" w14:textId="77777777" w:rsidR="005A202D" w:rsidRPr="00B847AA" w:rsidRDefault="005A202D" w:rsidP="006F2720">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rPr>
      </w:pPr>
      <w:r w:rsidRPr="00B847AA">
        <w:rPr>
          <w:rFonts w:ascii="Monospace" w:eastAsia="Monospace" w:hAnsi="Monospace" w:cs="Monospace"/>
          <w:color w:val="FFFFFF" w:themeColor="background1"/>
          <w:sz w:val="20"/>
          <w:szCs w:val="16"/>
        </w:rPr>
        <w:t>Enable</w:t>
      </w:r>
    </w:p>
    <w:p w14:paraId="1B0730DC" w14:textId="77777777" w:rsidR="00936C46" w:rsidRPr="00B847AA" w:rsidRDefault="005A202D" w:rsidP="006F2720">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rPr>
      </w:pPr>
      <w:r w:rsidRPr="00B847AA">
        <w:rPr>
          <w:rFonts w:ascii="Monospace" w:eastAsia="Monospace" w:hAnsi="Monospace" w:cs="Monospace"/>
          <w:color w:val="FFFFFF" w:themeColor="background1"/>
          <w:sz w:val="20"/>
          <w:szCs w:val="16"/>
        </w:rPr>
        <w:t>Configure terminal</w:t>
      </w:r>
    </w:p>
    <w:p w14:paraId="13B0EC3F" w14:textId="2EC20C76" w:rsidR="005A202D" w:rsidRPr="00B847AA" w:rsidRDefault="00936C46" w:rsidP="006F2720">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rPr>
      </w:pPr>
      <w:proofErr w:type="gramStart"/>
      <w:r w:rsidRPr="00B847AA">
        <w:rPr>
          <w:rFonts w:ascii="Monospace" w:eastAsia="Monospace" w:hAnsi="Monospace" w:cs="Monospace"/>
          <w:color w:val="FFFFFF" w:themeColor="background1"/>
          <w:sz w:val="20"/>
          <w:szCs w:val="16"/>
        </w:rPr>
        <w:t>router</w:t>
      </w:r>
      <w:proofErr w:type="gramEnd"/>
      <w:r w:rsidRPr="00B847AA">
        <w:rPr>
          <w:rFonts w:ascii="Monospace" w:eastAsia="Monospace" w:hAnsi="Monospace" w:cs="Monospace"/>
          <w:color w:val="FFFFFF" w:themeColor="background1"/>
          <w:sz w:val="20"/>
          <w:szCs w:val="16"/>
        </w:rPr>
        <w:t xml:space="preserve"> </w:t>
      </w:r>
      <w:r w:rsidR="00D506E2" w:rsidRPr="00B847AA">
        <w:rPr>
          <w:rFonts w:ascii="Monospace" w:eastAsia="Monospace" w:hAnsi="Monospace" w:cs="Monospace"/>
          <w:color w:val="FFFFFF" w:themeColor="background1"/>
          <w:sz w:val="20"/>
          <w:szCs w:val="16"/>
        </w:rPr>
        <w:t>OSPF</w:t>
      </w:r>
      <w:r w:rsidRPr="00B847AA">
        <w:rPr>
          <w:rFonts w:ascii="Monospace" w:eastAsia="Monospace" w:hAnsi="Monospace" w:cs="Monospace"/>
          <w:color w:val="FFFFFF" w:themeColor="background1"/>
          <w:sz w:val="20"/>
          <w:szCs w:val="16"/>
        </w:rPr>
        <w:t xml:space="preserve"> 1</w:t>
      </w:r>
    </w:p>
    <w:p w14:paraId="5D737356" w14:textId="0EE8F8D2" w:rsidR="005A202D" w:rsidRPr="00B847AA" w:rsidRDefault="005A202D" w:rsidP="006F2720">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rPr>
      </w:pPr>
      <w:proofErr w:type="gramStart"/>
      <w:r w:rsidRPr="00B847AA">
        <w:rPr>
          <w:rFonts w:ascii="Monospace" w:eastAsia="Monospace" w:hAnsi="Monospace" w:cs="Monospace"/>
          <w:color w:val="FFFFFF" w:themeColor="background1"/>
          <w:sz w:val="20"/>
          <w:szCs w:val="16"/>
        </w:rPr>
        <w:t>network</w:t>
      </w:r>
      <w:proofErr w:type="gramEnd"/>
      <w:r w:rsidRPr="00B847AA">
        <w:rPr>
          <w:rFonts w:ascii="Monospace" w:eastAsia="Monospace" w:hAnsi="Monospace" w:cs="Monospace"/>
          <w:color w:val="FFFFFF" w:themeColor="background1"/>
          <w:sz w:val="20"/>
          <w:szCs w:val="16"/>
        </w:rPr>
        <w:t xml:space="preserve"> </w:t>
      </w:r>
      <w:r w:rsidR="00CD3C2A">
        <w:rPr>
          <w:rFonts w:ascii="Monospace" w:eastAsia="Monospace" w:hAnsi="Monospace" w:cs="Monospace"/>
          <w:color w:val="FFFFFF" w:themeColor="background1"/>
          <w:sz w:val="20"/>
          <w:szCs w:val="16"/>
        </w:rPr>
        <w:t>10.0.0.</w:t>
      </w:r>
      <w:r w:rsidR="00FD742E">
        <w:rPr>
          <w:rFonts w:ascii="Monospace" w:eastAsia="Monospace" w:hAnsi="Monospace" w:cs="Monospace"/>
          <w:color w:val="FFFFFF" w:themeColor="background1"/>
          <w:sz w:val="20"/>
          <w:szCs w:val="16"/>
        </w:rPr>
        <w:t>254</w:t>
      </w:r>
      <w:r w:rsidRPr="00B847AA">
        <w:rPr>
          <w:rFonts w:ascii="Monospace" w:eastAsia="Monospace" w:hAnsi="Monospace" w:cs="Monospace"/>
          <w:color w:val="FFFFFF" w:themeColor="background1"/>
          <w:sz w:val="20"/>
          <w:szCs w:val="16"/>
        </w:rPr>
        <w:t xml:space="preserve"> </w:t>
      </w:r>
      <w:r w:rsidR="006E5468" w:rsidRPr="0010290A">
        <w:rPr>
          <w:rFonts w:ascii="Monospace" w:eastAsia="Monospace" w:hAnsi="Monospace" w:cs="Monospace"/>
          <w:color w:val="FFFFFF" w:themeColor="background1"/>
          <w:sz w:val="20"/>
          <w:szCs w:val="16"/>
          <w:lang w:val="en-US"/>
        </w:rPr>
        <w:t>0</w:t>
      </w:r>
      <w:r w:rsidR="006E5468">
        <w:rPr>
          <w:rFonts w:ascii="Monospace" w:eastAsia="Monospace" w:hAnsi="Monospace" w:cs="Monospace"/>
          <w:color w:val="FFFFFF" w:themeColor="background1"/>
          <w:sz w:val="20"/>
          <w:szCs w:val="16"/>
          <w:lang w:val="en-US"/>
        </w:rPr>
        <w:t>.0</w:t>
      </w:r>
      <w:r w:rsidR="006E5468" w:rsidRPr="0010290A">
        <w:rPr>
          <w:rFonts w:ascii="Monospace" w:eastAsia="Monospace" w:hAnsi="Monospace" w:cs="Monospace"/>
          <w:color w:val="FFFFFF" w:themeColor="background1"/>
          <w:sz w:val="20"/>
          <w:szCs w:val="16"/>
          <w:lang w:val="en-US"/>
        </w:rPr>
        <w:t>.</w:t>
      </w:r>
      <w:r w:rsidR="006E5468">
        <w:rPr>
          <w:rFonts w:ascii="Monospace" w:eastAsia="Monospace" w:hAnsi="Monospace" w:cs="Monospace"/>
          <w:color w:val="FFFFFF" w:themeColor="background1"/>
          <w:sz w:val="20"/>
          <w:szCs w:val="16"/>
          <w:lang w:val="en-US"/>
        </w:rPr>
        <w:t>0</w:t>
      </w:r>
      <w:r w:rsidR="006E5468" w:rsidRPr="0010290A">
        <w:rPr>
          <w:rFonts w:ascii="Monospace" w:eastAsia="Monospace" w:hAnsi="Monospace" w:cs="Monospace"/>
          <w:color w:val="FFFFFF" w:themeColor="background1"/>
          <w:sz w:val="20"/>
          <w:szCs w:val="16"/>
          <w:lang w:val="en-US"/>
        </w:rPr>
        <w:t>.</w:t>
      </w:r>
      <w:r w:rsidRPr="0010290A">
        <w:rPr>
          <w:rFonts w:ascii="Monospace" w:eastAsia="Monospace" w:hAnsi="Monospace" w:cs="Monospace"/>
          <w:color w:val="FFFFFF" w:themeColor="background1"/>
          <w:sz w:val="20"/>
          <w:szCs w:val="16"/>
          <w:lang w:val="en-US"/>
        </w:rPr>
        <w:t>25</w:t>
      </w:r>
      <w:r>
        <w:rPr>
          <w:rFonts w:ascii="Monospace" w:eastAsia="Monospace" w:hAnsi="Monospace" w:cs="Monospace"/>
          <w:color w:val="FFFFFF" w:themeColor="background1"/>
          <w:sz w:val="20"/>
          <w:szCs w:val="16"/>
          <w:lang w:val="en-US"/>
        </w:rPr>
        <w:t>5</w:t>
      </w:r>
      <w:r w:rsidRPr="0010290A">
        <w:rPr>
          <w:rFonts w:ascii="Monospace" w:eastAsia="Monospace" w:hAnsi="Monospace" w:cs="Monospace"/>
          <w:color w:val="FFFFFF" w:themeColor="background1"/>
          <w:sz w:val="20"/>
          <w:szCs w:val="16"/>
          <w:lang w:val="en-US"/>
        </w:rPr>
        <w:t xml:space="preserve"> </w:t>
      </w:r>
      <w:r w:rsidRPr="00B847AA">
        <w:rPr>
          <w:rFonts w:ascii="Monospace" w:eastAsia="Monospace" w:hAnsi="Monospace" w:cs="Monospace"/>
          <w:color w:val="FFFFFF" w:themeColor="background1"/>
          <w:sz w:val="20"/>
          <w:szCs w:val="16"/>
        </w:rPr>
        <w:t>area 0</w:t>
      </w:r>
    </w:p>
    <w:p w14:paraId="2FD9259C" w14:textId="4E93C4A5" w:rsidR="005A202D" w:rsidRPr="006F2720" w:rsidRDefault="006F2720" w:rsidP="006F2720">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rPr>
      </w:pPr>
      <w:r w:rsidRPr="006F2720">
        <w:rPr>
          <w:rFonts w:ascii="Monospace" w:eastAsia="Monospace" w:hAnsi="Monospace" w:cs="Monospace"/>
          <w:color w:val="FFFFFF" w:themeColor="background1"/>
          <w:sz w:val="20"/>
          <w:szCs w:val="16"/>
        </w:rPr>
        <w:t>Exit</w:t>
      </w:r>
    </w:p>
    <w:p w14:paraId="3C9E0F26" w14:textId="77777777" w:rsidR="00E95516" w:rsidRDefault="00E95516" w:rsidP="005A202D"/>
    <w:p w14:paraId="5CB4AAA4" w14:textId="2DCC4DCB" w:rsidR="00936C46" w:rsidRPr="006F2720" w:rsidRDefault="00936C46" w:rsidP="005A202D">
      <w:pPr>
        <w:rPr>
          <w:b/>
          <w:bCs/>
          <w:u w:val="single"/>
        </w:rPr>
      </w:pPr>
      <w:r w:rsidRPr="006F2720">
        <w:rPr>
          <w:b/>
          <w:bCs/>
          <w:u w:val="single"/>
        </w:rPr>
        <w:t xml:space="preserve">Chez </w:t>
      </w:r>
      <w:r w:rsidR="006F2720">
        <w:rPr>
          <w:b/>
          <w:bCs/>
          <w:u w:val="single"/>
        </w:rPr>
        <w:t>DIGI</w:t>
      </w:r>
      <w:r w:rsidR="00B13323">
        <w:rPr>
          <w:b/>
          <w:bCs/>
          <w:u w:val="single"/>
        </w:rPr>
        <w:t>PLEX</w:t>
      </w:r>
      <w:r w:rsidR="006F2720">
        <w:rPr>
          <w:b/>
          <w:bCs/>
          <w:u w:val="single"/>
        </w:rPr>
        <w:t> :</w:t>
      </w:r>
    </w:p>
    <w:p w14:paraId="18A19555" w14:textId="77777777" w:rsidR="005A202D" w:rsidRPr="00B847AA" w:rsidRDefault="005A202D" w:rsidP="006F2720">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B847AA">
        <w:rPr>
          <w:rFonts w:ascii="Monospace" w:eastAsia="Monospace" w:hAnsi="Monospace" w:cs="Monospace"/>
          <w:color w:val="FFFFFF" w:themeColor="background1"/>
          <w:sz w:val="20"/>
          <w:szCs w:val="16"/>
          <w:lang w:val="en-US"/>
        </w:rPr>
        <w:t>Enable</w:t>
      </w:r>
    </w:p>
    <w:p w14:paraId="7A5BC99E" w14:textId="77777777" w:rsidR="00936C46" w:rsidRPr="00B847AA" w:rsidRDefault="005A202D" w:rsidP="006F2720">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B847AA">
        <w:rPr>
          <w:rFonts w:ascii="Monospace" w:eastAsia="Monospace" w:hAnsi="Monospace" w:cs="Monospace"/>
          <w:color w:val="FFFFFF" w:themeColor="background1"/>
          <w:sz w:val="20"/>
          <w:szCs w:val="16"/>
          <w:lang w:val="en-US"/>
        </w:rPr>
        <w:t>Configure terminal</w:t>
      </w:r>
    </w:p>
    <w:p w14:paraId="7B596734" w14:textId="69481534" w:rsidR="005A202D" w:rsidRPr="006F2720" w:rsidRDefault="00936C46" w:rsidP="006F2720">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6F2720">
        <w:rPr>
          <w:rFonts w:ascii="Monospace" w:eastAsia="Monospace" w:hAnsi="Monospace" w:cs="Monospace"/>
          <w:color w:val="FFFFFF" w:themeColor="background1"/>
          <w:sz w:val="20"/>
          <w:szCs w:val="16"/>
          <w:lang w:val="en-US"/>
        </w:rPr>
        <w:t xml:space="preserve">router </w:t>
      </w:r>
      <w:r w:rsidR="00D506E2">
        <w:rPr>
          <w:rFonts w:ascii="Monospace" w:eastAsia="Monospace" w:hAnsi="Monospace" w:cs="Monospace"/>
          <w:color w:val="FFFFFF" w:themeColor="background1"/>
          <w:sz w:val="20"/>
          <w:szCs w:val="16"/>
          <w:lang w:val="en-US"/>
        </w:rPr>
        <w:t>OSPF</w:t>
      </w:r>
      <w:r w:rsidRPr="006F2720">
        <w:rPr>
          <w:rFonts w:ascii="Monospace" w:eastAsia="Monospace" w:hAnsi="Monospace" w:cs="Monospace"/>
          <w:color w:val="FFFFFF" w:themeColor="background1"/>
          <w:sz w:val="20"/>
          <w:szCs w:val="16"/>
          <w:lang w:val="en-US"/>
        </w:rPr>
        <w:t xml:space="preserve"> 1</w:t>
      </w:r>
    </w:p>
    <w:p w14:paraId="311C9E88" w14:textId="5F38EC50" w:rsidR="005A202D" w:rsidRPr="006F2720" w:rsidRDefault="005A202D" w:rsidP="006F2720">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6F2720">
        <w:rPr>
          <w:rFonts w:ascii="Monospace" w:eastAsia="Monospace" w:hAnsi="Monospace" w:cs="Monospace"/>
          <w:color w:val="FFFFFF" w:themeColor="background1"/>
          <w:sz w:val="20"/>
          <w:szCs w:val="16"/>
          <w:lang w:val="en-US"/>
        </w:rPr>
        <w:t xml:space="preserve">network 68.101.36.254 </w:t>
      </w:r>
      <w:r w:rsidR="006E5468" w:rsidRPr="0010290A">
        <w:rPr>
          <w:rFonts w:ascii="Monospace" w:eastAsia="Monospace" w:hAnsi="Monospace" w:cs="Monospace"/>
          <w:color w:val="FFFFFF" w:themeColor="background1"/>
          <w:sz w:val="20"/>
          <w:szCs w:val="16"/>
          <w:lang w:val="en-US"/>
        </w:rPr>
        <w:t>0</w:t>
      </w:r>
      <w:r w:rsidR="006E5468">
        <w:rPr>
          <w:rFonts w:ascii="Monospace" w:eastAsia="Monospace" w:hAnsi="Monospace" w:cs="Monospace"/>
          <w:color w:val="FFFFFF" w:themeColor="background1"/>
          <w:sz w:val="20"/>
          <w:szCs w:val="16"/>
          <w:lang w:val="en-US"/>
        </w:rPr>
        <w:t>.0</w:t>
      </w:r>
      <w:r w:rsidR="006E5468" w:rsidRPr="0010290A">
        <w:rPr>
          <w:rFonts w:ascii="Monospace" w:eastAsia="Monospace" w:hAnsi="Monospace" w:cs="Monospace"/>
          <w:color w:val="FFFFFF" w:themeColor="background1"/>
          <w:sz w:val="20"/>
          <w:szCs w:val="16"/>
          <w:lang w:val="en-US"/>
        </w:rPr>
        <w:t>.</w:t>
      </w:r>
      <w:r w:rsidR="006E5468">
        <w:rPr>
          <w:rFonts w:ascii="Monospace" w:eastAsia="Monospace" w:hAnsi="Monospace" w:cs="Monospace"/>
          <w:color w:val="FFFFFF" w:themeColor="background1"/>
          <w:sz w:val="20"/>
          <w:szCs w:val="16"/>
          <w:lang w:val="en-US"/>
        </w:rPr>
        <w:t>0</w:t>
      </w:r>
      <w:r w:rsidR="006E5468" w:rsidRPr="0010290A">
        <w:rPr>
          <w:rFonts w:ascii="Monospace" w:eastAsia="Monospace" w:hAnsi="Monospace" w:cs="Monospace"/>
          <w:color w:val="FFFFFF" w:themeColor="background1"/>
          <w:sz w:val="20"/>
          <w:szCs w:val="16"/>
          <w:lang w:val="en-US"/>
        </w:rPr>
        <w:t>.</w:t>
      </w:r>
      <w:r w:rsidRPr="006F2720">
        <w:rPr>
          <w:rFonts w:ascii="Monospace" w:eastAsia="Monospace" w:hAnsi="Monospace" w:cs="Monospace"/>
          <w:color w:val="FFFFFF" w:themeColor="background1"/>
          <w:sz w:val="20"/>
          <w:szCs w:val="16"/>
          <w:lang w:val="en-US"/>
        </w:rPr>
        <w:t>255 area 0</w:t>
      </w:r>
    </w:p>
    <w:p w14:paraId="4671C484" w14:textId="77777777" w:rsidR="009F6301" w:rsidRPr="009F6301" w:rsidRDefault="005A202D" w:rsidP="009F6301">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rPr>
      </w:pPr>
      <w:proofErr w:type="gramStart"/>
      <w:r w:rsidRPr="00B847AA">
        <w:rPr>
          <w:rFonts w:ascii="Monospace" w:eastAsia="Monospace" w:hAnsi="Monospace" w:cs="Monospace"/>
          <w:color w:val="FFFFFF" w:themeColor="background1"/>
          <w:sz w:val="20"/>
          <w:szCs w:val="16"/>
        </w:rPr>
        <w:t>exit</w:t>
      </w:r>
      <w:proofErr w:type="gramEnd"/>
    </w:p>
    <w:p w14:paraId="48EF8C49" w14:textId="77777777" w:rsidR="009F6301" w:rsidRDefault="009F6301" w:rsidP="005A202D">
      <w:pPr>
        <w:rPr>
          <w:b/>
          <w:u w:val="single"/>
        </w:rPr>
      </w:pPr>
    </w:p>
    <w:p w14:paraId="6E1890C2" w14:textId="61851124" w:rsidR="00936C46" w:rsidRPr="00B847AA" w:rsidRDefault="00936C46" w:rsidP="005A202D">
      <w:pPr>
        <w:rPr>
          <w:b/>
          <w:u w:val="single"/>
        </w:rPr>
      </w:pPr>
      <w:r w:rsidRPr="00B847AA">
        <w:rPr>
          <w:b/>
          <w:u w:val="single"/>
        </w:rPr>
        <w:t xml:space="preserve">Chez </w:t>
      </w:r>
      <w:r w:rsidR="006F2720" w:rsidRPr="00B847AA">
        <w:rPr>
          <w:b/>
          <w:u w:val="single"/>
        </w:rPr>
        <w:t>ENGIE :</w:t>
      </w:r>
    </w:p>
    <w:p w14:paraId="2BC12F5D" w14:textId="77777777" w:rsidR="005A202D" w:rsidRPr="00B847AA" w:rsidRDefault="005A202D" w:rsidP="006F2720">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rPr>
      </w:pPr>
      <w:r w:rsidRPr="00B847AA">
        <w:rPr>
          <w:rFonts w:ascii="Monospace" w:eastAsia="Monospace" w:hAnsi="Monospace" w:cs="Monospace"/>
          <w:color w:val="FFFFFF" w:themeColor="background1"/>
          <w:sz w:val="20"/>
          <w:szCs w:val="16"/>
        </w:rPr>
        <w:t>Enable</w:t>
      </w:r>
    </w:p>
    <w:p w14:paraId="2F72C046" w14:textId="77777777" w:rsidR="00936C46" w:rsidRPr="00B847AA" w:rsidRDefault="005A202D" w:rsidP="006F2720">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rPr>
      </w:pPr>
      <w:r w:rsidRPr="00B847AA">
        <w:rPr>
          <w:rFonts w:ascii="Monospace" w:eastAsia="Monospace" w:hAnsi="Monospace" w:cs="Monospace"/>
          <w:color w:val="FFFFFF" w:themeColor="background1"/>
          <w:sz w:val="20"/>
          <w:szCs w:val="16"/>
        </w:rPr>
        <w:t>Configure terminal</w:t>
      </w:r>
    </w:p>
    <w:p w14:paraId="00AB4B3B" w14:textId="0EA3E267" w:rsidR="005A202D" w:rsidRPr="00B847AA" w:rsidRDefault="00936C46" w:rsidP="006F2720">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rPr>
      </w:pPr>
      <w:proofErr w:type="gramStart"/>
      <w:r w:rsidRPr="00B847AA">
        <w:rPr>
          <w:rFonts w:ascii="Monospace" w:eastAsia="Monospace" w:hAnsi="Monospace" w:cs="Monospace"/>
          <w:color w:val="FFFFFF" w:themeColor="background1"/>
          <w:sz w:val="20"/>
          <w:szCs w:val="16"/>
        </w:rPr>
        <w:t>router</w:t>
      </w:r>
      <w:proofErr w:type="gramEnd"/>
      <w:r w:rsidRPr="00B847AA">
        <w:rPr>
          <w:rFonts w:ascii="Monospace" w:eastAsia="Monospace" w:hAnsi="Monospace" w:cs="Monospace"/>
          <w:color w:val="FFFFFF" w:themeColor="background1"/>
          <w:sz w:val="20"/>
          <w:szCs w:val="16"/>
        </w:rPr>
        <w:t xml:space="preserve"> </w:t>
      </w:r>
      <w:r w:rsidR="00D506E2" w:rsidRPr="00B847AA">
        <w:rPr>
          <w:rFonts w:ascii="Monospace" w:eastAsia="Monospace" w:hAnsi="Monospace" w:cs="Monospace"/>
          <w:color w:val="FFFFFF" w:themeColor="background1"/>
          <w:sz w:val="20"/>
          <w:szCs w:val="16"/>
        </w:rPr>
        <w:t>OSPF</w:t>
      </w:r>
      <w:r w:rsidRPr="00B847AA">
        <w:rPr>
          <w:rFonts w:ascii="Monospace" w:eastAsia="Monospace" w:hAnsi="Monospace" w:cs="Monospace"/>
          <w:color w:val="FFFFFF" w:themeColor="background1"/>
          <w:sz w:val="20"/>
          <w:szCs w:val="16"/>
        </w:rPr>
        <w:t xml:space="preserve"> 1</w:t>
      </w:r>
    </w:p>
    <w:p w14:paraId="31FA9DA6" w14:textId="3A136067" w:rsidR="005A202D" w:rsidRPr="00B847AA" w:rsidRDefault="005A202D" w:rsidP="006F2720">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rPr>
      </w:pPr>
      <w:proofErr w:type="gramStart"/>
      <w:r w:rsidRPr="00B847AA">
        <w:rPr>
          <w:rFonts w:ascii="Monospace" w:eastAsia="Monospace" w:hAnsi="Monospace" w:cs="Monospace"/>
          <w:color w:val="FFFFFF" w:themeColor="background1"/>
          <w:sz w:val="20"/>
          <w:szCs w:val="16"/>
        </w:rPr>
        <w:t>network</w:t>
      </w:r>
      <w:proofErr w:type="gramEnd"/>
      <w:r w:rsidRPr="00B847AA">
        <w:rPr>
          <w:rFonts w:ascii="Monospace" w:eastAsia="Monospace" w:hAnsi="Monospace" w:cs="Monospace"/>
          <w:color w:val="FFFFFF" w:themeColor="background1"/>
          <w:sz w:val="20"/>
          <w:szCs w:val="16"/>
        </w:rPr>
        <w:t xml:space="preserve"> 45.80.255.254 </w:t>
      </w:r>
      <w:r w:rsidR="006E5468" w:rsidRPr="0010290A">
        <w:rPr>
          <w:rFonts w:ascii="Monospace" w:eastAsia="Monospace" w:hAnsi="Monospace" w:cs="Monospace"/>
          <w:color w:val="FFFFFF" w:themeColor="background1"/>
          <w:sz w:val="20"/>
          <w:szCs w:val="16"/>
          <w:lang w:val="en-US"/>
        </w:rPr>
        <w:t>0</w:t>
      </w:r>
      <w:r w:rsidR="006E5468">
        <w:rPr>
          <w:rFonts w:ascii="Monospace" w:eastAsia="Monospace" w:hAnsi="Monospace" w:cs="Monospace"/>
          <w:color w:val="FFFFFF" w:themeColor="background1"/>
          <w:sz w:val="20"/>
          <w:szCs w:val="16"/>
          <w:lang w:val="en-US"/>
        </w:rPr>
        <w:t>.0</w:t>
      </w:r>
      <w:r w:rsidR="006E5468" w:rsidRPr="0010290A">
        <w:rPr>
          <w:rFonts w:ascii="Monospace" w:eastAsia="Monospace" w:hAnsi="Monospace" w:cs="Monospace"/>
          <w:color w:val="FFFFFF" w:themeColor="background1"/>
          <w:sz w:val="20"/>
          <w:szCs w:val="16"/>
          <w:lang w:val="en-US"/>
        </w:rPr>
        <w:t>.</w:t>
      </w:r>
      <w:r w:rsidR="006E5468">
        <w:rPr>
          <w:rFonts w:ascii="Monospace" w:eastAsia="Monospace" w:hAnsi="Monospace" w:cs="Monospace"/>
          <w:color w:val="FFFFFF" w:themeColor="background1"/>
          <w:sz w:val="20"/>
          <w:szCs w:val="16"/>
          <w:lang w:val="en-US"/>
        </w:rPr>
        <w:t>0</w:t>
      </w:r>
      <w:r w:rsidR="006E5468" w:rsidRPr="0010290A">
        <w:rPr>
          <w:rFonts w:ascii="Monospace" w:eastAsia="Monospace" w:hAnsi="Monospace" w:cs="Monospace"/>
          <w:color w:val="FFFFFF" w:themeColor="background1"/>
          <w:sz w:val="20"/>
          <w:szCs w:val="16"/>
          <w:lang w:val="en-US"/>
        </w:rPr>
        <w:t>.</w:t>
      </w:r>
      <w:r w:rsidRPr="0010290A">
        <w:rPr>
          <w:rFonts w:ascii="Monospace" w:eastAsia="Monospace" w:hAnsi="Monospace" w:cs="Monospace"/>
          <w:color w:val="FFFFFF" w:themeColor="background1"/>
          <w:sz w:val="20"/>
          <w:szCs w:val="16"/>
          <w:lang w:val="en-US"/>
        </w:rPr>
        <w:t>25</w:t>
      </w:r>
      <w:r>
        <w:rPr>
          <w:rFonts w:ascii="Monospace" w:eastAsia="Monospace" w:hAnsi="Monospace" w:cs="Monospace"/>
          <w:color w:val="FFFFFF" w:themeColor="background1"/>
          <w:sz w:val="20"/>
          <w:szCs w:val="16"/>
          <w:lang w:val="en-US"/>
        </w:rPr>
        <w:t>5</w:t>
      </w:r>
      <w:r w:rsidRPr="00B847AA">
        <w:rPr>
          <w:rFonts w:ascii="Monospace" w:eastAsia="Monospace" w:hAnsi="Monospace" w:cs="Monospace"/>
          <w:color w:val="FFFFFF" w:themeColor="background1"/>
          <w:sz w:val="20"/>
          <w:szCs w:val="16"/>
        </w:rPr>
        <w:t xml:space="preserve"> area 0</w:t>
      </w:r>
    </w:p>
    <w:p w14:paraId="1E2850FA" w14:textId="5CD90691" w:rsidR="009C2560" w:rsidRPr="00067AED" w:rsidRDefault="005A202D" w:rsidP="00067AED">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rPr>
      </w:pPr>
      <w:proofErr w:type="gramStart"/>
      <w:r w:rsidRPr="006F2720">
        <w:rPr>
          <w:rFonts w:ascii="Monospace" w:eastAsia="Monospace" w:hAnsi="Monospace" w:cs="Monospace"/>
          <w:color w:val="FFFFFF" w:themeColor="background1"/>
          <w:sz w:val="20"/>
          <w:szCs w:val="16"/>
        </w:rPr>
        <w:t>exit</w:t>
      </w:r>
      <w:proofErr w:type="gramEnd"/>
    </w:p>
    <w:p w14:paraId="109F0B39" w14:textId="77777777" w:rsidR="009C2560" w:rsidRPr="00B847AA" w:rsidRDefault="009C2560" w:rsidP="00F630A7"/>
    <w:p w14:paraId="5F5A9994" w14:textId="27D7AD6A" w:rsidR="00C032C6" w:rsidRDefault="00FD269A" w:rsidP="002063EE">
      <w:r w:rsidRPr="006963CC">
        <w:t>Ensuite</w:t>
      </w:r>
      <w:r w:rsidR="006963CC" w:rsidRPr="006963CC">
        <w:t xml:space="preserve"> il faut active l’</w:t>
      </w:r>
      <w:r w:rsidR="00D506E2">
        <w:t>OSPF</w:t>
      </w:r>
      <w:r w:rsidR="006963CC">
        <w:t>v3 sur chacun des routeurs FAI du datacenter</w:t>
      </w:r>
      <w:r>
        <w:t> :</w:t>
      </w:r>
    </w:p>
    <w:p w14:paraId="4A52193E" w14:textId="77777777" w:rsidR="009F6301" w:rsidRDefault="009F6301" w:rsidP="002063EE"/>
    <w:p w14:paraId="11464130" w14:textId="70E1E330" w:rsidR="00067AED" w:rsidRPr="00067AED" w:rsidRDefault="00C032C6" w:rsidP="001018C2">
      <w:pPr>
        <w:rPr>
          <w:b/>
          <w:u w:val="single"/>
        </w:rPr>
      </w:pPr>
      <w:r w:rsidRPr="00067AED">
        <w:rPr>
          <w:b/>
          <w:u w:val="single"/>
        </w:rPr>
        <w:t>Sur le FAI RT 01</w:t>
      </w:r>
      <w:r w:rsidR="001018C2" w:rsidRPr="00067AED">
        <w:rPr>
          <w:b/>
          <w:u w:val="single"/>
        </w:rPr>
        <w:t xml:space="preserve">, on le met sur les ports FastEthernet0/0, </w:t>
      </w:r>
      <w:r w:rsidR="006835DC" w:rsidRPr="00067AED">
        <w:rPr>
          <w:b/>
          <w:u w:val="single"/>
        </w:rPr>
        <w:t>Serial0/0/0</w:t>
      </w:r>
      <w:r w:rsidR="007252C8" w:rsidRPr="00067AED">
        <w:rPr>
          <w:b/>
          <w:u w:val="single"/>
        </w:rPr>
        <w:t xml:space="preserve"> et Serial0/0/1</w:t>
      </w:r>
      <w:r w:rsidR="00FB4161">
        <w:rPr>
          <w:b/>
          <w:u w:val="single"/>
        </w:rPr>
        <w:t xml:space="preserve"> </w:t>
      </w:r>
      <w:r w:rsidRPr="00067AED">
        <w:rPr>
          <w:b/>
          <w:u w:val="single"/>
        </w:rPr>
        <w:t>:</w:t>
      </w:r>
    </w:p>
    <w:p w14:paraId="2B16DF92" w14:textId="77777777" w:rsidR="007252C8" w:rsidRPr="007252C8" w:rsidRDefault="007252C8" w:rsidP="007252C8">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proofErr w:type="spellStart"/>
      <w:r w:rsidRPr="007252C8">
        <w:rPr>
          <w:rFonts w:ascii="Monospace" w:eastAsia="Monospace" w:hAnsi="Monospace" w:cs="Monospace"/>
          <w:color w:val="FFFFFF" w:themeColor="background1"/>
          <w:sz w:val="20"/>
          <w:szCs w:val="16"/>
          <w:lang w:val="en-US"/>
        </w:rPr>
        <w:t>ip</w:t>
      </w:r>
      <w:proofErr w:type="spellEnd"/>
      <w:r w:rsidRPr="007252C8">
        <w:rPr>
          <w:rFonts w:ascii="Monospace" w:eastAsia="Monospace" w:hAnsi="Monospace" w:cs="Monospace"/>
          <w:color w:val="FFFFFF" w:themeColor="background1"/>
          <w:sz w:val="20"/>
          <w:szCs w:val="16"/>
          <w:lang w:val="en-US"/>
        </w:rPr>
        <w:t xml:space="preserve"> </w:t>
      </w:r>
      <w:proofErr w:type="spellStart"/>
      <w:r w:rsidRPr="007252C8">
        <w:rPr>
          <w:rFonts w:ascii="Monospace" w:eastAsia="Monospace" w:hAnsi="Monospace" w:cs="Monospace"/>
          <w:color w:val="FFFFFF" w:themeColor="background1"/>
          <w:sz w:val="20"/>
          <w:szCs w:val="16"/>
          <w:lang w:val="en-US"/>
        </w:rPr>
        <w:t>cef</w:t>
      </w:r>
      <w:proofErr w:type="spellEnd"/>
    </w:p>
    <w:p w14:paraId="7F40E105" w14:textId="77777777" w:rsidR="00D57D0A" w:rsidRDefault="007252C8" w:rsidP="00D57D0A">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7252C8">
        <w:rPr>
          <w:rFonts w:ascii="Monospace" w:eastAsia="Monospace" w:hAnsi="Monospace" w:cs="Monospace"/>
          <w:color w:val="FFFFFF" w:themeColor="background1"/>
          <w:sz w:val="20"/>
          <w:szCs w:val="16"/>
          <w:lang w:val="en-US"/>
        </w:rPr>
        <w:t xml:space="preserve">ipv6 </w:t>
      </w:r>
      <w:proofErr w:type="gramStart"/>
      <w:r w:rsidRPr="007252C8">
        <w:rPr>
          <w:rFonts w:ascii="Monospace" w:eastAsia="Monospace" w:hAnsi="Monospace" w:cs="Monospace"/>
          <w:color w:val="FFFFFF" w:themeColor="background1"/>
          <w:sz w:val="20"/>
          <w:szCs w:val="16"/>
          <w:lang w:val="en-US"/>
        </w:rPr>
        <w:t>unicast-routing</w:t>
      </w:r>
      <w:proofErr w:type="gramEnd"/>
    </w:p>
    <w:p w14:paraId="3859F7A3" w14:textId="6369C525" w:rsidR="001018C2" w:rsidRPr="007252C8" w:rsidRDefault="00D57D0A" w:rsidP="007252C8">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Pr>
          <w:rFonts w:ascii="Monospace" w:eastAsia="Monospace" w:hAnsi="Monospace" w:cs="Monospace"/>
          <w:color w:val="FFFFFF" w:themeColor="background1"/>
          <w:sz w:val="20"/>
          <w:szCs w:val="16"/>
          <w:lang w:val="en-US"/>
        </w:rPr>
        <w:t xml:space="preserve">ipv6 </w:t>
      </w:r>
      <w:proofErr w:type="spellStart"/>
      <w:r>
        <w:rPr>
          <w:rFonts w:ascii="Monospace" w:eastAsia="Monospace" w:hAnsi="Monospace" w:cs="Monospace"/>
          <w:color w:val="FFFFFF" w:themeColor="background1"/>
          <w:sz w:val="20"/>
          <w:szCs w:val="16"/>
          <w:lang w:val="en-US"/>
        </w:rPr>
        <w:t>cef</w:t>
      </w:r>
      <w:proofErr w:type="spellEnd"/>
      <w:r w:rsidR="00C032C6" w:rsidRPr="007252C8">
        <w:rPr>
          <w:rFonts w:ascii="Monospace" w:eastAsia="Monospace" w:hAnsi="Monospace" w:cs="Monospace"/>
          <w:color w:val="FFFFFF" w:themeColor="background1"/>
          <w:sz w:val="20"/>
          <w:szCs w:val="16"/>
          <w:lang w:val="en-US"/>
        </w:rPr>
        <w:br/>
      </w:r>
      <w:r w:rsidR="001018C2" w:rsidRPr="007252C8">
        <w:rPr>
          <w:rFonts w:ascii="Monospace" w:eastAsia="Monospace" w:hAnsi="Monospace" w:cs="Monospace"/>
          <w:color w:val="FFFFFF" w:themeColor="background1"/>
          <w:sz w:val="20"/>
          <w:szCs w:val="16"/>
          <w:lang w:val="en-US"/>
        </w:rPr>
        <w:t>interface FastEthernet0/0</w:t>
      </w:r>
    </w:p>
    <w:p w14:paraId="6E7DECD9" w14:textId="77777777" w:rsidR="001018C2" w:rsidRPr="007252C8" w:rsidRDefault="001018C2" w:rsidP="007252C8">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7252C8">
        <w:rPr>
          <w:rFonts w:ascii="Monospace" w:eastAsia="Monospace" w:hAnsi="Monospace" w:cs="Monospace"/>
          <w:color w:val="FFFFFF" w:themeColor="background1"/>
          <w:sz w:val="20"/>
          <w:szCs w:val="16"/>
          <w:lang w:val="en-US"/>
        </w:rPr>
        <w:t xml:space="preserve"> ipv6 address 2001:DB8:</w:t>
      </w:r>
      <w:proofErr w:type="gramStart"/>
      <w:r w:rsidRPr="007252C8">
        <w:rPr>
          <w:rFonts w:ascii="Monospace" w:eastAsia="Monospace" w:hAnsi="Monospace" w:cs="Monospace"/>
          <w:color w:val="FFFFFF" w:themeColor="background1"/>
          <w:sz w:val="20"/>
          <w:szCs w:val="16"/>
          <w:lang w:val="en-US"/>
        </w:rPr>
        <w:t>6000::</w:t>
      </w:r>
      <w:proofErr w:type="gramEnd"/>
      <w:r w:rsidRPr="007252C8">
        <w:rPr>
          <w:rFonts w:ascii="Monospace" w:eastAsia="Monospace" w:hAnsi="Monospace" w:cs="Monospace"/>
          <w:color w:val="FFFFFF" w:themeColor="background1"/>
          <w:sz w:val="20"/>
          <w:szCs w:val="16"/>
          <w:lang w:val="en-US"/>
        </w:rPr>
        <w:t>1/64</w:t>
      </w:r>
    </w:p>
    <w:p w14:paraId="6FF4295B" w14:textId="29FAC6CC" w:rsidR="001018C2" w:rsidRPr="007252C8" w:rsidRDefault="001018C2" w:rsidP="007252C8">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7252C8">
        <w:rPr>
          <w:rFonts w:ascii="Monospace" w:eastAsia="Monospace" w:hAnsi="Monospace" w:cs="Monospace"/>
          <w:color w:val="FFFFFF" w:themeColor="background1"/>
          <w:sz w:val="20"/>
          <w:szCs w:val="16"/>
          <w:lang w:val="en-US"/>
        </w:rPr>
        <w:t xml:space="preserve"> ipv6 </w:t>
      </w:r>
      <w:r w:rsidR="00D506E2">
        <w:rPr>
          <w:rFonts w:ascii="Monospace" w:eastAsia="Monospace" w:hAnsi="Monospace" w:cs="Monospace"/>
          <w:color w:val="FFFFFF" w:themeColor="background1"/>
          <w:sz w:val="20"/>
          <w:szCs w:val="16"/>
          <w:lang w:val="en-US"/>
        </w:rPr>
        <w:t>OSPF</w:t>
      </w:r>
      <w:r w:rsidRPr="007252C8">
        <w:rPr>
          <w:rFonts w:ascii="Monospace" w:eastAsia="Monospace" w:hAnsi="Monospace" w:cs="Monospace"/>
          <w:color w:val="FFFFFF" w:themeColor="background1"/>
          <w:sz w:val="20"/>
          <w:szCs w:val="16"/>
          <w:lang w:val="en-US"/>
        </w:rPr>
        <w:t xml:space="preserve"> network point-to-point</w:t>
      </w:r>
    </w:p>
    <w:p w14:paraId="4EE3A38A" w14:textId="3E996036" w:rsidR="00C032C6" w:rsidRPr="007252C8" w:rsidRDefault="001018C2" w:rsidP="007252C8">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7252C8">
        <w:rPr>
          <w:rFonts w:ascii="Monospace" w:eastAsia="Monospace" w:hAnsi="Monospace" w:cs="Monospace"/>
          <w:color w:val="FFFFFF" w:themeColor="background1"/>
          <w:sz w:val="20"/>
          <w:szCs w:val="16"/>
          <w:lang w:val="en-US"/>
        </w:rPr>
        <w:t xml:space="preserve"> ipv6 </w:t>
      </w:r>
      <w:r w:rsidR="00D506E2">
        <w:rPr>
          <w:rFonts w:ascii="Monospace" w:eastAsia="Monospace" w:hAnsi="Monospace" w:cs="Monospace"/>
          <w:color w:val="FFFFFF" w:themeColor="background1"/>
          <w:sz w:val="20"/>
          <w:szCs w:val="16"/>
          <w:lang w:val="en-US"/>
        </w:rPr>
        <w:t>OSPF</w:t>
      </w:r>
      <w:r w:rsidRPr="007252C8">
        <w:rPr>
          <w:rFonts w:ascii="Monospace" w:eastAsia="Monospace" w:hAnsi="Monospace" w:cs="Monospace"/>
          <w:color w:val="FFFFFF" w:themeColor="background1"/>
          <w:sz w:val="20"/>
          <w:szCs w:val="16"/>
          <w:lang w:val="en-US"/>
        </w:rPr>
        <w:t xml:space="preserve"> 1 area 0</w:t>
      </w:r>
    </w:p>
    <w:p w14:paraId="430B7F2C" w14:textId="4FA7B87F" w:rsidR="001018C2" w:rsidRPr="007252C8" w:rsidRDefault="001018C2" w:rsidP="007252C8">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7252C8">
        <w:rPr>
          <w:rFonts w:ascii="Monospace" w:eastAsia="Monospace" w:hAnsi="Monospace" w:cs="Monospace"/>
          <w:color w:val="FFFFFF" w:themeColor="background1"/>
          <w:sz w:val="20"/>
          <w:szCs w:val="16"/>
          <w:lang w:val="en-US"/>
        </w:rPr>
        <w:t>exit</w:t>
      </w:r>
    </w:p>
    <w:p w14:paraId="194C44C9" w14:textId="0DDF5A46" w:rsidR="006835DC" w:rsidRPr="007252C8" w:rsidRDefault="006835DC" w:rsidP="007252C8">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7252C8">
        <w:rPr>
          <w:rFonts w:ascii="Monospace" w:eastAsia="Monospace" w:hAnsi="Monospace" w:cs="Monospace"/>
          <w:color w:val="FFFFFF" w:themeColor="background1"/>
          <w:sz w:val="20"/>
          <w:szCs w:val="16"/>
          <w:lang w:val="en-US"/>
        </w:rPr>
        <w:t>interface Serial0/0/0</w:t>
      </w:r>
    </w:p>
    <w:p w14:paraId="1DF79D5A" w14:textId="77777777" w:rsidR="006835DC" w:rsidRPr="007252C8" w:rsidRDefault="006835DC" w:rsidP="007252C8">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7252C8">
        <w:rPr>
          <w:rFonts w:ascii="Monospace" w:eastAsia="Monospace" w:hAnsi="Monospace" w:cs="Monospace"/>
          <w:color w:val="FFFFFF" w:themeColor="background1"/>
          <w:sz w:val="20"/>
          <w:szCs w:val="16"/>
          <w:lang w:val="en-US"/>
        </w:rPr>
        <w:t xml:space="preserve"> ipv6 address </w:t>
      </w:r>
      <w:proofErr w:type="gramStart"/>
      <w:r w:rsidRPr="007252C8">
        <w:rPr>
          <w:rFonts w:ascii="Monospace" w:eastAsia="Monospace" w:hAnsi="Monospace" w:cs="Monospace"/>
          <w:color w:val="FFFFFF" w:themeColor="background1"/>
          <w:sz w:val="20"/>
          <w:szCs w:val="16"/>
          <w:lang w:val="en-US"/>
        </w:rPr>
        <w:t>2001:DB8:A000</w:t>
      </w:r>
      <w:proofErr w:type="gramEnd"/>
      <w:r w:rsidRPr="007252C8">
        <w:rPr>
          <w:rFonts w:ascii="Monospace" w:eastAsia="Monospace" w:hAnsi="Monospace" w:cs="Monospace"/>
          <w:color w:val="FFFFFF" w:themeColor="background1"/>
          <w:sz w:val="20"/>
          <w:szCs w:val="16"/>
          <w:lang w:val="en-US"/>
        </w:rPr>
        <w:t>::1/64</w:t>
      </w:r>
    </w:p>
    <w:p w14:paraId="3F5C405D" w14:textId="5339D802" w:rsidR="006835DC" w:rsidRPr="007252C8" w:rsidRDefault="006835DC" w:rsidP="007252C8">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7252C8">
        <w:rPr>
          <w:rFonts w:ascii="Monospace" w:eastAsia="Monospace" w:hAnsi="Monospace" w:cs="Monospace"/>
          <w:color w:val="FFFFFF" w:themeColor="background1"/>
          <w:sz w:val="20"/>
          <w:szCs w:val="16"/>
          <w:lang w:val="en-US"/>
        </w:rPr>
        <w:t xml:space="preserve"> ipv6 </w:t>
      </w:r>
      <w:r w:rsidR="00D506E2">
        <w:rPr>
          <w:rFonts w:ascii="Monospace" w:eastAsia="Monospace" w:hAnsi="Monospace" w:cs="Monospace"/>
          <w:color w:val="FFFFFF" w:themeColor="background1"/>
          <w:sz w:val="20"/>
          <w:szCs w:val="16"/>
          <w:lang w:val="en-US"/>
        </w:rPr>
        <w:t>OSPF</w:t>
      </w:r>
      <w:r w:rsidRPr="007252C8">
        <w:rPr>
          <w:rFonts w:ascii="Monospace" w:eastAsia="Monospace" w:hAnsi="Monospace" w:cs="Monospace"/>
          <w:color w:val="FFFFFF" w:themeColor="background1"/>
          <w:sz w:val="20"/>
          <w:szCs w:val="16"/>
          <w:lang w:val="en-US"/>
        </w:rPr>
        <w:t xml:space="preserve"> network point-to-point</w:t>
      </w:r>
    </w:p>
    <w:p w14:paraId="2596EBAE" w14:textId="19DCD66A" w:rsidR="001018C2" w:rsidRPr="007252C8" w:rsidRDefault="006835DC" w:rsidP="007252C8">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7252C8">
        <w:rPr>
          <w:rFonts w:ascii="Monospace" w:eastAsia="Monospace" w:hAnsi="Monospace" w:cs="Monospace"/>
          <w:color w:val="FFFFFF" w:themeColor="background1"/>
          <w:sz w:val="20"/>
          <w:szCs w:val="16"/>
          <w:lang w:val="en-US"/>
        </w:rPr>
        <w:t xml:space="preserve"> ipv6 </w:t>
      </w:r>
      <w:r w:rsidR="00D506E2">
        <w:rPr>
          <w:rFonts w:ascii="Monospace" w:eastAsia="Monospace" w:hAnsi="Monospace" w:cs="Monospace"/>
          <w:color w:val="FFFFFF" w:themeColor="background1"/>
          <w:sz w:val="20"/>
          <w:szCs w:val="16"/>
          <w:lang w:val="en-US"/>
        </w:rPr>
        <w:t>OSPF</w:t>
      </w:r>
      <w:r w:rsidRPr="007252C8">
        <w:rPr>
          <w:rFonts w:ascii="Monospace" w:eastAsia="Monospace" w:hAnsi="Monospace" w:cs="Monospace"/>
          <w:color w:val="FFFFFF" w:themeColor="background1"/>
          <w:sz w:val="20"/>
          <w:szCs w:val="16"/>
          <w:lang w:val="en-US"/>
        </w:rPr>
        <w:t xml:space="preserve"> 1 area 0</w:t>
      </w:r>
    </w:p>
    <w:p w14:paraId="032401DF" w14:textId="1D84B532" w:rsidR="006835DC" w:rsidRPr="007252C8" w:rsidRDefault="006835DC" w:rsidP="007252C8">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7252C8">
        <w:rPr>
          <w:rFonts w:ascii="Monospace" w:eastAsia="Monospace" w:hAnsi="Monospace" w:cs="Monospace"/>
          <w:color w:val="FFFFFF" w:themeColor="background1"/>
          <w:sz w:val="20"/>
          <w:szCs w:val="16"/>
          <w:lang w:val="en-US"/>
        </w:rPr>
        <w:t>exit</w:t>
      </w:r>
    </w:p>
    <w:p w14:paraId="042A2E5F" w14:textId="77FE481F" w:rsidR="00B3477D" w:rsidRPr="007252C8" w:rsidRDefault="00B3477D" w:rsidP="007252C8">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7252C8">
        <w:rPr>
          <w:rFonts w:ascii="Monospace" w:eastAsia="Monospace" w:hAnsi="Monospace" w:cs="Monospace"/>
          <w:color w:val="FFFFFF" w:themeColor="background1"/>
          <w:sz w:val="20"/>
          <w:szCs w:val="16"/>
          <w:lang w:val="en-US"/>
        </w:rPr>
        <w:t>interface Serial0/0/1</w:t>
      </w:r>
    </w:p>
    <w:p w14:paraId="6141ADB4" w14:textId="77777777" w:rsidR="00B3477D" w:rsidRPr="007252C8" w:rsidRDefault="00B3477D" w:rsidP="007252C8">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7252C8">
        <w:rPr>
          <w:rFonts w:ascii="Monospace" w:eastAsia="Monospace" w:hAnsi="Monospace" w:cs="Monospace"/>
          <w:color w:val="FFFFFF" w:themeColor="background1"/>
          <w:sz w:val="20"/>
          <w:szCs w:val="16"/>
          <w:lang w:val="en-US"/>
        </w:rPr>
        <w:t xml:space="preserve"> ipv6 address 2001:DB8:</w:t>
      </w:r>
      <w:proofErr w:type="gramStart"/>
      <w:r w:rsidRPr="007252C8">
        <w:rPr>
          <w:rFonts w:ascii="Monospace" w:eastAsia="Monospace" w:hAnsi="Monospace" w:cs="Monospace"/>
          <w:color w:val="FFFFFF" w:themeColor="background1"/>
          <w:sz w:val="20"/>
          <w:szCs w:val="16"/>
          <w:lang w:val="en-US"/>
        </w:rPr>
        <w:t>8000::</w:t>
      </w:r>
      <w:proofErr w:type="gramEnd"/>
      <w:r w:rsidRPr="007252C8">
        <w:rPr>
          <w:rFonts w:ascii="Monospace" w:eastAsia="Monospace" w:hAnsi="Monospace" w:cs="Monospace"/>
          <w:color w:val="FFFFFF" w:themeColor="background1"/>
          <w:sz w:val="20"/>
          <w:szCs w:val="16"/>
          <w:lang w:val="en-US"/>
        </w:rPr>
        <w:t>1/64</w:t>
      </w:r>
    </w:p>
    <w:p w14:paraId="2FB1BF43" w14:textId="0D705171" w:rsidR="00B3477D" w:rsidRPr="007252C8" w:rsidRDefault="00B3477D" w:rsidP="007252C8">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7252C8">
        <w:rPr>
          <w:rFonts w:ascii="Monospace" w:eastAsia="Monospace" w:hAnsi="Monospace" w:cs="Monospace"/>
          <w:color w:val="FFFFFF" w:themeColor="background1"/>
          <w:sz w:val="20"/>
          <w:szCs w:val="16"/>
          <w:lang w:val="en-US"/>
        </w:rPr>
        <w:t xml:space="preserve"> ipv6 </w:t>
      </w:r>
      <w:r w:rsidR="00D506E2">
        <w:rPr>
          <w:rFonts w:ascii="Monospace" w:eastAsia="Monospace" w:hAnsi="Monospace" w:cs="Monospace"/>
          <w:color w:val="FFFFFF" w:themeColor="background1"/>
          <w:sz w:val="20"/>
          <w:szCs w:val="16"/>
          <w:lang w:val="en-US"/>
        </w:rPr>
        <w:t>OSPF</w:t>
      </w:r>
      <w:r w:rsidRPr="007252C8">
        <w:rPr>
          <w:rFonts w:ascii="Monospace" w:eastAsia="Monospace" w:hAnsi="Monospace" w:cs="Monospace"/>
          <w:color w:val="FFFFFF" w:themeColor="background1"/>
          <w:sz w:val="20"/>
          <w:szCs w:val="16"/>
          <w:lang w:val="en-US"/>
        </w:rPr>
        <w:t xml:space="preserve"> network point-to-point</w:t>
      </w:r>
    </w:p>
    <w:p w14:paraId="08C0AF12" w14:textId="46125B81" w:rsidR="00B3477D" w:rsidRPr="007252C8" w:rsidRDefault="00B3477D" w:rsidP="007252C8">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7252C8">
        <w:rPr>
          <w:rFonts w:ascii="Monospace" w:eastAsia="Monospace" w:hAnsi="Monospace" w:cs="Monospace"/>
          <w:color w:val="FFFFFF" w:themeColor="background1"/>
          <w:sz w:val="20"/>
          <w:szCs w:val="16"/>
          <w:lang w:val="en-US"/>
        </w:rPr>
        <w:t xml:space="preserve"> ipv6 </w:t>
      </w:r>
      <w:r w:rsidR="00D506E2">
        <w:rPr>
          <w:rFonts w:ascii="Monospace" w:eastAsia="Monospace" w:hAnsi="Monospace" w:cs="Monospace"/>
          <w:color w:val="FFFFFF" w:themeColor="background1"/>
          <w:sz w:val="20"/>
          <w:szCs w:val="16"/>
          <w:lang w:val="en-US"/>
        </w:rPr>
        <w:t>OSPF</w:t>
      </w:r>
      <w:r w:rsidRPr="007252C8">
        <w:rPr>
          <w:rFonts w:ascii="Monospace" w:eastAsia="Monospace" w:hAnsi="Monospace" w:cs="Monospace"/>
          <w:color w:val="FFFFFF" w:themeColor="background1"/>
          <w:sz w:val="20"/>
          <w:szCs w:val="16"/>
          <w:lang w:val="en-US"/>
        </w:rPr>
        <w:t xml:space="preserve"> 1 area 0</w:t>
      </w:r>
    </w:p>
    <w:p w14:paraId="273A7156" w14:textId="0843ECD5" w:rsidR="00B3477D" w:rsidRPr="007252C8" w:rsidRDefault="00B3477D" w:rsidP="007252C8">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7252C8">
        <w:rPr>
          <w:rFonts w:ascii="Monospace" w:eastAsia="Monospace" w:hAnsi="Monospace" w:cs="Monospace"/>
          <w:color w:val="FFFFFF" w:themeColor="background1"/>
          <w:sz w:val="20"/>
          <w:szCs w:val="16"/>
          <w:lang w:val="en-US"/>
        </w:rPr>
        <w:t>exit</w:t>
      </w:r>
    </w:p>
    <w:p w14:paraId="6913886F" w14:textId="32C0BA03" w:rsidR="00062C41" w:rsidRPr="007D23C4" w:rsidRDefault="00062C41" w:rsidP="007252C8">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rPr>
      </w:pPr>
      <w:proofErr w:type="gramStart"/>
      <w:r w:rsidRPr="007D23C4">
        <w:rPr>
          <w:rFonts w:ascii="Monospace" w:eastAsia="Monospace" w:hAnsi="Monospace" w:cs="Monospace"/>
          <w:color w:val="FFFFFF" w:themeColor="background1"/>
          <w:sz w:val="20"/>
          <w:szCs w:val="16"/>
        </w:rPr>
        <w:lastRenderedPageBreak/>
        <w:t>ipv</w:t>
      </w:r>
      <w:proofErr w:type="gramEnd"/>
      <w:r w:rsidRPr="007D23C4">
        <w:rPr>
          <w:rFonts w:ascii="Monospace" w:eastAsia="Monospace" w:hAnsi="Monospace" w:cs="Monospace"/>
          <w:color w:val="FFFFFF" w:themeColor="background1"/>
          <w:sz w:val="20"/>
          <w:szCs w:val="16"/>
        </w:rPr>
        <w:t xml:space="preserve">6 router </w:t>
      </w:r>
      <w:r w:rsidR="00D506E2" w:rsidRPr="007D23C4">
        <w:rPr>
          <w:rFonts w:ascii="Monospace" w:eastAsia="Monospace" w:hAnsi="Monospace" w:cs="Monospace"/>
          <w:color w:val="FFFFFF" w:themeColor="background1"/>
          <w:sz w:val="20"/>
          <w:szCs w:val="16"/>
        </w:rPr>
        <w:t>OSPF</w:t>
      </w:r>
      <w:r w:rsidRPr="007D23C4">
        <w:rPr>
          <w:rFonts w:ascii="Monospace" w:eastAsia="Monospace" w:hAnsi="Monospace" w:cs="Monospace"/>
          <w:color w:val="FFFFFF" w:themeColor="background1"/>
          <w:sz w:val="20"/>
          <w:szCs w:val="16"/>
        </w:rPr>
        <w:t xml:space="preserve"> 1</w:t>
      </w:r>
    </w:p>
    <w:p w14:paraId="7719171C" w14:textId="2D65FE17" w:rsidR="00E172B2" w:rsidRPr="007D23C4" w:rsidRDefault="00062C41" w:rsidP="007252C8">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rPr>
      </w:pPr>
      <w:r w:rsidRPr="007D23C4">
        <w:rPr>
          <w:rFonts w:ascii="Monospace" w:eastAsia="Monospace" w:hAnsi="Monospace" w:cs="Monospace"/>
          <w:color w:val="FFFFFF" w:themeColor="background1"/>
          <w:sz w:val="20"/>
          <w:szCs w:val="16"/>
        </w:rPr>
        <w:t xml:space="preserve"> </w:t>
      </w:r>
      <w:proofErr w:type="gramStart"/>
      <w:r w:rsidRPr="007D23C4">
        <w:rPr>
          <w:rFonts w:ascii="Monospace" w:eastAsia="Monospace" w:hAnsi="Monospace" w:cs="Monospace"/>
          <w:color w:val="FFFFFF" w:themeColor="background1"/>
          <w:sz w:val="20"/>
          <w:szCs w:val="16"/>
        </w:rPr>
        <w:t>router</w:t>
      </w:r>
      <w:proofErr w:type="gramEnd"/>
      <w:r w:rsidRPr="007D23C4">
        <w:rPr>
          <w:rFonts w:ascii="Monospace" w:eastAsia="Monospace" w:hAnsi="Monospace" w:cs="Monospace"/>
          <w:color w:val="FFFFFF" w:themeColor="background1"/>
          <w:sz w:val="20"/>
          <w:szCs w:val="16"/>
        </w:rPr>
        <w:t>-id 3.3.3.3</w:t>
      </w:r>
    </w:p>
    <w:p w14:paraId="4ACA15FE" w14:textId="77777777" w:rsidR="00586F61" w:rsidRDefault="00586F61" w:rsidP="007252C8">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Pr>
          <w:rFonts w:ascii="Monospace" w:eastAsia="Monospace" w:hAnsi="Monospace" w:cs="Monospace"/>
          <w:color w:val="FFFFFF" w:themeColor="background1"/>
          <w:sz w:val="20"/>
          <w:szCs w:val="16"/>
          <w:lang w:val="en-US"/>
        </w:rPr>
        <w:t>end</w:t>
      </w:r>
    </w:p>
    <w:p w14:paraId="57BC2958" w14:textId="3A402B4E" w:rsidR="00062C41" w:rsidRPr="007252C8" w:rsidRDefault="00062C41" w:rsidP="007252C8">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7252C8">
        <w:rPr>
          <w:rFonts w:ascii="Monospace" w:eastAsia="Monospace" w:hAnsi="Monospace" w:cs="Monospace"/>
          <w:color w:val="FFFFFF" w:themeColor="background1"/>
          <w:sz w:val="20"/>
          <w:szCs w:val="16"/>
          <w:lang w:val="en-US"/>
        </w:rPr>
        <w:t>copy running-config startup-config</w:t>
      </w:r>
    </w:p>
    <w:p w14:paraId="6C2E8A23" w14:textId="77777777" w:rsidR="00B3477D" w:rsidRPr="00062C41" w:rsidRDefault="00B3477D" w:rsidP="006835DC">
      <w:pPr>
        <w:rPr>
          <w:lang w:val="en-US"/>
        </w:rPr>
      </w:pPr>
    </w:p>
    <w:p w14:paraId="1B42FB53" w14:textId="26B66FA5" w:rsidR="00877F6C" w:rsidRPr="00B6561D" w:rsidRDefault="001018C2" w:rsidP="002063EE">
      <w:pPr>
        <w:rPr>
          <w:b/>
          <w:u w:val="single"/>
        </w:rPr>
      </w:pPr>
      <w:r w:rsidRPr="00067AED">
        <w:rPr>
          <w:b/>
          <w:u w:val="single"/>
        </w:rPr>
        <w:t>Sur le FAI RT 02</w:t>
      </w:r>
      <w:r w:rsidR="00067AED">
        <w:rPr>
          <w:b/>
          <w:u w:val="single"/>
        </w:rPr>
        <w:t xml:space="preserve">, on le met sur les ports </w:t>
      </w:r>
      <w:r w:rsidR="00B6561D" w:rsidRPr="00B6561D">
        <w:rPr>
          <w:b/>
          <w:u w:val="single"/>
        </w:rPr>
        <w:t>FastEthernet0/0</w:t>
      </w:r>
      <w:r w:rsidR="00B6561D">
        <w:rPr>
          <w:b/>
          <w:u w:val="single"/>
        </w:rPr>
        <w:t xml:space="preserve">, </w:t>
      </w:r>
      <w:r w:rsidR="00B6561D" w:rsidRPr="00B6561D">
        <w:rPr>
          <w:b/>
          <w:u w:val="single"/>
        </w:rPr>
        <w:t>Serial0/0/0</w:t>
      </w:r>
      <w:r w:rsidR="00B6561D">
        <w:rPr>
          <w:b/>
          <w:u w:val="single"/>
        </w:rPr>
        <w:t xml:space="preserve">, </w:t>
      </w:r>
      <w:r w:rsidR="00B6561D" w:rsidRPr="00B6561D">
        <w:rPr>
          <w:b/>
          <w:u w:val="single"/>
        </w:rPr>
        <w:t>Serial0/0/1</w:t>
      </w:r>
      <w:r w:rsidR="00FB4161">
        <w:rPr>
          <w:b/>
          <w:u w:val="single"/>
        </w:rPr>
        <w:t xml:space="preserve"> </w:t>
      </w:r>
      <w:r w:rsidRPr="00067AED">
        <w:rPr>
          <w:b/>
          <w:u w:val="single"/>
        </w:rPr>
        <w:t>:</w:t>
      </w:r>
    </w:p>
    <w:p w14:paraId="52DBE1B6" w14:textId="77777777" w:rsidR="00586497" w:rsidRPr="00B6561D" w:rsidRDefault="00586497" w:rsidP="00B6561D">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proofErr w:type="spellStart"/>
      <w:r w:rsidRPr="00B6561D">
        <w:rPr>
          <w:rFonts w:ascii="Monospace" w:eastAsia="Monospace" w:hAnsi="Monospace" w:cs="Monospace"/>
          <w:color w:val="FFFFFF" w:themeColor="background1"/>
          <w:sz w:val="20"/>
          <w:szCs w:val="16"/>
          <w:lang w:val="en-US"/>
        </w:rPr>
        <w:t>ip</w:t>
      </w:r>
      <w:proofErr w:type="spellEnd"/>
      <w:r w:rsidRPr="00B6561D">
        <w:rPr>
          <w:rFonts w:ascii="Monospace" w:eastAsia="Monospace" w:hAnsi="Monospace" w:cs="Monospace"/>
          <w:color w:val="FFFFFF" w:themeColor="background1"/>
          <w:sz w:val="20"/>
          <w:szCs w:val="16"/>
          <w:lang w:val="en-US"/>
        </w:rPr>
        <w:t xml:space="preserve"> </w:t>
      </w:r>
      <w:proofErr w:type="spellStart"/>
      <w:r w:rsidRPr="00B6561D">
        <w:rPr>
          <w:rFonts w:ascii="Monospace" w:eastAsia="Monospace" w:hAnsi="Monospace" w:cs="Monospace"/>
          <w:color w:val="FFFFFF" w:themeColor="background1"/>
          <w:sz w:val="20"/>
          <w:szCs w:val="16"/>
          <w:lang w:val="en-US"/>
        </w:rPr>
        <w:t>cef</w:t>
      </w:r>
      <w:proofErr w:type="spellEnd"/>
    </w:p>
    <w:p w14:paraId="1A60C5C9" w14:textId="77777777" w:rsidR="00D57D0A" w:rsidRDefault="00586497" w:rsidP="00B6561D">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B6561D">
        <w:rPr>
          <w:rFonts w:ascii="Monospace" w:eastAsia="Monospace" w:hAnsi="Monospace" w:cs="Monospace"/>
          <w:color w:val="FFFFFF" w:themeColor="background1"/>
          <w:sz w:val="20"/>
          <w:szCs w:val="16"/>
          <w:lang w:val="en-US"/>
        </w:rPr>
        <w:t xml:space="preserve">ipv6 </w:t>
      </w:r>
      <w:proofErr w:type="gramStart"/>
      <w:r w:rsidRPr="00B6561D">
        <w:rPr>
          <w:rFonts w:ascii="Monospace" w:eastAsia="Monospace" w:hAnsi="Monospace" w:cs="Monospace"/>
          <w:color w:val="FFFFFF" w:themeColor="background1"/>
          <w:sz w:val="20"/>
          <w:szCs w:val="16"/>
          <w:lang w:val="en-US"/>
        </w:rPr>
        <w:t>unicast-routing</w:t>
      </w:r>
      <w:proofErr w:type="gramEnd"/>
    </w:p>
    <w:p w14:paraId="69ECDD3B" w14:textId="73BB91B8" w:rsidR="00A520D2" w:rsidRPr="00B6561D" w:rsidRDefault="00D57D0A" w:rsidP="00B6561D">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Pr>
          <w:rFonts w:ascii="Monospace" w:eastAsia="Monospace" w:hAnsi="Monospace" w:cs="Monospace"/>
          <w:color w:val="FFFFFF" w:themeColor="background1"/>
          <w:sz w:val="20"/>
          <w:szCs w:val="16"/>
          <w:lang w:val="en-US"/>
        </w:rPr>
        <w:t xml:space="preserve">ipv6 </w:t>
      </w:r>
      <w:proofErr w:type="spellStart"/>
      <w:r>
        <w:rPr>
          <w:rFonts w:ascii="Monospace" w:eastAsia="Monospace" w:hAnsi="Monospace" w:cs="Monospace"/>
          <w:color w:val="FFFFFF" w:themeColor="background1"/>
          <w:sz w:val="20"/>
          <w:szCs w:val="16"/>
          <w:lang w:val="en-US"/>
        </w:rPr>
        <w:t>cef</w:t>
      </w:r>
      <w:proofErr w:type="spellEnd"/>
      <w:r w:rsidR="00A520D2" w:rsidRPr="00B6561D">
        <w:rPr>
          <w:rFonts w:ascii="Monospace" w:eastAsia="Monospace" w:hAnsi="Monospace" w:cs="Monospace"/>
          <w:color w:val="FFFFFF" w:themeColor="background1"/>
          <w:sz w:val="20"/>
          <w:szCs w:val="16"/>
          <w:lang w:val="en-US"/>
        </w:rPr>
        <w:br/>
        <w:t>interface FastEthernet0/0</w:t>
      </w:r>
    </w:p>
    <w:p w14:paraId="3EF0134D" w14:textId="77777777" w:rsidR="00A520D2" w:rsidRPr="00B6561D" w:rsidRDefault="00A520D2" w:rsidP="00B6561D">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B6561D">
        <w:rPr>
          <w:rFonts w:ascii="Monospace" w:eastAsia="Monospace" w:hAnsi="Monospace" w:cs="Monospace"/>
          <w:color w:val="FFFFFF" w:themeColor="background1"/>
          <w:sz w:val="20"/>
          <w:szCs w:val="16"/>
          <w:lang w:val="en-US"/>
        </w:rPr>
        <w:t xml:space="preserve"> ipv6 address 2001:DB8:</w:t>
      </w:r>
      <w:proofErr w:type="gramStart"/>
      <w:r w:rsidRPr="00B6561D">
        <w:rPr>
          <w:rFonts w:ascii="Monospace" w:eastAsia="Monospace" w:hAnsi="Monospace" w:cs="Monospace"/>
          <w:color w:val="FFFFFF" w:themeColor="background1"/>
          <w:sz w:val="20"/>
          <w:szCs w:val="16"/>
          <w:lang w:val="en-US"/>
        </w:rPr>
        <w:t>6000::</w:t>
      </w:r>
      <w:proofErr w:type="gramEnd"/>
      <w:r w:rsidRPr="00B6561D">
        <w:rPr>
          <w:rFonts w:ascii="Monospace" w:eastAsia="Monospace" w:hAnsi="Monospace" w:cs="Monospace"/>
          <w:color w:val="FFFFFF" w:themeColor="background1"/>
          <w:sz w:val="20"/>
          <w:szCs w:val="16"/>
          <w:lang w:val="en-US"/>
        </w:rPr>
        <w:t>1/64</w:t>
      </w:r>
    </w:p>
    <w:p w14:paraId="1B2135E9" w14:textId="15263EF4" w:rsidR="00A520D2" w:rsidRPr="00B6561D" w:rsidRDefault="00A520D2" w:rsidP="00B6561D">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B6561D">
        <w:rPr>
          <w:rFonts w:ascii="Monospace" w:eastAsia="Monospace" w:hAnsi="Monospace" w:cs="Monospace"/>
          <w:color w:val="FFFFFF" w:themeColor="background1"/>
          <w:sz w:val="20"/>
          <w:szCs w:val="16"/>
          <w:lang w:val="en-US"/>
        </w:rPr>
        <w:t xml:space="preserve"> ipv6 </w:t>
      </w:r>
      <w:r w:rsidR="00D506E2">
        <w:rPr>
          <w:rFonts w:ascii="Monospace" w:eastAsia="Monospace" w:hAnsi="Monospace" w:cs="Monospace"/>
          <w:color w:val="FFFFFF" w:themeColor="background1"/>
          <w:sz w:val="20"/>
          <w:szCs w:val="16"/>
          <w:lang w:val="en-US"/>
        </w:rPr>
        <w:t>OSPF</w:t>
      </w:r>
      <w:r w:rsidRPr="00B6561D">
        <w:rPr>
          <w:rFonts w:ascii="Monospace" w:eastAsia="Monospace" w:hAnsi="Monospace" w:cs="Monospace"/>
          <w:color w:val="FFFFFF" w:themeColor="background1"/>
          <w:sz w:val="20"/>
          <w:szCs w:val="16"/>
          <w:lang w:val="en-US"/>
        </w:rPr>
        <w:t xml:space="preserve"> network point-to-point</w:t>
      </w:r>
    </w:p>
    <w:p w14:paraId="262B16C8" w14:textId="647FB6B5" w:rsidR="00464009" w:rsidRDefault="00A520D2" w:rsidP="00B6561D">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B6561D">
        <w:rPr>
          <w:rFonts w:ascii="Monospace" w:eastAsia="Monospace" w:hAnsi="Monospace" w:cs="Monospace"/>
          <w:color w:val="FFFFFF" w:themeColor="background1"/>
          <w:sz w:val="20"/>
          <w:szCs w:val="16"/>
          <w:lang w:val="en-US"/>
        </w:rPr>
        <w:t xml:space="preserve"> ipv6 </w:t>
      </w:r>
      <w:r w:rsidR="00D506E2">
        <w:rPr>
          <w:rFonts w:ascii="Monospace" w:eastAsia="Monospace" w:hAnsi="Monospace" w:cs="Monospace"/>
          <w:color w:val="FFFFFF" w:themeColor="background1"/>
          <w:sz w:val="20"/>
          <w:szCs w:val="16"/>
          <w:lang w:val="en-US"/>
        </w:rPr>
        <w:t>OSPF</w:t>
      </w:r>
      <w:r w:rsidRPr="00B6561D">
        <w:rPr>
          <w:rFonts w:ascii="Monospace" w:eastAsia="Monospace" w:hAnsi="Monospace" w:cs="Monospace"/>
          <w:color w:val="FFFFFF" w:themeColor="background1"/>
          <w:sz w:val="20"/>
          <w:szCs w:val="16"/>
          <w:lang w:val="en-US"/>
        </w:rPr>
        <w:t xml:space="preserve"> 1 area 0</w:t>
      </w:r>
    </w:p>
    <w:p w14:paraId="7DB1F7DC" w14:textId="51834C2D" w:rsidR="008376E4" w:rsidRPr="00B6561D" w:rsidRDefault="00464009" w:rsidP="00B6561D">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Pr>
          <w:rFonts w:ascii="Monospace" w:eastAsia="Monospace" w:hAnsi="Monospace" w:cs="Monospace"/>
          <w:color w:val="FFFFFF" w:themeColor="background1"/>
          <w:sz w:val="20"/>
          <w:szCs w:val="16"/>
          <w:lang w:val="en-US"/>
        </w:rPr>
        <w:t>exit</w:t>
      </w:r>
      <w:r w:rsidR="008376E4" w:rsidRPr="00B6561D">
        <w:rPr>
          <w:rFonts w:ascii="Monospace" w:eastAsia="Monospace" w:hAnsi="Monospace" w:cs="Monospace"/>
          <w:color w:val="FFFFFF" w:themeColor="background1"/>
          <w:sz w:val="20"/>
          <w:szCs w:val="16"/>
          <w:lang w:val="en-US"/>
        </w:rPr>
        <w:br/>
        <w:t>interface Serial0/0/0</w:t>
      </w:r>
    </w:p>
    <w:p w14:paraId="2F7E9EAC" w14:textId="77777777" w:rsidR="008376E4" w:rsidRPr="00B6561D" w:rsidRDefault="008376E4" w:rsidP="00B6561D">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B6561D">
        <w:rPr>
          <w:rFonts w:ascii="Monospace" w:eastAsia="Monospace" w:hAnsi="Monospace" w:cs="Monospace"/>
          <w:color w:val="FFFFFF" w:themeColor="background1"/>
          <w:sz w:val="20"/>
          <w:szCs w:val="16"/>
          <w:lang w:val="en-US"/>
        </w:rPr>
        <w:t xml:space="preserve"> ipv6 address </w:t>
      </w:r>
      <w:proofErr w:type="gramStart"/>
      <w:r w:rsidRPr="00B6561D">
        <w:rPr>
          <w:rFonts w:ascii="Monospace" w:eastAsia="Monospace" w:hAnsi="Monospace" w:cs="Monospace"/>
          <w:color w:val="FFFFFF" w:themeColor="background1"/>
          <w:sz w:val="20"/>
          <w:szCs w:val="16"/>
          <w:lang w:val="en-US"/>
        </w:rPr>
        <w:t>2001:DB8:A000</w:t>
      </w:r>
      <w:proofErr w:type="gramEnd"/>
      <w:r w:rsidRPr="00B6561D">
        <w:rPr>
          <w:rFonts w:ascii="Monospace" w:eastAsia="Monospace" w:hAnsi="Monospace" w:cs="Monospace"/>
          <w:color w:val="FFFFFF" w:themeColor="background1"/>
          <w:sz w:val="20"/>
          <w:szCs w:val="16"/>
          <w:lang w:val="en-US"/>
        </w:rPr>
        <w:t>::1/64</w:t>
      </w:r>
    </w:p>
    <w:p w14:paraId="2799E7C1" w14:textId="754E5E2D" w:rsidR="008376E4" w:rsidRPr="00B6561D" w:rsidRDefault="008376E4" w:rsidP="00B6561D">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B6561D">
        <w:rPr>
          <w:rFonts w:ascii="Monospace" w:eastAsia="Monospace" w:hAnsi="Monospace" w:cs="Monospace"/>
          <w:color w:val="FFFFFF" w:themeColor="background1"/>
          <w:sz w:val="20"/>
          <w:szCs w:val="16"/>
          <w:lang w:val="en-US"/>
        </w:rPr>
        <w:t xml:space="preserve"> ipv6 </w:t>
      </w:r>
      <w:r w:rsidR="00D506E2">
        <w:rPr>
          <w:rFonts w:ascii="Monospace" w:eastAsia="Monospace" w:hAnsi="Monospace" w:cs="Monospace"/>
          <w:color w:val="FFFFFF" w:themeColor="background1"/>
          <w:sz w:val="20"/>
          <w:szCs w:val="16"/>
          <w:lang w:val="en-US"/>
        </w:rPr>
        <w:t>OSPF</w:t>
      </w:r>
      <w:r w:rsidRPr="00B6561D">
        <w:rPr>
          <w:rFonts w:ascii="Monospace" w:eastAsia="Monospace" w:hAnsi="Monospace" w:cs="Monospace"/>
          <w:color w:val="FFFFFF" w:themeColor="background1"/>
          <w:sz w:val="20"/>
          <w:szCs w:val="16"/>
          <w:lang w:val="en-US"/>
        </w:rPr>
        <w:t xml:space="preserve"> network point-to-point</w:t>
      </w:r>
    </w:p>
    <w:p w14:paraId="2ABEFCF4" w14:textId="7433EC36" w:rsidR="008A54F8" w:rsidRDefault="008376E4" w:rsidP="00B6561D">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B6561D">
        <w:rPr>
          <w:rFonts w:ascii="Monospace" w:eastAsia="Monospace" w:hAnsi="Monospace" w:cs="Monospace"/>
          <w:color w:val="FFFFFF" w:themeColor="background1"/>
          <w:sz w:val="20"/>
          <w:szCs w:val="16"/>
          <w:lang w:val="en-US"/>
        </w:rPr>
        <w:t xml:space="preserve"> ipv6 </w:t>
      </w:r>
      <w:r w:rsidR="00D506E2">
        <w:rPr>
          <w:rFonts w:ascii="Monospace" w:eastAsia="Monospace" w:hAnsi="Monospace" w:cs="Monospace"/>
          <w:color w:val="FFFFFF" w:themeColor="background1"/>
          <w:sz w:val="20"/>
          <w:szCs w:val="16"/>
          <w:lang w:val="en-US"/>
        </w:rPr>
        <w:t>OSPF</w:t>
      </w:r>
      <w:r w:rsidRPr="00B6561D">
        <w:rPr>
          <w:rFonts w:ascii="Monospace" w:eastAsia="Monospace" w:hAnsi="Monospace" w:cs="Monospace"/>
          <w:color w:val="FFFFFF" w:themeColor="background1"/>
          <w:sz w:val="20"/>
          <w:szCs w:val="16"/>
          <w:lang w:val="en-US"/>
        </w:rPr>
        <w:t xml:space="preserve"> 1 area 0</w:t>
      </w:r>
    </w:p>
    <w:p w14:paraId="7CB5D998" w14:textId="298D130D" w:rsidR="005457A9" w:rsidRPr="00B6561D" w:rsidRDefault="008A54F8" w:rsidP="00B6561D">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Pr>
          <w:rFonts w:ascii="Monospace" w:eastAsia="Monospace" w:hAnsi="Monospace" w:cs="Monospace"/>
          <w:color w:val="FFFFFF" w:themeColor="background1"/>
          <w:sz w:val="20"/>
          <w:szCs w:val="16"/>
          <w:lang w:val="en-US"/>
        </w:rPr>
        <w:t>exit</w:t>
      </w:r>
      <w:r w:rsidR="005457A9" w:rsidRPr="00B6561D">
        <w:rPr>
          <w:rFonts w:ascii="Monospace" w:eastAsia="Monospace" w:hAnsi="Monospace" w:cs="Monospace"/>
          <w:color w:val="FFFFFF" w:themeColor="background1"/>
          <w:sz w:val="20"/>
          <w:szCs w:val="16"/>
          <w:lang w:val="en-US"/>
        </w:rPr>
        <w:br/>
        <w:t>interface Serial0/0/1</w:t>
      </w:r>
    </w:p>
    <w:p w14:paraId="07C5A543" w14:textId="061F8DB3" w:rsidR="008A54F8" w:rsidRPr="00B6561D" w:rsidRDefault="005457A9" w:rsidP="00B6561D">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B6561D">
        <w:rPr>
          <w:rFonts w:ascii="Monospace" w:eastAsia="Monospace" w:hAnsi="Monospace" w:cs="Monospace"/>
          <w:color w:val="FFFFFF" w:themeColor="background1"/>
          <w:sz w:val="20"/>
          <w:szCs w:val="16"/>
          <w:lang w:val="en-US"/>
        </w:rPr>
        <w:t xml:space="preserve"> ipv6 address 2001:DB8:</w:t>
      </w:r>
      <w:proofErr w:type="gramStart"/>
      <w:r w:rsidRPr="00B6561D">
        <w:rPr>
          <w:rFonts w:ascii="Monospace" w:eastAsia="Monospace" w:hAnsi="Monospace" w:cs="Monospace"/>
          <w:color w:val="FFFFFF" w:themeColor="background1"/>
          <w:sz w:val="20"/>
          <w:szCs w:val="16"/>
          <w:lang w:val="en-US"/>
        </w:rPr>
        <w:t>8000::</w:t>
      </w:r>
      <w:proofErr w:type="gramEnd"/>
      <w:r w:rsidRPr="00B6561D">
        <w:rPr>
          <w:rFonts w:ascii="Monospace" w:eastAsia="Monospace" w:hAnsi="Monospace" w:cs="Monospace"/>
          <w:color w:val="FFFFFF" w:themeColor="background1"/>
          <w:sz w:val="20"/>
          <w:szCs w:val="16"/>
          <w:lang w:val="en-US"/>
        </w:rPr>
        <w:t>1/64</w:t>
      </w:r>
    </w:p>
    <w:p w14:paraId="582CFDCB" w14:textId="26927DA3" w:rsidR="005457A9" w:rsidRPr="00B6561D" w:rsidRDefault="005457A9" w:rsidP="00B6561D">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B6561D">
        <w:rPr>
          <w:rFonts w:ascii="Monospace" w:eastAsia="Monospace" w:hAnsi="Monospace" w:cs="Monospace"/>
          <w:color w:val="FFFFFF" w:themeColor="background1"/>
          <w:sz w:val="20"/>
          <w:szCs w:val="16"/>
          <w:lang w:val="en-US"/>
        </w:rPr>
        <w:t xml:space="preserve"> ipv6 </w:t>
      </w:r>
      <w:r w:rsidR="00D506E2">
        <w:rPr>
          <w:rFonts w:ascii="Monospace" w:eastAsia="Monospace" w:hAnsi="Monospace" w:cs="Monospace"/>
          <w:color w:val="FFFFFF" w:themeColor="background1"/>
          <w:sz w:val="20"/>
          <w:szCs w:val="16"/>
          <w:lang w:val="en-US"/>
        </w:rPr>
        <w:t>OSPF</w:t>
      </w:r>
      <w:r w:rsidRPr="00B6561D">
        <w:rPr>
          <w:rFonts w:ascii="Monospace" w:eastAsia="Monospace" w:hAnsi="Monospace" w:cs="Monospace"/>
          <w:color w:val="FFFFFF" w:themeColor="background1"/>
          <w:sz w:val="20"/>
          <w:szCs w:val="16"/>
          <w:lang w:val="en-US"/>
        </w:rPr>
        <w:t xml:space="preserve"> network point-to-point</w:t>
      </w:r>
    </w:p>
    <w:p w14:paraId="745E73C7" w14:textId="30295503" w:rsidR="00FD269A" w:rsidRDefault="005457A9" w:rsidP="00B6561D">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B6561D">
        <w:rPr>
          <w:rFonts w:ascii="Monospace" w:eastAsia="Monospace" w:hAnsi="Monospace" w:cs="Monospace"/>
          <w:color w:val="FFFFFF" w:themeColor="background1"/>
          <w:sz w:val="20"/>
          <w:szCs w:val="16"/>
          <w:lang w:val="en-US"/>
        </w:rPr>
        <w:t xml:space="preserve"> ipv6 </w:t>
      </w:r>
      <w:r w:rsidR="00D506E2">
        <w:rPr>
          <w:rFonts w:ascii="Monospace" w:eastAsia="Monospace" w:hAnsi="Monospace" w:cs="Monospace"/>
          <w:color w:val="FFFFFF" w:themeColor="background1"/>
          <w:sz w:val="20"/>
          <w:szCs w:val="16"/>
          <w:lang w:val="en-US"/>
        </w:rPr>
        <w:t>OSPF</w:t>
      </w:r>
      <w:r w:rsidRPr="00B6561D">
        <w:rPr>
          <w:rFonts w:ascii="Monospace" w:eastAsia="Monospace" w:hAnsi="Monospace" w:cs="Monospace"/>
          <w:color w:val="FFFFFF" w:themeColor="background1"/>
          <w:sz w:val="20"/>
          <w:szCs w:val="16"/>
          <w:lang w:val="en-US"/>
        </w:rPr>
        <w:t xml:space="preserve"> 1 area 0</w:t>
      </w:r>
    </w:p>
    <w:p w14:paraId="247ABB50" w14:textId="4CFDBB23" w:rsidR="008A54F8" w:rsidRPr="00D506E2" w:rsidRDefault="008A54F8" w:rsidP="00B6561D">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D506E2">
        <w:rPr>
          <w:rFonts w:ascii="Monospace" w:eastAsia="Monospace" w:hAnsi="Monospace" w:cs="Monospace"/>
          <w:color w:val="FFFFFF" w:themeColor="background1"/>
          <w:sz w:val="20"/>
          <w:szCs w:val="16"/>
          <w:lang w:val="en-US"/>
        </w:rPr>
        <w:t>exit</w:t>
      </w:r>
    </w:p>
    <w:p w14:paraId="5952BD4A" w14:textId="265402B7" w:rsidR="00B6561D" w:rsidRPr="00D506E2" w:rsidRDefault="00B6561D" w:rsidP="00B6561D">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D506E2">
        <w:rPr>
          <w:rFonts w:ascii="Monospace" w:eastAsia="Monospace" w:hAnsi="Monospace" w:cs="Monospace"/>
          <w:color w:val="FFFFFF" w:themeColor="background1"/>
          <w:sz w:val="20"/>
          <w:szCs w:val="16"/>
          <w:lang w:val="en-US"/>
        </w:rPr>
        <w:t xml:space="preserve">ipv6 router </w:t>
      </w:r>
      <w:r w:rsidR="00D506E2" w:rsidRPr="00D506E2">
        <w:rPr>
          <w:rFonts w:ascii="Monospace" w:eastAsia="Monospace" w:hAnsi="Monospace" w:cs="Monospace"/>
          <w:color w:val="FFFFFF" w:themeColor="background1"/>
          <w:sz w:val="20"/>
          <w:szCs w:val="16"/>
          <w:lang w:val="en-US"/>
        </w:rPr>
        <w:t>OSPF</w:t>
      </w:r>
      <w:r w:rsidRPr="00D506E2">
        <w:rPr>
          <w:rFonts w:ascii="Monospace" w:eastAsia="Monospace" w:hAnsi="Monospace" w:cs="Monospace"/>
          <w:color w:val="FFFFFF" w:themeColor="background1"/>
          <w:sz w:val="20"/>
          <w:szCs w:val="16"/>
          <w:lang w:val="en-US"/>
        </w:rPr>
        <w:t xml:space="preserve"> 1</w:t>
      </w:r>
    </w:p>
    <w:p w14:paraId="5B734F2F" w14:textId="1582D211" w:rsidR="009C2560" w:rsidRPr="00B847AA" w:rsidRDefault="00B6561D" w:rsidP="00B6561D">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D506E2">
        <w:rPr>
          <w:rFonts w:ascii="Monospace" w:eastAsia="Monospace" w:hAnsi="Monospace" w:cs="Monospace"/>
          <w:color w:val="FFFFFF" w:themeColor="background1"/>
          <w:sz w:val="20"/>
          <w:szCs w:val="16"/>
          <w:lang w:val="en-US"/>
        </w:rPr>
        <w:t xml:space="preserve"> </w:t>
      </w:r>
      <w:r w:rsidRPr="00B847AA">
        <w:rPr>
          <w:rFonts w:ascii="Monospace" w:eastAsia="Monospace" w:hAnsi="Monospace" w:cs="Monospace"/>
          <w:color w:val="FFFFFF" w:themeColor="background1"/>
          <w:sz w:val="20"/>
          <w:szCs w:val="16"/>
          <w:lang w:val="en-US"/>
        </w:rPr>
        <w:t>router-id 3.3.3.3</w:t>
      </w:r>
    </w:p>
    <w:p w14:paraId="6EBBFF87" w14:textId="72A0EC2E" w:rsidR="008A54F8" w:rsidRPr="00B847AA" w:rsidRDefault="008A54F8" w:rsidP="00B6561D">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B847AA">
        <w:rPr>
          <w:rFonts w:ascii="Monospace" w:eastAsia="Monospace" w:hAnsi="Monospace" w:cs="Monospace"/>
          <w:color w:val="FFFFFF" w:themeColor="background1"/>
          <w:sz w:val="20"/>
          <w:szCs w:val="16"/>
          <w:lang w:val="en-US"/>
        </w:rPr>
        <w:t>exit</w:t>
      </w:r>
    </w:p>
    <w:p w14:paraId="469DB0ED" w14:textId="1007764C" w:rsidR="008A54F8" w:rsidRPr="00B847AA" w:rsidRDefault="008A54F8" w:rsidP="00B6561D">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B847AA">
        <w:rPr>
          <w:rFonts w:ascii="Monospace" w:eastAsia="Monospace" w:hAnsi="Monospace" w:cs="Monospace"/>
          <w:color w:val="FFFFFF" w:themeColor="background1"/>
          <w:sz w:val="20"/>
          <w:szCs w:val="16"/>
          <w:lang w:val="en-US"/>
        </w:rPr>
        <w:t>exit</w:t>
      </w:r>
    </w:p>
    <w:p w14:paraId="267692B6" w14:textId="55D2382A" w:rsidR="008A54F8" w:rsidRPr="00464009" w:rsidRDefault="00464009" w:rsidP="00B6561D">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464009">
        <w:rPr>
          <w:rFonts w:ascii="Monospace" w:eastAsia="Monospace" w:hAnsi="Monospace" w:cs="Monospace"/>
          <w:color w:val="FFFFFF" w:themeColor="background1"/>
          <w:sz w:val="20"/>
          <w:szCs w:val="16"/>
          <w:lang w:val="en-US"/>
        </w:rPr>
        <w:t>copy running-config startup-c</w:t>
      </w:r>
      <w:r>
        <w:rPr>
          <w:rFonts w:ascii="Monospace" w:eastAsia="Monospace" w:hAnsi="Monospace" w:cs="Monospace"/>
          <w:color w:val="FFFFFF" w:themeColor="background1"/>
          <w:sz w:val="20"/>
          <w:szCs w:val="16"/>
          <w:lang w:val="en-US"/>
        </w:rPr>
        <w:t>onfig</w:t>
      </w:r>
    </w:p>
    <w:p w14:paraId="47B00010" w14:textId="77777777" w:rsidR="009C2560" w:rsidRPr="00464009" w:rsidRDefault="009C2560" w:rsidP="00B6561D">
      <w:pPr>
        <w:rPr>
          <w:lang w:val="en-US" w:bidi="fr-FR"/>
        </w:rPr>
      </w:pPr>
    </w:p>
    <w:p w14:paraId="164C5ACF" w14:textId="77777777" w:rsidR="00B6561D" w:rsidRPr="00464009" w:rsidRDefault="00B6561D" w:rsidP="00B6561D">
      <w:pPr>
        <w:rPr>
          <w:lang w:val="en-US"/>
        </w:rPr>
      </w:pPr>
    </w:p>
    <w:p w14:paraId="0A446B81" w14:textId="72C5BB7C" w:rsidR="00B6561D" w:rsidRPr="00B6561D" w:rsidRDefault="00B6561D" w:rsidP="00B6561D">
      <w:pPr>
        <w:rPr>
          <w:b/>
          <w:u w:val="single"/>
        </w:rPr>
      </w:pPr>
      <w:r w:rsidRPr="00067AED">
        <w:rPr>
          <w:b/>
          <w:u w:val="single"/>
        </w:rPr>
        <w:t>Sur le FAI RT 0</w:t>
      </w:r>
      <w:r>
        <w:rPr>
          <w:b/>
          <w:u w:val="single"/>
        </w:rPr>
        <w:t xml:space="preserve">3, on le met sur les ports </w:t>
      </w:r>
      <w:r w:rsidR="00FB4161" w:rsidRPr="00FB4161">
        <w:rPr>
          <w:b/>
          <w:u w:val="single"/>
        </w:rPr>
        <w:t>Serial0/0/0</w:t>
      </w:r>
      <w:r>
        <w:rPr>
          <w:b/>
          <w:u w:val="single"/>
        </w:rPr>
        <w:t xml:space="preserve">, </w:t>
      </w:r>
      <w:r w:rsidR="00FB4161" w:rsidRPr="00FB4161">
        <w:rPr>
          <w:b/>
          <w:u w:val="single"/>
        </w:rPr>
        <w:t>Serial0/0/1</w:t>
      </w:r>
      <w:r>
        <w:rPr>
          <w:b/>
          <w:u w:val="single"/>
        </w:rPr>
        <w:t xml:space="preserve">, </w:t>
      </w:r>
      <w:r w:rsidR="00FB4161" w:rsidRPr="00FB4161">
        <w:rPr>
          <w:b/>
          <w:u w:val="single"/>
        </w:rPr>
        <w:t>Serial0/1/0</w:t>
      </w:r>
      <w:r w:rsidR="00FB4161">
        <w:rPr>
          <w:b/>
          <w:u w:val="single"/>
        </w:rPr>
        <w:t xml:space="preserve"> </w:t>
      </w:r>
      <w:r w:rsidRPr="00067AED">
        <w:rPr>
          <w:b/>
          <w:u w:val="single"/>
        </w:rPr>
        <w:t>:</w:t>
      </w:r>
    </w:p>
    <w:p w14:paraId="45331302" w14:textId="77777777" w:rsidR="00D57D0A" w:rsidRPr="00FB4161" w:rsidRDefault="00D57D0A" w:rsidP="00FB4161">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proofErr w:type="spellStart"/>
      <w:r w:rsidRPr="00FB4161">
        <w:rPr>
          <w:rFonts w:ascii="Monospace" w:eastAsia="Monospace" w:hAnsi="Monospace" w:cs="Monospace"/>
          <w:color w:val="FFFFFF" w:themeColor="background1"/>
          <w:sz w:val="20"/>
          <w:szCs w:val="16"/>
          <w:lang w:val="en-US"/>
        </w:rPr>
        <w:t>ip</w:t>
      </w:r>
      <w:proofErr w:type="spellEnd"/>
      <w:r w:rsidRPr="00FB4161">
        <w:rPr>
          <w:rFonts w:ascii="Monospace" w:eastAsia="Monospace" w:hAnsi="Monospace" w:cs="Monospace"/>
          <w:color w:val="FFFFFF" w:themeColor="background1"/>
          <w:sz w:val="20"/>
          <w:szCs w:val="16"/>
          <w:lang w:val="en-US"/>
        </w:rPr>
        <w:t xml:space="preserve"> </w:t>
      </w:r>
      <w:proofErr w:type="spellStart"/>
      <w:r w:rsidRPr="00FB4161">
        <w:rPr>
          <w:rFonts w:ascii="Monospace" w:eastAsia="Monospace" w:hAnsi="Monospace" w:cs="Monospace"/>
          <w:color w:val="FFFFFF" w:themeColor="background1"/>
          <w:sz w:val="20"/>
          <w:szCs w:val="16"/>
          <w:lang w:val="en-US"/>
        </w:rPr>
        <w:t>cef</w:t>
      </w:r>
      <w:proofErr w:type="spellEnd"/>
    </w:p>
    <w:p w14:paraId="6E7C00BB" w14:textId="77777777" w:rsidR="00D57D0A" w:rsidRDefault="00D57D0A" w:rsidP="00D57D0A">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FB4161">
        <w:rPr>
          <w:rFonts w:ascii="Monospace" w:eastAsia="Monospace" w:hAnsi="Monospace" w:cs="Monospace"/>
          <w:color w:val="FFFFFF" w:themeColor="background1"/>
          <w:sz w:val="20"/>
          <w:szCs w:val="16"/>
          <w:lang w:val="en-US"/>
        </w:rPr>
        <w:t xml:space="preserve">ipv6 </w:t>
      </w:r>
      <w:proofErr w:type="gramStart"/>
      <w:r w:rsidRPr="00FB4161">
        <w:rPr>
          <w:rFonts w:ascii="Monospace" w:eastAsia="Monospace" w:hAnsi="Monospace" w:cs="Monospace"/>
          <w:color w:val="FFFFFF" w:themeColor="background1"/>
          <w:sz w:val="20"/>
          <w:szCs w:val="16"/>
          <w:lang w:val="en-US"/>
        </w:rPr>
        <w:t>unicast-routing</w:t>
      </w:r>
      <w:proofErr w:type="gramEnd"/>
    </w:p>
    <w:p w14:paraId="6E78A179" w14:textId="5E70F244" w:rsidR="009C2560" w:rsidRDefault="00D57D0A" w:rsidP="00FB4161">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bidi="fr-FR"/>
        </w:rPr>
      </w:pPr>
      <w:r>
        <w:rPr>
          <w:rFonts w:ascii="Monospace" w:eastAsia="Monospace" w:hAnsi="Monospace" w:cs="Monospace"/>
          <w:color w:val="FFFFFF" w:themeColor="background1"/>
          <w:sz w:val="20"/>
          <w:szCs w:val="16"/>
          <w:lang w:val="en-US"/>
        </w:rPr>
        <w:t xml:space="preserve">ipv6 </w:t>
      </w:r>
      <w:proofErr w:type="spellStart"/>
      <w:r>
        <w:rPr>
          <w:rFonts w:ascii="Monospace" w:eastAsia="Monospace" w:hAnsi="Monospace" w:cs="Monospace"/>
          <w:color w:val="FFFFFF" w:themeColor="background1"/>
          <w:sz w:val="20"/>
          <w:szCs w:val="16"/>
          <w:lang w:val="en-US"/>
        </w:rPr>
        <w:t>cef</w:t>
      </w:r>
      <w:proofErr w:type="spellEnd"/>
    </w:p>
    <w:p w14:paraId="03295AFB" w14:textId="409B36BE" w:rsidR="007F1FA7" w:rsidRPr="007F1FA7" w:rsidRDefault="007F1FA7" w:rsidP="00FB4161">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7F1FA7">
        <w:rPr>
          <w:rFonts w:ascii="Monospace" w:eastAsia="Monospace" w:hAnsi="Monospace" w:cs="Monospace"/>
          <w:color w:val="FFFFFF" w:themeColor="background1"/>
          <w:sz w:val="20"/>
          <w:szCs w:val="16"/>
          <w:lang w:val="en-US"/>
        </w:rPr>
        <w:t>interface Serial0/0/0</w:t>
      </w:r>
    </w:p>
    <w:p w14:paraId="6493F492" w14:textId="77777777" w:rsidR="007F1FA7" w:rsidRPr="007F1FA7" w:rsidRDefault="007F1FA7" w:rsidP="00FB4161">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7F1FA7">
        <w:rPr>
          <w:rFonts w:ascii="Monospace" w:eastAsia="Monospace" w:hAnsi="Monospace" w:cs="Monospace"/>
          <w:color w:val="FFFFFF" w:themeColor="background1"/>
          <w:sz w:val="20"/>
          <w:szCs w:val="16"/>
          <w:lang w:val="en-US"/>
        </w:rPr>
        <w:t xml:space="preserve"> ipv6 address </w:t>
      </w:r>
      <w:proofErr w:type="gramStart"/>
      <w:r w:rsidRPr="007F1FA7">
        <w:rPr>
          <w:rFonts w:ascii="Monospace" w:eastAsia="Monospace" w:hAnsi="Monospace" w:cs="Monospace"/>
          <w:color w:val="FFFFFF" w:themeColor="background1"/>
          <w:sz w:val="20"/>
          <w:szCs w:val="16"/>
          <w:lang w:val="en-US"/>
        </w:rPr>
        <w:t>2001:DB8:E000</w:t>
      </w:r>
      <w:proofErr w:type="gramEnd"/>
      <w:r w:rsidRPr="007F1FA7">
        <w:rPr>
          <w:rFonts w:ascii="Monospace" w:eastAsia="Monospace" w:hAnsi="Monospace" w:cs="Monospace"/>
          <w:color w:val="FFFFFF" w:themeColor="background1"/>
          <w:sz w:val="20"/>
          <w:szCs w:val="16"/>
          <w:lang w:val="en-US"/>
        </w:rPr>
        <w:t>::1/64</w:t>
      </w:r>
    </w:p>
    <w:p w14:paraId="1B1A7762" w14:textId="2519B109" w:rsidR="007F1FA7" w:rsidRPr="007F1FA7" w:rsidRDefault="007F1FA7" w:rsidP="00FB4161">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7F1FA7">
        <w:rPr>
          <w:rFonts w:ascii="Monospace" w:eastAsia="Monospace" w:hAnsi="Monospace" w:cs="Monospace"/>
          <w:color w:val="FFFFFF" w:themeColor="background1"/>
          <w:sz w:val="20"/>
          <w:szCs w:val="16"/>
          <w:lang w:val="en-US"/>
        </w:rPr>
        <w:lastRenderedPageBreak/>
        <w:t xml:space="preserve"> ipv6 </w:t>
      </w:r>
      <w:r w:rsidR="00D506E2">
        <w:rPr>
          <w:rFonts w:ascii="Monospace" w:eastAsia="Monospace" w:hAnsi="Monospace" w:cs="Monospace"/>
          <w:color w:val="FFFFFF" w:themeColor="background1"/>
          <w:sz w:val="20"/>
          <w:szCs w:val="16"/>
          <w:lang w:val="en-US"/>
        </w:rPr>
        <w:t>OSPF</w:t>
      </w:r>
      <w:r w:rsidRPr="007F1FA7">
        <w:rPr>
          <w:rFonts w:ascii="Monospace" w:eastAsia="Monospace" w:hAnsi="Monospace" w:cs="Monospace"/>
          <w:color w:val="FFFFFF" w:themeColor="background1"/>
          <w:sz w:val="20"/>
          <w:szCs w:val="16"/>
          <w:lang w:val="en-US"/>
        </w:rPr>
        <w:t xml:space="preserve"> network point-to-point</w:t>
      </w:r>
    </w:p>
    <w:p w14:paraId="7787B0D1" w14:textId="325F86F3" w:rsidR="007F1FA7" w:rsidRDefault="007F1FA7" w:rsidP="00FB4161">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7F1FA7">
        <w:rPr>
          <w:rFonts w:ascii="Monospace" w:eastAsia="Monospace" w:hAnsi="Monospace" w:cs="Monospace"/>
          <w:color w:val="FFFFFF" w:themeColor="background1"/>
          <w:sz w:val="20"/>
          <w:szCs w:val="16"/>
          <w:lang w:val="en-US"/>
        </w:rPr>
        <w:t xml:space="preserve"> ipv6 </w:t>
      </w:r>
      <w:r w:rsidR="00D506E2">
        <w:rPr>
          <w:rFonts w:ascii="Monospace" w:eastAsia="Monospace" w:hAnsi="Monospace" w:cs="Monospace"/>
          <w:color w:val="FFFFFF" w:themeColor="background1"/>
          <w:sz w:val="20"/>
          <w:szCs w:val="16"/>
          <w:lang w:val="en-US"/>
        </w:rPr>
        <w:t>OSPF</w:t>
      </w:r>
      <w:r w:rsidRPr="007F1FA7">
        <w:rPr>
          <w:rFonts w:ascii="Monospace" w:eastAsia="Monospace" w:hAnsi="Monospace" w:cs="Monospace"/>
          <w:color w:val="FFFFFF" w:themeColor="background1"/>
          <w:sz w:val="20"/>
          <w:szCs w:val="16"/>
          <w:lang w:val="en-US"/>
        </w:rPr>
        <w:t xml:space="preserve"> 1 area 0</w:t>
      </w:r>
    </w:p>
    <w:p w14:paraId="59456845" w14:textId="5EEAA0E8" w:rsidR="00464009" w:rsidRDefault="00464009" w:rsidP="00FB4161">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Pr>
          <w:rFonts w:ascii="Monospace" w:eastAsia="Monospace" w:hAnsi="Monospace" w:cs="Monospace"/>
          <w:color w:val="FFFFFF" w:themeColor="background1"/>
          <w:sz w:val="20"/>
          <w:szCs w:val="16"/>
          <w:lang w:val="en-US"/>
        </w:rPr>
        <w:t>exit</w:t>
      </w:r>
    </w:p>
    <w:p w14:paraId="14AA5C8A" w14:textId="6CD976D7" w:rsidR="00875BBE" w:rsidRPr="00875BBE" w:rsidRDefault="00875BBE" w:rsidP="00FB4161">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875BBE">
        <w:rPr>
          <w:rFonts w:ascii="Monospace" w:eastAsia="Monospace" w:hAnsi="Monospace" w:cs="Monospace"/>
          <w:color w:val="FFFFFF" w:themeColor="background1"/>
          <w:sz w:val="20"/>
          <w:szCs w:val="16"/>
          <w:lang w:val="en-US"/>
        </w:rPr>
        <w:t>interface Serial0/0/1</w:t>
      </w:r>
    </w:p>
    <w:p w14:paraId="66ACC657" w14:textId="77777777" w:rsidR="00875BBE" w:rsidRPr="00875BBE" w:rsidRDefault="00875BBE" w:rsidP="00FB4161">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875BBE">
        <w:rPr>
          <w:rFonts w:ascii="Monospace" w:eastAsia="Monospace" w:hAnsi="Monospace" w:cs="Monospace"/>
          <w:color w:val="FFFFFF" w:themeColor="background1"/>
          <w:sz w:val="20"/>
          <w:szCs w:val="16"/>
          <w:lang w:val="en-US"/>
        </w:rPr>
        <w:t xml:space="preserve"> ipv6 address </w:t>
      </w:r>
      <w:proofErr w:type="gramStart"/>
      <w:r w:rsidRPr="00875BBE">
        <w:rPr>
          <w:rFonts w:ascii="Monospace" w:eastAsia="Monospace" w:hAnsi="Monospace" w:cs="Monospace"/>
          <w:color w:val="FFFFFF" w:themeColor="background1"/>
          <w:sz w:val="20"/>
          <w:szCs w:val="16"/>
          <w:lang w:val="en-US"/>
        </w:rPr>
        <w:t>2001:DB8:B000</w:t>
      </w:r>
      <w:proofErr w:type="gramEnd"/>
      <w:r w:rsidRPr="00875BBE">
        <w:rPr>
          <w:rFonts w:ascii="Monospace" w:eastAsia="Monospace" w:hAnsi="Monospace" w:cs="Monospace"/>
          <w:color w:val="FFFFFF" w:themeColor="background1"/>
          <w:sz w:val="20"/>
          <w:szCs w:val="16"/>
          <w:lang w:val="en-US"/>
        </w:rPr>
        <w:t>::1/64</w:t>
      </w:r>
    </w:p>
    <w:p w14:paraId="0D41D7E4" w14:textId="5ACDD92C" w:rsidR="00875BBE" w:rsidRPr="00875BBE" w:rsidRDefault="00875BBE" w:rsidP="00FB4161">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875BBE">
        <w:rPr>
          <w:rFonts w:ascii="Monospace" w:eastAsia="Monospace" w:hAnsi="Monospace" w:cs="Monospace"/>
          <w:color w:val="FFFFFF" w:themeColor="background1"/>
          <w:sz w:val="20"/>
          <w:szCs w:val="16"/>
          <w:lang w:val="en-US"/>
        </w:rPr>
        <w:t xml:space="preserve"> ipv6 </w:t>
      </w:r>
      <w:r w:rsidR="00D506E2">
        <w:rPr>
          <w:rFonts w:ascii="Monospace" w:eastAsia="Monospace" w:hAnsi="Monospace" w:cs="Monospace"/>
          <w:color w:val="FFFFFF" w:themeColor="background1"/>
          <w:sz w:val="20"/>
          <w:szCs w:val="16"/>
          <w:lang w:val="en-US"/>
        </w:rPr>
        <w:t>OSPF</w:t>
      </w:r>
      <w:r w:rsidRPr="00875BBE">
        <w:rPr>
          <w:rFonts w:ascii="Monospace" w:eastAsia="Monospace" w:hAnsi="Monospace" w:cs="Monospace"/>
          <w:color w:val="FFFFFF" w:themeColor="background1"/>
          <w:sz w:val="20"/>
          <w:szCs w:val="16"/>
          <w:lang w:val="en-US"/>
        </w:rPr>
        <w:t xml:space="preserve"> network point-to-point</w:t>
      </w:r>
    </w:p>
    <w:p w14:paraId="4C5C8BAD" w14:textId="7FE81D8B" w:rsidR="007F1FA7" w:rsidRDefault="00875BBE" w:rsidP="00FB4161">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875BBE">
        <w:rPr>
          <w:rFonts w:ascii="Monospace" w:eastAsia="Monospace" w:hAnsi="Monospace" w:cs="Monospace"/>
          <w:color w:val="FFFFFF" w:themeColor="background1"/>
          <w:sz w:val="20"/>
          <w:szCs w:val="16"/>
          <w:lang w:val="en-US"/>
        </w:rPr>
        <w:t xml:space="preserve"> ipv6 </w:t>
      </w:r>
      <w:r w:rsidR="00D506E2">
        <w:rPr>
          <w:rFonts w:ascii="Monospace" w:eastAsia="Monospace" w:hAnsi="Monospace" w:cs="Monospace"/>
          <w:color w:val="FFFFFF" w:themeColor="background1"/>
          <w:sz w:val="20"/>
          <w:szCs w:val="16"/>
          <w:lang w:val="en-US"/>
        </w:rPr>
        <w:t>OSPF</w:t>
      </w:r>
      <w:r w:rsidRPr="00875BBE">
        <w:rPr>
          <w:rFonts w:ascii="Monospace" w:eastAsia="Monospace" w:hAnsi="Monospace" w:cs="Monospace"/>
          <w:color w:val="FFFFFF" w:themeColor="background1"/>
          <w:sz w:val="20"/>
          <w:szCs w:val="16"/>
          <w:lang w:val="en-US"/>
        </w:rPr>
        <w:t xml:space="preserve"> 1 area 0</w:t>
      </w:r>
    </w:p>
    <w:p w14:paraId="326ABF1D" w14:textId="1576D3C9" w:rsidR="00464009" w:rsidRDefault="00464009" w:rsidP="00FB4161">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Pr>
          <w:rFonts w:ascii="Monospace" w:eastAsia="Monospace" w:hAnsi="Monospace" w:cs="Monospace"/>
          <w:color w:val="FFFFFF" w:themeColor="background1"/>
          <w:sz w:val="20"/>
          <w:szCs w:val="16"/>
          <w:lang w:val="en-US"/>
        </w:rPr>
        <w:t>exit</w:t>
      </w:r>
    </w:p>
    <w:p w14:paraId="674BDDA4" w14:textId="2259161E" w:rsidR="00916D23" w:rsidRPr="00916D23" w:rsidRDefault="00916D23" w:rsidP="00FB4161">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916D23">
        <w:rPr>
          <w:rFonts w:ascii="Monospace" w:eastAsia="Monospace" w:hAnsi="Monospace" w:cs="Monospace"/>
          <w:color w:val="FFFFFF" w:themeColor="background1"/>
          <w:sz w:val="20"/>
          <w:szCs w:val="16"/>
          <w:lang w:val="en-US"/>
        </w:rPr>
        <w:t>interface Serial0/1/0</w:t>
      </w:r>
    </w:p>
    <w:p w14:paraId="6482B810" w14:textId="77777777" w:rsidR="00916D23" w:rsidRPr="00916D23" w:rsidRDefault="00916D23" w:rsidP="00FB4161">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916D23">
        <w:rPr>
          <w:rFonts w:ascii="Monospace" w:eastAsia="Monospace" w:hAnsi="Monospace" w:cs="Monospace"/>
          <w:color w:val="FFFFFF" w:themeColor="background1"/>
          <w:sz w:val="20"/>
          <w:szCs w:val="16"/>
          <w:lang w:val="en-US"/>
        </w:rPr>
        <w:t xml:space="preserve"> ipv6 address </w:t>
      </w:r>
      <w:proofErr w:type="gramStart"/>
      <w:r w:rsidRPr="00916D23">
        <w:rPr>
          <w:rFonts w:ascii="Monospace" w:eastAsia="Monospace" w:hAnsi="Monospace" w:cs="Monospace"/>
          <w:color w:val="FFFFFF" w:themeColor="background1"/>
          <w:sz w:val="20"/>
          <w:szCs w:val="16"/>
          <w:lang w:val="en-US"/>
        </w:rPr>
        <w:t>2001:DB8:C000</w:t>
      </w:r>
      <w:proofErr w:type="gramEnd"/>
      <w:r w:rsidRPr="00916D23">
        <w:rPr>
          <w:rFonts w:ascii="Monospace" w:eastAsia="Monospace" w:hAnsi="Monospace" w:cs="Monospace"/>
          <w:color w:val="FFFFFF" w:themeColor="background1"/>
          <w:sz w:val="20"/>
          <w:szCs w:val="16"/>
          <w:lang w:val="en-US"/>
        </w:rPr>
        <w:t>::1/64</w:t>
      </w:r>
    </w:p>
    <w:p w14:paraId="05DC35B4" w14:textId="227375D3" w:rsidR="00916D23" w:rsidRPr="00916D23" w:rsidRDefault="00916D23" w:rsidP="00FB4161">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916D23">
        <w:rPr>
          <w:rFonts w:ascii="Monospace" w:eastAsia="Monospace" w:hAnsi="Monospace" w:cs="Monospace"/>
          <w:color w:val="FFFFFF" w:themeColor="background1"/>
          <w:sz w:val="20"/>
          <w:szCs w:val="16"/>
          <w:lang w:val="en-US"/>
        </w:rPr>
        <w:t xml:space="preserve"> ipv6 </w:t>
      </w:r>
      <w:r w:rsidR="00D506E2">
        <w:rPr>
          <w:rFonts w:ascii="Monospace" w:eastAsia="Monospace" w:hAnsi="Monospace" w:cs="Monospace"/>
          <w:color w:val="FFFFFF" w:themeColor="background1"/>
          <w:sz w:val="20"/>
          <w:szCs w:val="16"/>
          <w:lang w:val="en-US"/>
        </w:rPr>
        <w:t>OSPF</w:t>
      </w:r>
      <w:r w:rsidRPr="00916D23">
        <w:rPr>
          <w:rFonts w:ascii="Monospace" w:eastAsia="Monospace" w:hAnsi="Monospace" w:cs="Monospace"/>
          <w:color w:val="FFFFFF" w:themeColor="background1"/>
          <w:sz w:val="20"/>
          <w:szCs w:val="16"/>
          <w:lang w:val="en-US"/>
        </w:rPr>
        <w:t xml:space="preserve"> network point-to-point</w:t>
      </w:r>
    </w:p>
    <w:p w14:paraId="1848CC07" w14:textId="2841D268" w:rsidR="00875BBE" w:rsidRDefault="00916D23" w:rsidP="00FB4161">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916D23">
        <w:rPr>
          <w:rFonts w:ascii="Monospace" w:eastAsia="Monospace" w:hAnsi="Monospace" w:cs="Monospace"/>
          <w:color w:val="FFFFFF" w:themeColor="background1"/>
          <w:sz w:val="20"/>
          <w:szCs w:val="16"/>
          <w:lang w:val="en-US"/>
        </w:rPr>
        <w:t xml:space="preserve"> ipv6 </w:t>
      </w:r>
      <w:r w:rsidR="00D506E2">
        <w:rPr>
          <w:rFonts w:ascii="Monospace" w:eastAsia="Monospace" w:hAnsi="Monospace" w:cs="Monospace"/>
          <w:color w:val="FFFFFF" w:themeColor="background1"/>
          <w:sz w:val="20"/>
          <w:szCs w:val="16"/>
          <w:lang w:val="en-US"/>
        </w:rPr>
        <w:t>OSPF</w:t>
      </w:r>
      <w:r w:rsidRPr="00916D23">
        <w:rPr>
          <w:rFonts w:ascii="Monospace" w:eastAsia="Monospace" w:hAnsi="Monospace" w:cs="Monospace"/>
          <w:color w:val="FFFFFF" w:themeColor="background1"/>
          <w:sz w:val="20"/>
          <w:szCs w:val="16"/>
          <w:lang w:val="en-US"/>
        </w:rPr>
        <w:t xml:space="preserve"> 1 area 0</w:t>
      </w:r>
    </w:p>
    <w:p w14:paraId="4C6C0A8D" w14:textId="318E7BF5" w:rsidR="00464009" w:rsidRDefault="00464009" w:rsidP="00FB4161">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Pr>
          <w:rFonts w:ascii="Monospace" w:eastAsia="Monospace" w:hAnsi="Monospace" w:cs="Monospace"/>
          <w:color w:val="FFFFFF" w:themeColor="background1"/>
          <w:sz w:val="20"/>
          <w:szCs w:val="16"/>
          <w:lang w:val="en-US"/>
        </w:rPr>
        <w:t>exit</w:t>
      </w:r>
    </w:p>
    <w:p w14:paraId="6C223B00" w14:textId="0A696B74" w:rsidR="00FB4161" w:rsidRPr="00D506E2" w:rsidRDefault="00FB4161" w:rsidP="00FB4161">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D506E2">
        <w:rPr>
          <w:rFonts w:ascii="Monospace" w:eastAsia="Monospace" w:hAnsi="Monospace" w:cs="Monospace"/>
          <w:color w:val="FFFFFF" w:themeColor="background1"/>
          <w:sz w:val="20"/>
          <w:szCs w:val="16"/>
          <w:lang w:val="en-US"/>
        </w:rPr>
        <w:t xml:space="preserve">ipv6 router </w:t>
      </w:r>
      <w:r w:rsidR="00D506E2" w:rsidRPr="00D506E2">
        <w:rPr>
          <w:rFonts w:ascii="Monospace" w:eastAsia="Monospace" w:hAnsi="Monospace" w:cs="Monospace"/>
          <w:color w:val="FFFFFF" w:themeColor="background1"/>
          <w:sz w:val="20"/>
          <w:szCs w:val="16"/>
          <w:lang w:val="en-US"/>
        </w:rPr>
        <w:t>OSPF</w:t>
      </w:r>
      <w:r w:rsidRPr="00D506E2">
        <w:rPr>
          <w:rFonts w:ascii="Monospace" w:eastAsia="Monospace" w:hAnsi="Monospace" w:cs="Monospace"/>
          <w:color w:val="FFFFFF" w:themeColor="background1"/>
          <w:sz w:val="20"/>
          <w:szCs w:val="16"/>
          <w:lang w:val="en-US"/>
        </w:rPr>
        <w:t xml:space="preserve"> 1</w:t>
      </w:r>
    </w:p>
    <w:p w14:paraId="0BB14A04" w14:textId="77777777" w:rsidR="00464009" w:rsidRPr="00B847AA" w:rsidRDefault="00FB4161" w:rsidP="00464009">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D506E2">
        <w:rPr>
          <w:rFonts w:ascii="Monospace" w:eastAsia="Monospace" w:hAnsi="Monospace" w:cs="Monospace"/>
          <w:color w:val="FFFFFF" w:themeColor="background1"/>
          <w:sz w:val="20"/>
          <w:szCs w:val="16"/>
          <w:lang w:val="en-US"/>
        </w:rPr>
        <w:t xml:space="preserve"> </w:t>
      </w:r>
      <w:r w:rsidRPr="00B847AA">
        <w:rPr>
          <w:rFonts w:ascii="Monospace" w:eastAsia="Monospace" w:hAnsi="Monospace" w:cs="Monospace"/>
          <w:color w:val="FFFFFF" w:themeColor="background1"/>
          <w:sz w:val="20"/>
          <w:szCs w:val="16"/>
          <w:lang w:val="en-US"/>
        </w:rPr>
        <w:t>router-id 5.5.5.5</w:t>
      </w:r>
    </w:p>
    <w:p w14:paraId="2B7143D6" w14:textId="77777777" w:rsidR="00464009" w:rsidRPr="00464009" w:rsidRDefault="00464009" w:rsidP="00464009">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464009">
        <w:rPr>
          <w:rFonts w:ascii="Monospace" w:eastAsia="Monospace" w:hAnsi="Monospace" w:cs="Monospace"/>
          <w:color w:val="FFFFFF" w:themeColor="background1"/>
          <w:sz w:val="20"/>
          <w:szCs w:val="16"/>
          <w:lang w:val="en-US"/>
        </w:rPr>
        <w:t>exit</w:t>
      </w:r>
    </w:p>
    <w:p w14:paraId="33442E0D" w14:textId="77777777" w:rsidR="00464009" w:rsidRPr="00464009" w:rsidRDefault="00464009" w:rsidP="00464009">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464009">
        <w:rPr>
          <w:rFonts w:ascii="Monospace" w:eastAsia="Monospace" w:hAnsi="Monospace" w:cs="Monospace"/>
          <w:color w:val="FFFFFF" w:themeColor="background1"/>
          <w:sz w:val="20"/>
          <w:szCs w:val="16"/>
          <w:lang w:val="en-US"/>
        </w:rPr>
        <w:t>exit</w:t>
      </w:r>
    </w:p>
    <w:p w14:paraId="39A99FAA" w14:textId="273ACDEC" w:rsidR="00FB4161" w:rsidRPr="00464009" w:rsidRDefault="00464009" w:rsidP="00FB4161">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464009">
        <w:rPr>
          <w:rFonts w:ascii="Monospace" w:eastAsia="Monospace" w:hAnsi="Monospace" w:cs="Monospace"/>
          <w:color w:val="FFFFFF" w:themeColor="background1"/>
          <w:sz w:val="20"/>
          <w:szCs w:val="16"/>
          <w:lang w:val="en-US"/>
        </w:rPr>
        <w:t>copy running-config startup-c</w:t>
      </w:r>
      <w:r>
        <w:rPr>
          <w:rFonts w:ascii="Monospace" w:eastAsia="Monospace" w:hAnsi="Monospace" w:cs="Monospace"/>
          <w:color w:val="FFFFFF" w:themeColor="background1"/>
          <w:sz w:val="20"/>
          <w:szCs w:val="16"/>
          <w:lang w:val="en-US"/>
        </w:rPr>
        <w:t>onfig</w:t>
      </w:r>
    </w:p>
    <w:p w14:paraId="29289840" w14:textId="77777777" w:rsidR="00D57D0A" w:rsidRPr="00464009" w:rsidRDefault="00D57D0A" w:rsidP="00D57D0A">
      <w:pPr>
        <w:rPr>
          <w:bCs/>
          <w:lang w:val="en-US"/>
        </w:rPr>
      </w:pPr>
    </w:p>
    <w:p w14:paraId="4DF22ACB" w14:textId="77777777" w:rsidR="001803FD" w:rsidRDefault="00FB4161" w:rsidP="001803FD">
      <w:pPr>
        <w:rPr>
          <w:b/>
          <w:u w:val="single"/>
        </w:rPr>
      </w:pPr>
      <w:r w:rsidRPr="001803FD">
        <w:rPr>
          <w:b/>
          <w:u w:val="single"/>
        </w:rPr>
        <w:t>Sur le FAI RT 04, on le met sur les ports </w:t>
      </w:r>
      <w:r w:rsidR="00615FD6" w:rsidRPr="001803FD">
        <w:rPr>
          <w:b/>
          <w:u w:val="single"/>
        </w:rPr>
        <w:t xml:space="preserve">Serial0/0/0, </w:t>
      </w:r>
      <w:r w:rsidR="00935C40" w:rsidRPr="001803FD">
        <w:rPr>
          <w:b/>
          <w:u w:val="single"/>
        </w:rPr>
        <w:t xml:space="preserve">Serial0/0/1, </w:t>
      </w:r>
      <w:r w:rsidR="001C5E65" w:rsidRPr="001803FD">
        <w:rPr>
          <w:b/>
          <w:u w:val="single"/>
        </w:rPr>
        <w:t xml:space="preserve">Serial0/1/0 </w:t>
      </w:r>
      <w:r w:rsidRPr="001803FD">
        <w:rPr>
          <w:b/>
          <w:u w:val="single"/>
        </w:rPr>
        <w:t>:</w:t>
      </w:r>
    </w:p>
    <w:p w14:paraId="210EB3F8" w14:textId="4B86FFE2" w:rsidR="00FB7F6A" w:rsidRPr="00A26B73" w:rsidRDefault="00FB7F6A" w:rsidP="001803FD">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proofErr w:type="spellStart"/>
      <w:r w:rsidRPr="00A26B73">
        <w:rPr>
          <w:rFonts w:ascii="Monospace" w:eastAsia="Monospace" w:hAnsi="Monospace" w:cs="Monospace"/>
          <w:color w:val="FFFFFF" w:themeColor="background1"/>
          <w:sz w:val="20"/>
          <w:szCs w:val="16"/>
          <w:lang w:val="en-US"/>
        </w:rPr>
        <w:t>ip</w:t>
      </w:r>
      <w:proofErr w:type="spellEnd"/>
      <w:r w:rsidRPr="00A26B73">
        <w:rPr>
          <w:rFonts w:ascii="Monospace" w:eastAsia="Monospace" w:hAnsi="Monospace" w:cs="Monospace"/>
          <w:color w:val="FFFFFF" w:themeColor="background1"/>
          <w:sz w:val="20"/>
          <w:szCs w:val="16"/>
          <w:lang w:val="en-US"/>
        </w:rPr>
        <w:t xml:space="preserve"> </w:t>
      </w:r>
      <w:proofErr w:type="spellStart"/>
      <w:r w:rsidRPr="00A26B73">
        <w:rPr>
          <w:rFonts w:ascii="Monospace" w:eastAsia="Monospace" w:hAnsi="Monospace" w:cs="Monospace"/>
          <w:color w:val="FFFFFF" w:themeColor="background1"/>
          <w:sz w:val="20"/>
          <w:szCs w:val="16"/>
          <w:lang w:val="en-US"/>
        </w:rPr>
        <w:t>cef</w:t>
      </w:r>
      <w:proofErr w:type="spellEnd"/>
    </w:p>
    <w:p w14:paraId="3F498081" w14:textId="4AB74787" w:rsidR="00FB7F6A" w:rsidRPr="00A26B73" w:rsidRDefault="00FB7F6A" w:rsidP="00A26B73">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A26B73">
        <w:rPr>
          <w:rFonts w:ascii="Monospace" w:eastAsia="Monospace" w:hAnsi="Monospace" w:cs="Monospace"/>
          <w:color w:val="FFFFFF" w:themeColor="background1"/>
          <w:sz w:val="20"/>
          <w:szCs w:val="16"/>
          <w:lang w:val="en-US"/>
        </w:rPr>
        <w:t xml:space="preserve">ipv6 </w:t>
      </w:r>
      <w:proofErr w:type="gramStart"/>
      <w:r w:rsidRPr="00A26B73">
        <w:rPr>
          <w:rFonts w:ascii="Monospace" w:eastAsia="Monospace" w:hAnsi="Monospace" w:cs="Monospace"/>
          <w:color w:val="FFFFFF" w:themeColor="background1"/>
          <w:sz w:val="20"/>
          <w:szCs w:val="16"/>
          <w:lang w:val="en-US"/>
        </w:rPr>
        <w:t>unicast-routing</w:t>
      </w:r>
      <w:proofErr w:type="gramEnd"/>
    </w:p>
    <w:p w14:paraId="7C279A7D" w14:textId="01D3A843" w:rsidR="009C2560" w:rsidRPr="00A26B73" w:rsidRDefault="00FB7F6A" w:rsidP="00A26B73">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A26B73">
        <w:rPr>
          <w:rFonts w:ascii="Monospace" w:eastAsia="Monospace" w:hAnsi="Monospace" w:cs="Monospace"/>
          <w:color w:val="FFFFFF" w:themeColor="background1"/>
          <w:sz w:val="20"/>
          <w:szCs w:val="16"/>
          <w:lang w:val="en-US"/>
        </w:rPr>
        <w:t xml:space="preserve">ipv6 </w:t>
      </w:r>
      <w:proofErr w:type="spellStart"/>
      <w:r w:rsidRPr="00A26B73">
        <w:rPr>
          <w:rFonts w:ascii="Monospace" w:eastAsia="Monospace" w:hAnsi="Monospace" w:cs="Monospace"/>
          <w:color w:val="FFFFFF" w:themeColor="background1"/>
          <w:sz w:val="20"/>
          <w:szCs w:val="16"/>
          <w:lang w:val="en-US"/>
        </w:rPr>
        <w:t>cef</w:t>
      </w:r>
      <w:proofErr w:type="spellEnd"/>
    </w:p>
    <w:p w14:paraId="0E368132" w14:textId="73B0D3C6" w:rsidR="008A54F8" w:rsidRPr="00A26B73" w:rsidRDefault="008A54F8" w:rsidP="00A26B73">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A26B73">
        <w:rPr>
          <w:rFonts w:ascii="Monospace" w:eastAsia="Monospace" w:hAnsi="Monospace" w:cs="Monospace"/>
          <w:color w:val="FFFFFF" w:themeColor="background1"/>
          <w:sz w:val="20"/>
          <w:szCs w:val="16"/>
          <w:lang w:val="en-US"/>
        </w:rPr>
        <w:t>interface Serial0/0/0</w:t>
      </w:r>
    </w:p>
    <w:p w14:paraId="5C07147C" w14:textId="77777777" w:rsidR="008A54F8" w:rsidRPr="00A26B73" w:rsidRDefault="008A54F8" w:rsidP="00A26B73">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A26B73">
        <w:rPr>
          <w:rFonts w:ascii="Monospace" w:eastAsia="Monospace" w:hAnsi="Monospace" w:cs="Monospace"/>
          <w:color w:val="FFFFFF" w:themeColor="background1"/>
          <w:sz w:val="20"/>
          <w:szCs w:val="16"/>
          <w:lang w:val="en-US"/>
        </w:rPr>
        <w:t xml:space="preserve"> ipv6 address </w:t>
      </w:r>
      <w:proofErr w:type="gramStart"/>
      <w:r w:rsidRPr="00A26B73">
        <w:rPr>
          <w:rFonts w:ascii="Monospace" w:eastAsia="Monospace" w:hAnsi="Monospace" w:cs="Monospace"/>
          <w:color w:val="FFFFFF" w:themeColor="background1"/>
          <w:sz w:val="20"/>
          <w:szCs w:val="16"/>
          <w:lang w:val="en-US"/>
        </w:rPr>
        <w:t>2001:DB8:E100</w:t>
      </w:r>
      <w:proofErr w:type="gramEnd"/>
      <w:r w:rsidRPr="00A26B73">
        <w:rPr>
          <w:rFonts w:ascii="Monospace" w:eastAsia="Monospace" w:hAnsi="Monospace" w:cs="Monospace"/>
          <w:color w:val="FFFFFF" w:themeColor="background1"/>
          <w:sz w:val="20"/>
          <w:szCs w:val="16"/>
          <w:lang w:val="en-US"/>
        </w:rPr>
        <w:t>::1/64</w:t>
      </w:r>
    </w:p>
    <w:p w14:paraId="16A9B12A" w14:textId="403C653C" w:rsidR="008A54F8" w:rsidRPr="00A26B73" w:rsidRDefault="008A54F8" w:rsidP="00A26B73">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A26B73">
        <w:rPr>
          <w:rFonts w:ascii="Monospace" w:eastAsia="Monospace" w:hAnsi="Monospace" w:cs="Monospace"/>
          <w:color w:val="FFFFFF" w:themeColor="background1"/>
          <w:sz w:val="20"/>
          <w:szCs w:val="16"/>
          <w:lang w:val="en-US"/>
        </w:rPr>
        <w:t xml:space="preserve"> ipv6 </w:t>
      </w:r>
      <w:r w:rsidR="00D506E2">
        <w:rPr>
          <w:rFonts w:ascii="Monospace" w:eastAsia="Monospace" w:hAnsi="Monospace" w:cs="Monospace"/>
          <w:color w:val="FFFFFF" w:themeColor="background1"/>
          <w:sz w:val="20"/>
          <w:szCs w:val="16"/>
          <w:lang w:val="en-US"/>
        </w:rPr>
        <w:t>OSPF</w:t>
      </w:r>
      <w:r w:rsidRPr="00A26B73">
        <w:rPr>
          <w:rFonts w:ascii="Monospace" w:eastAsia="Monospace" w:hAnsi="Monospace" w:cs="Monospace"/>
          <w:color w:val="FFFFFF" w:themeColor="background1"/>
          <w:sz w:val="20"/>
          <w:szCs w:val="16"/>
          <w:lang w:val="en-US"/>
        </w:rPr>
        <w:t xml:space="preserve"> network point-to-point</w:t>
      </w:r>
    </w:p>
    <w:p w14:paraId="461535CA" w14:textId="10692172" w:rsidR="009C2560" w:rsidRPr="00A26B73" w:rsidRDefault="008A54F8" w:rsidP="00A26B73">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bidi="fr-FR"/>
        </w:rPr>
      </w:pPr>
      <w:r w:rsidRPr="00A26B73">
        <w:rPr>
          <w:rFonts w:ascii="Monospace" w:eastAsia="Monospace" w:hAnsi="Monospace" w:cs="Monospace"/>
          <w:color w:val="FFFFFF" w:themeColor="background1"/>
          <w:sz w:val="20"/>
          <w:szCs w:val="16"/>
          <w:lang w:val="en-US"/>
        </w:rPr>
        <w:t xml:space="preserve"> ipv6 </w:t>
      </w:r>
      <w:r w:rsidR="00D506E2">
        <w:rPr>
          <w:rFonts w:ascii="Monospace" w:eastAsia="Monospace" w:hAnsi="Monospace" w:cs="Monospace"/>
          <w:color w:val="FFFFFF" w:themeColor="background1"/>
          <w:sz w:val="20"/>
          <w:szCs w:val="16"/>
          <w:lang w:val="en-US"/>
        </w:rPr>
        <w:t>OSPF</w:t>
      </w:r>
      <w:r w:rsidRPr="00A26B73">
        <w:rPr>
          <w:rFonts w:ascii="Monospace" w:eastAsia="Monospace" w:hAnsi="Monospace" w:cs="Monospace"/>
          <w:color w:val="FFFFFF" w:themeColor="background1"/>
          <w:sz w:val="20"/>
          <w:szCs w:val="16"/>
          <w:lang w:val="en-US"/>
        </w:rPr>
        <w:t xml:space="preserve"> 1 area 0</w:t>
      </w:r>
    </w:p>
    <w:p w14:paraId="23C31B79" w14:textId="0290AE3E" w:rsidR="00935C40" w:rsidRPr="00A26B73" w:rsidRDefault="008A54F8" w:rsidP="00A26B73">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A26B73">
        <w:rPr>
          <w:rFonts w:ascii="Monospace" w:eastAsia="Monospace" w:hAnsi="Monospace" w:cs="Monospace"/>
          <w:color w:val="FFFFFF" w:themeColor="background1"/>
          <w:sz w:val="20"/>
          <w:szCs w:val="16"/>
          <w:lang w:val="en-US"/>
        </w:rPr>
        <w:t>exit</w:t>
      </w:r>
      <w:r w:rsidR="00615FD6" w:rsidRPr="00A26B73">
        <w:rPr>
          <w:rFonts w:ascii="Monospace" w:eastAsia="Monospace" w:hAnsi="Monospace" w:cs="Monospace"/>
          <w:color w:val="FFFFFF" w:themeColor="background1"/>
          <w:sz w:val="20"/>
          <w:szCs w:val="16"/>
          <w:lang w:val="en-US"/>
        </w:rPr>
        <w:br/>
      </w:r>
      <w:r w:rsidR="00935C40" w:rsidRPr="00A26B73">
        <w:rPr>
          <w:rFonts w:ascii="Monospace" w:eastAsia="Monospace" w:hAnsi="Monospace" w:cs="Monospace"/>
          <w:color w:val="FFFFFF" w:themeColor="background1"/>
          <w:sz w:val="20"/>
          <w:szCs w:val="16"/>
          <w:lang w:val="en-US"/>
        </w:rPr>
        <w:t>interface Serial0/0/1</w:t>
      </w:r>
    </w:p>
    <w:p w14:paraId="0F01AB8E" w14:textId="77777777" w:rsidR="00935C40" w:rsidRPr="00A26B73" w:rsidRDefault="00935C40" w:rsidP="00A26B73">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A26B73">
        <w:rPr>
          <w:rFonts w:ascii="Monospace" w:eastAsia="Monospace" w:hAnsi="Monospace" w:cs="Monospace"/>
          <w:color w:val="FFFFFF" w:themeColor="background1"/>
          <w:sz w:val="20"/>
          <w:szCs w:val="16"/>
          <w:lang w:val="en-US"/>
        </w:rPr>
        <w:t xml:space="preserve"> ipv6 address </w:t>
      </w:r>
      <w:proofErr w:type="gramStart"/>
      <w:r w:rsidRPr="00A26B73">
        <w:rPr>
          <w:rFonts w:ascii="Monospace" w:eastAsia="Monospace" w:hAnsi="Monospace" w:cs="Monospace"/>
          <w:color w:val="FFFFFF" w:themeColor="background1"/>
          <w:sz w:val="20"/>
          <w:szCs w:val="16"/>
          <w:lang w:val="en-US"/>
        </w:rPr>
        <w:t>2001:DB8:A600</w:t>
      </w:r>
      <w:proofErr w:type="gramEnd"/>
      <w:r w:rsidRPr="00A26B73">
        <w:rPr>
          <w:rFonts w:ascii="Monospace" w:eastAsia="Monospace" w:hAnsi="Monospace" w:cs="Monospace"/>
          <w:color w:val="FFFFFF" w:themeColor="background1"/>
          <w:sz w:val="20"/>
          <w:szCs w:val="16"/>
          <w:lang w:val="en-US"/>
        </w:rPr>
        <w:t>::1/64</w:t>
      </w:r>
    </w:p>
    <w:p w14:paraId="4E1F1BB6" w14:textId="2F4B47B1" w:rsidR="00935C40" w:rsidRPr="00A26B73" w:rsidRDefault="00935C40" w:rsidP="00A26B73">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A26B73">
        <w:rPr>
          <w:rFonts w:ascii="Monospace" w:eastAsia="Monospace" w:hAnsi="Monospace" w:cs="Monospace"/>
          <w:color w:val="FFFFFF" w:themeColor="background1"/>
          <w:sz w:val="20"/>
          <w:szCs w:val="16"/>
          <w:lang w:val="en-US"/>
        </w:rPr>
        <w:t xml:space="preserve"> ipv6 </w:t>
      </w:r>
      <w:r w:rsidR="00D506E2">
        <w:rPr>
          <w:rFonts w:ascii="Monospace" w:eastAsia="Monospace" w:hAnsi="Monospace" w:cs="Monospace"/>
          <w:color w:val="FFFFFF" w:themeColor="background1"/>
          <w:sz w:val="20"/>
          <w:szCs w:val="16"/>
          <w:lang w:val="en-US"/>
        </w:rPr>
        <w:t>OSPF</w:t>
      </w:r>
      <w:r w:rsidRPr="00A26B73">
        <w:rPr>
          <w:rFonts w:ascii="Monospace" w:eastAsia="Monospace" w:hAnsi="Monospace" w:cs="Monospace"/>
          <w:color w:val="FFFFFF" w:themeColor="background1"/>
          <w:sz w:val="20"/>
          <w:szCs w:val="16"/>
          <w:lang w:val="en-US"/>
        </w:rPr>
        <w:t xml:space="preserve"> network point-to-point</w:t>
      </w:r>
    </w:p>
    <w:p w14:paraId="3F0848DD" w14:textId="7FD52DDC" w:rsidR="008A54F8" w:rsidRPr="00A26B73" w:rsidRDefault="00935C40" w:rsidP="00A26B73">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A26B73">
        <w:rPr>
          <w:rFonts w:ascii="Monospace" w:eastAsia="Monospace" w:hAnsi="Monospace" w:cs="Monospace"/>
          <w:color w:val="FFFFFF" w:themeColor="background1"/>
          <w:sz w:val="20"/>
          <w:szCs w:val="16"/>
          <w:lang w:val="en-US"/>
        </w:rPr>
        <w:t xml:space="preserve"> ipv6 </w:t>
      </w:r>
      <w:r w:rsidR="00D506E2">
        <w:rPr>
          <w:rFonts w:ascii="Monospace" w:eastAsia="Monospace" w:hAnsi="Monospace" w:cs="Monospace"/>
          <w:color w:val="FFFFFF" w:themeColor="background1"/>
          <w:sz w:val="20"/>
          <w:szCs w:val="16"/>
          <w:lang w:val="en-US"/>
        </w:rPr>
        <w:t>OSPF</w:t>
      </w:r>
      <w:r w:rsidRPr="00A26B73">
        <w:rPr>
          <w:rFonts w:ascii="Monospace" w:eastAsia="Monospace" w:hAnsi="Monospace" w:cs="Monospace"/>
          <w:color w:val="FFFFFF" w:themeColor="background1"/>
          <w:sz w:val="20"/>
          <w:szCs w:val="16"/>
          <w:lang w:val="en-US"/>
        </w:rPr>
        <w:t xml:space="preserve"> 1 area 0</w:t>
      </w:r>
    </w:p>
    <w:p w14:paraId="5256B5E7" w14:textId="39966B6D" w:rsidR="00935C40" w:rsidRPr="00A26B73" w:rsidRDefault="00935C40" w:rsidP="00A26B73">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A26B73">
        <w:rPr>
          <w:rFonts w:ascii="Monospace" w:eastAsia="Monospace" w:hAnsi="Monospace" w:cs="Monospace"/>
          <w:color w:val="FFFFFF" w:themeColor="background1"/>
          <w:sz w:val="20"/>
          <w:szCs w:val="16"/>
          <w:lang w:val="en-US"/>
        </w:rPr>
        <w:t>exit</w:t>
      </w:r>
    </w:p>
    <w:p w14:paraId="2E57CAF0" w14:textId="6065142A" w:rsidR="001C5E65" w:rsidRPr="00A26B73" w:rsidRDefault="001C5E65" w:rsidP="00A26B73">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A26B73">
        <w:rPr>
          <w:rFonts w:ascii="Monospace" w:eastAsia="Monospace" w:hAnsi="Monospace" w:cs="Monospace"/>
          <w:color w:val="FFFFFF" w:themeColor="background1"/>
          <w:sz w:val="20"/>
          <w:szCs w:val="16"/>
          <w:lang w:val="en-US"/>
        </w:rPr>
        <w:t>interface Serial0/1/0</w:t>
      </w:r>
    </w:p>
    <w:p w14:paraId="79113652" w14:textId="77777777" w:rsidR="001C5E65" w:rsidRPr="00A26B73" w:rsidRDefault="001C5E65" w:rsidP="00A26B73">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A26B73">
        <w:rPr>
          <w:rFonts w:ascii="Monospace" w:eastAsia="Monospace" w:hAnsi="Monospace" w:cs="Monospace"/>
          <w:color w:val="FFFFFF" w:themeColor="background1"/>
          <w:sz w:val="20"/>
          <w:szCs w:val="16"/>
          <w:lang w:val="en-US"/>
        </w:rPr>
        <w:t xml:space="preserve"> ipv6 address </w:t>
      </w:r>
      <w:proofErr w:type="gramStart"/>
      <w:r w:rsidRPr="00A26B73">
        <w:rPr>
          <w:rFonts w:ascii="Monospace" w:eastAsia="Monospace" w:hAnsi="Monospace" w:cs="Monospace"/>
          <w:color w:val="FFFFFF" w:themeColor="background1"/>
          <w:sz w:val="20"/>
          <w:szCs w:val="16"/>
          <w:lang w:val="en-US"/>
        </w:rPr>
        <w:t>2001:DB8:A700</w:t>
      </w:r>
      <w:proofErr w:type="gramEnd"/>
      <w:r w:rsidRPr="00A26B73">
        <w:rPr>
          <w:rFonts w:ascii="Monospace" w:eastAsia="Monospace" w:hAnsi="Monospace" w:cs="Monospace"/>
          <w:color w:val="FFFFFF" w:themeColor="background1"/>
          <w:sz w:val="20"/>
          <w:szCs w:val="16"/>
          <w:lang w:val="en-US"/>
        </w:rPr>
        <w:t>::1/64</w:t>
      </w:r>
    </w:p>
    <w:p w14:paraId="245DDF87" w14:textId="44DD00B8" w:rsidR="001C5E65" w:rsidRPr="00A26B73" w:rsidRDefault="001C5E65" w:rsidP="00A26B73">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A26B73">
        <w:rPr>
          <w:rFonts w:ascii="Monospace" w:eastAsia="Monospace" w:hAnsi="Monospace" w:cs="Monospace"/>
          <w:color w:val="FFFFFF" w:themeColor="background1"/>
          <w:sz w:val="20"/>
          <w:szCs w:val="16"/>
          <w:lang w:val="en-US"/>
        </w:rPr>
        <w:t xml:space="preserve"> ipv6 </w:t>
      </w:r>
      <w:r w:rsidR="00D506E2">
        <w:rPr>
          <w:rFonts w:ascii="Monospace" w:eastAsia="Monospace" w:hAnsi="Monospace" w:cs="Monospace"/>
          <w:color w:val="FFFFFF" w:themeColor="background1"/>
          <w:sz w:val="20"/>
          <w:szCs w:val="16"/>
          <w:lang w:val="en-US"/>
        </w:rPr>
        <w:t>OSPF</w:t>
      </w:r>
      <w:r w:rsidRPr="00A26B73">
        <w:rPr>
          <w:rFonts w:ascii="Monospace" w:eastAsia="Monospace" w:hAnsi="Monospace" w:cs="Monospace"/>
          <w:color w:val="FFFFFF" w:themeColor="background1"/>
          <w:sz w:val="20"/>
          <w:szCs w:val="16"/>
          <w:lang w:val="en-US"/>
        </w:rPr>
        <w:t xml:space="preserve"> network point-to-point</w:t>
      </w:r>
    </w:p>
    <w:p w14:paraId="0346B023" w14:textId="33DC01D1" w:rsidR="008A54F8" w:rsidRPr="00A26B73" w:rsidRDefault="001C5E65" w:rsidP="00A26B73">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A26B73">
        <w:rPr>
          <w:rFonts w:ascii="Monospace" w:eastAsia="Monospace" w:hAnsi="Monospace" w:cs="Monospace"/>
          <w:color w:val="FFFFFF" w:themeColor="background1"/>
          <w:sz w:val="20"/>
          <w:szCs w:val="16"/>
          <w:lang w:val="en-US"/>
        </w:rPr>
        <w:t xml:space="preserve"> ipv6 </w:t>
      </w:r>
      <w:r w:rsidR="00D506E2">
        <w:rPr>
          <w:rFonts w:ascii="Monospace" w:eastAsia="Monospace" w:hAnsi="Monospace" w:cs="Monospace"/>
          <w:color w:val="FFFFFF" w:themeColor="background1"/>
          <w:sz w:val="20"/>
          <w:szCs w:val="16"/>
          <w:lang w:val="en-US"/>
        </w:rPr>
        <w:t>OSPF</w:t>
      </w:r>
      <w:r w:rsidRPr="00A26B73">
        <w:rPr>
          <w:rFonts w:ascii="Monospace" w:eastAsia="Monospace" w:hAnsi="Monospace" w:cs="Monospace"/>
          <w:color w:val="FFFFFF" w:themeColor="background1"/>
          <w:sz w:val="20"/>
          <w:szCs w:val="16"/>
          <w:lang w:val="en-US"/>
        </w:rPr>
        <w:t xml:space="preserve"> 1 area 0</w:t>
      </w:r>
    </w:p>
    <w:p w14:paraId="2E77C988" w14:textId="7D592FE3" w:rsidR="001C5E65" w:rsidRPr="00A26B73" w:rsidRDefault="001C5E65" w:rsidP="00A26B73">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A26B73">
        <w:rPr>
          <w:rFonts w:ascii="Monospace" w:eastAsia="Monospace" w:hAnsi="Monospace" w:cs="Monospace"/>
          <w:color w:val="FFFFFF" w:themeColor="background1"/>
          <w:sz w:val="20"/>
          <w:szCs w:val="16"/>
          <w:lang w:val="en-US"/>
        </w:rPr>
        <w:lastRenderedPageBreak/>
        <w:t>exit</w:t>
      </w:r>
    </w:p>
    <w:p w14:paraId="5A756905" w14:textId="690F3B88" w:rsidR="00A26B73" w:rsidRPr="007D23C4" w:rsidRDefault="00A26B73" w:rsidP="00A26B73">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rPr>
      </w:pPr>
      <w:proofErr w:type="gramStart"/>
      <w:r w:rsidRPr="007D23C4">
        <w:rPr>
          <w:rFonts w:ascii="Monospace" w:eastAsia="Monospace" w:hAnsi="Monospace" w:cs="Monospace"/>
          <w:color w:val="FFFFFF" w:themeColor="background1"/>
          <w:sz w:val="20"/>
          <w:szCs w:val="16"/>
        </w:rPr>
        <w:t>ipv</w:t>
      </w:r>
      <w:proofErr w:type="gramEnd"/>
      <w:r w:rsidRPr="007D23C4">
        <w:rPr>
          <w:rFonts w:ascii="Monospace" w:eastAsia="Monospace" w:hAnsi="Monospace" w:cs="Monospace"/>
          <w:color w:val="FFFFFF" w:themeColor="background1"/>
          <w:sz w:val="20"/>
          <w:szCs w:val="16"/>
        </w:rPr>
        <w:t xml:space="preserve">6 router </w:t>
      </w:r>
      <w:r w:rsidR="00D506E2" w:rsidRPr="007D23C4">
        <w:rPr>
          <w:rFonts w:ascii="Monospace" w:eastAsia="Monospace" w:hAnsi="Monospace" w:cs="Monospace"/>
          <w:color w:val="FFFFFF" w:themeColor="background1"/>
          <w:sz w:val="20"/>
          <w:szCs w:val="16"/>
        </w:rPr>
        <w:t>OSPF</w:t>
      </w:r>
      <w:r w:rsidRPr="007D23C4">
        <w:rPr>
          <w:rFonts w:ascii="Monospace" w:eastAsia="Monospace" w:hAnsi="Monospace" w:cs="Monospace"/>
          <w:color w:val="FFFFFF" w:themeColor="background1"/>
          <w:sz w:val="20"/>
          <w:szCs w:val="16"/>
        </w:rPr>
        <w:t xml:space="preserve"> 1</w:t>
      </w:r>
    </w:p>
    <w:p w14:paraId="4A6E90DC" w14:textId="654AD3C9" w:rsidR="00A26B73" w:rsidRPr="007D23C4" w:rsidRDefault="00A26B73" w:rsidP="00A26B73">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rPr>
      </w:pPr>
      <w:r w:rsidRPr="007D23C4">
        <w:rPr>
          <w:rFonts w:ascii="Monospace" w:eastAsia="Monospace" w:hAnsi="Monospace" w:cs="Monospace"/>
          <w:color w:val="FFFFFF" w:themeColor="background1"/>
          <w:sz w:val="20"/>
          <w:szCs w:val="16"/>
        </w:rPr>
        <w:t xml:space="preserve"> </w:t>
      </w:r>
      <w:proofErr w:type="gramStart"/>
      <w:r w:rsidRPr="007D23C4">
        <w:rPr>
          <w:rFonts w:ascii="Monospace" w:eastAsia="Monospace" w:hAnsi="Monospace" w:cs="Monospace"/>
          <w:color w:val="FFFFFF" w:themeColor="background1"/>
          <w:sz w:val="20"/>
          <w:szCs w:val="16"/>
        </w:rPr>
        <w:t>router</w:t>
      </w:r>
      <w:proofErr w:type="gramEnd"/>
      <w:r w:rsidRPr="007D23C4">
        <w:rPr>
          <w:rFonts w:ascii="Monospace" w:eastAsia="Monospace" w:hAnsi="Monospace" w:cs="Monospace"/>
          <w:color w:val="FFFFFF" w:themeColor="background1"/>
          <w:sz w:val="20"/>
          <w:szCs w:val="16"/>
        </w:rPr>
        <w:t>-id 6.6.6.6</w:t>
      </w:r>
    </w:p>
    <w:p w14:paraId="1B3CE2E8" w14:textId="334B4677" w:rsidR="00A26B73" w:rsidRPr="00A26B73" w:rsidRDefault="00A26B73" w:rsidP="00A26B73">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A26B73">
        <w:rPr>
          <w:rFonts w:ascii="Monospace" w:eastAsia="Monospace" w:hAnsi="Monospace" w:cs="Monospace"/>
          <w:color w:val="FFFFFF" w:themeColor="background1"/>
          <w:sz w:val="20"/>
          <w:szCs w:val="16"/>
          <w:lang w:val="en-US"/>
        </w:rPr>
        <w:t>exit</w:t>
      </w:r>
    </w:p>
    <w:p w14:paraId="16CBC3A5" w14:textId="085A6DC0" w:rsidR="00A26B73" w:rsidRPr="00A26B73" w:rsidRDefault="00A26B73" w:rsidP="00A26B73">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A26B73">
        <w:rPr>
          <w:rFonts w:ascii="Monospace" w:eastAsia="Monospace" w:hAnsi="Monospace" w:cs="Monospace"/>
          <w:color w:val="FFFFFF" w:themeColor="background1"/>
          <w:sz w:val="20"/>
          <w:szCs w:val="16"/>
          <w:lang w:val="en-US"/>
        </w:rPr>
        <w:t>exit</w:t>
      </w:r>
    </w:p>
    <w:p w14:paraId="446A1A31" w14:textId="141878A3" w:rsidR="00A26B73" w:rsidRPr="00A26B73" w:rsidRDefault="00A26B73" w:rsidP="00A26B73">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A26B73">
        <w:rPr>
          <w:rFonts w:ascii="Monospace" w:eastAsia="Monospace" w:hAnsi="Monospace" w:cs="Monospace"/>
          <w:color w:val="FFFFFF" w:themeColor="background1"/>
          <w:sz w:val="20"/>
          <w:szCs w:val="16"/>
          <w:lang w:val="en-US"/>
        </w:rPr>
        <w:t>copy running-config startup-config</w:t>
      </w:r>
    </w:p>
    <w:p w14:paraId="5448FBB7" w14:textId="77777777" w:rsidR="00501E4F" w:rsidRDefault="00501E4F" w:rsidP="00B6561D">
      <w:pPr>
        <w:rPr>
          <w:bCs/>
          <w:lang w:val="en-US"/>
        </w:rPr>
      </w:pPr>
    </w:p>
    <w:p w14:paraId="70793CC3" w14:textId="77777777" w:rsidR="00501E4F" w:rsidRDefault="00501E4F" w:rsidP="00B6561D">
      <w:pPr>
        <w:rPr>
          <w:bCs/>
          <w:lang w:val="en-US"/>
        </w:rPr>
      </w:pPr>
    </w:p>
    <w:p w14:paraId="65DB442A" w14:textId="76B293E2" w:rsidR="00A26B73" w:rsidRPr="001803FD" w:rsidRDefault="001803FD" w:rsidP="00B6561D">
      <w:pPr>
        <w:rPr>
          <w:b/>
          <w:u w:val="single"/>
        </w:rPr>
      </w:pPr>
      <w:r w:rsidRPr="001803FD">
        <w:rPr>
          <w:b/>
          <w:u w:val="single"/>
        </w:rPr>
        <w:t>Sur le FAI RT 0</w:t>
      </w:r>
      <w:r>
        <w:rPr>
          <w:b/>
          <w:u w:val="single"/>
        </w:rPr>
        <w:t>5</w:t>
      </w:r>
      <w:r w:rsidRPr="001803FD">
        <w:rPr>
          <w:b/>
          <w:u w:val="single"/>
        </w:rPr>
        <w:t>, on le met sur les ports Serial0/0/0, Serial0/0/1, Serial0/1/0 :</w:t>
      </w:r>
    </w:p>
    <w:p w14:paraId="4ECB40C7" w14:textId="77777777" w:rsidR="00B6561D" w:rsidRPr="001803FD" w:rsidRDefault="00B6561D" w:rsidP="00B6561D">
      <w:pPr>
        <w:rPr>
          <w:bCs/>
        </w:rPr>
      </w:pPr>
    </w:p>
    <w:p w14:paraId="6AC77B1A" w14:textId="77777777" w:rsidR="001803FD" w:rsidRPr="00A26B73" w:rsidRDefault="001803FD" w:rsidP="001803FD">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proofErr w:type="spellStart"/>
      <w:r w:rsidRPr="00A26B73">
        <w:rPr>
          <w:rFonts w:ascii="Monospace" w:eastAsia="Monospace" w:hAnsi="Monospace" w:cs="Monospace"/>
          <w:color w:val="FFFFFF" w:themeColor="background1"/>
          <w:sz w:val="20"/>
          <w:szCs w:val="16"/>
          <w:lang w:val="en-US"/>
        </w:rPr>
        <w:t>ip</w:t>
      </w:r>
      <w:proofErr w:type="spellEnd"/>
      <w:r w:rsidRPr="00A26B73">
        <w:rPr>
          <w:rFonts w:ascii="Monospace" w:eastAsia="Monospace" w:hAnsi="Monospace" w:cs="Monospace"/>
          <w:color w:val="FFFFFF" w:themeColor="background1"/>
          <w:sz w:val="20"/>
          <w:szCs w:val="16"/>
          <w:lang w:val="en-US"/>
        </w:rPr>
        <w:t xml:space="preserve"> </w:t>
      </w:r>
      <w:proofErr w:type="spellStart"/>
      <w:r w:rsidRPr="00A26B73">
        <w:rPr>
          <w:rFonts w:ascii="Monospace" w:eastAsia="Monospace" w:hAnsi="Monospace" w:cs="Monospace"/>
          <w:color w:val="FFFFFF" w:themeColor="background1"/>
          <w:sz w:val="20"/>
          <w:szCs w:val="16"/>
          <w:lang w:val="en-US"/>
        </w:rPr>
        <w:t>cef</w:t>
      </w:r>
      <w:proofErr w:type="spellEnd"/>
    </w:p>
    <w:p w14:paraId="01CA7BDA" w14:textId="77777777" w:rsidR="001803FD" w:rsidRPr="00A26B73" w:rsidRDefault="001803FD" w:rsidP="001803FD">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A26B73">
        <w:rPr>
          <w:rFonts w:ascii="Monospace" w:eastAsia="Monospace" w:hAnsi="Monospace" w:cs="Monospace"/>
          <w:color w:val="FFFFFF" w:themeColor="background1"/>
          <w:sz w:val="20"/>
          <w:szCs w:val="16"/>
          <w:lang w:val="en-US"/>
        </w:rPr>
        <w:t xml:space="preserve">ipv6 </w:t>
      </w:r>
      <w:proofErr w:type="gramStart"/>
      <w:r w:rsidRPr="00A26B73">
        <w:rPr>
          <w:rFonts w:ascii="Monospace" w:eastAsia="Monospace" w:hAnsi="Monospace" w:cs="Monospace"/>
          <w:color w:val="FFFFFF" w:themeColor="background1"/>
          <w:sz w:val="20"/>
          <w:szCs w:val="16"/>
          <w:lang w:val="en-US"/>
        </w:rPr>
        <w:t>unicast-routing</w:t>
      </w:r>
      <w:proofErr w:type="gramEnd"/>
    </w:p>
    <w:p w14:paraId="4FFE00C8" w14:textId="77777777" w:rsidR="001803FD" w:rsidRPr="00A26B73" w:rsidRDefault="001803FD" w:rsidP="001803FD">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A26B73">
        <w:rPr>
          <w:rFonts w:ascii="Monospace" w:eastAsia="Monospace" w:hAnsi="Monospace" w:cs="Monospace"/>
          <w:color w:val="FFFFFF" w:themeColor="background1"/>
          <w:sz w:val="20"/>
          <w:szCs w:val="16"/>
          <w:lang w:val="en-US"/>
        </w:rPr>
        <w:t>ipv6 cef</w:t>
      </w:r>
    </w:p>
    <w:p w14:paraId="5C511A18" w14:textId="39754594" w:rsidR="006172C6" w:rsidRPr="003466A2" w:rsidRDefault="006172C6" w:rsidP="003466A2">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3466A2">
        <w:rPr>
          <w:rFonts w:ascii="Monospace" w:eastAsia="Monospace" w:hAnsi="Monospace" w:cs="Monospace"/>
          <w:color w:val="FFFFFF" w:themeColor="background1"/>
          <w:sz w:val="20"/>
          <w:szCs w:val="16"/>
          <w:lang w:val="en-US"/>
        </w:rPr>
        <w:t>interface Serial0/0/0</w:t>
      </w:r>
    </w:p>
    <w:p w14:paraId="2E62E562" w14:textId="77777777" w:rsidR="006172C6" w:rsidRPr="003466A2" w:rsidRDefault="006172C6" w:rsidP="003466A2">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3466A2">
        <w:rPr>
          <w:rFonts w:ascii="Monospace" w:eastAsia="Monospace" w:hAnsi="Monospace" w:cs="Monospace"/>
          <w:color w:val="FFFFFF" w:themeColor="background1"/>
          <w:sz w:val="20"/>
          <w:szCs w:val="16"/>
          <w:lang w:val="en-US"/>
        </w:rPr>
        <w:t xml:space="preserve"> ipv6 address </w:t>
      </w:r>
      <w:proofErr w:type="gramStart"/>
      <w:r w:rsidRPr="003466A2">
        <w:rPr>
          <w:rFonts w:ascii="Monospace" w:eastAsia="Monospace" w:hAnsi="Monospace" w:cs="Monospace"/>
          <w:color w:val="FFFFFF" w:themeColor="background1"/>
          <w:sz w:val="20"/>
          <w:szCs w:val="16"/>
          <w:lang w:val="en-US"/>
        </w:rPr>
        <w:t>2001:DB8:A200</w:t>
      </w:r>
      <w:proofErr w:type="gramEnd"/>
      <w:r w:rsidRPr="003466A2">
        <w:rPr>
          <w:rFonts w:ascii="Monospace" w:eastAsia="Monospace" w:hAnsi="Monospace" w:cs="Monospace"/>
          <w:color w:val="FFFFFF" w:themeColor="background1"/>
          <w:sz w:val="20"/>
          <w:szCs w:val="16"/>
          <w:lang w:val="en-US"/>
        </w:rPr>
        <w:t>::1/64</w:t>
      </w:r>
    </w:p>
    <w:p w14:paraId="2306B233" w14:textId="03DA7789" w:rsidR="006172C6" w:rsidRPr="003466A2" w:rsidRDefault="006172C6" w:rsidP="003466A2">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3466A2">
        <w:rPr>
          <w:rFonts w:ascii="Monospace" w:eastAsia="Monospace" w:hAnsi="Monospace" w:cs="Monospace"/>
          <w:color w:val="FFFFFF" w:themeColor="background1"/>
          <w:sz w:val="20"/>
          <w:szCs w:val="16"/>
          <w:lang w:val="en-US"/>
        </w:rPr>
        <w:t xml:space="preserve"> ipv6 </w:t>
      </w:r>
      <w:r w:rsidR="00D506E2">
        <w:rPr>
          <w:rFonts w:ascii="Monospace" w:eastAsia="Monospace" w:hAnsi="Monospace" w:cs="Monospace"/>
          <w:color w:val="FFFFFF" w:themeColor="background1"/>
          <w:sz w:val="20"/>
          <w:szCs w:val="16"/>
          <w:lang w:val="en-US"/>
        </w:rPr>
        <w:t>OSPF</w:t>
      </w:r>
      <w:r w:rsidRPr="003466A2">
        <w:rPr>
          <w:rFonts w:ascii="Monospace" w:eastAsia="Monospace" w:hAnsi="Monospace" w:cs="Monospace"/>
          <w:color w:val="FFFFFF" w:themeColor="background1"/>
          <w:sz w:val="20"/>
          <w:szCs w:val="16"/>
          <w:lang w:val="en-US"/>
        </w:rPr>
        <w:t xml:space="preserve"> network point-to-point</w:t>
      </w:r>
    </w:p>
    <w:p w14:paraId="7B6580B8" w14:textId="7EDCDA17" w:rsidR="00B6561D" w:rsidRPr="003466A2" w:rsidRDefault="006172C6" w:rsidP="003466A2">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3466A2">
        <w:rPr>
          <w:rFonts w:ascii="Monospace" w:eastAsia="Monospace" w:hAnsi="Monospace" w:cs="Monospace"/>
          <w:color w:val="FFFFFF" w:themeColor="background1"/>
          <w:sz w:val="20"/>
          <w:szCs w:val="16"/>
          <w:lang w:val="en-US"/>
        </w:rPr>
        <w:t xml:space="preserve"> ipv6 </w:t>
      </w:r>
      <w:r w:rsidR="00D506E2">
        <w:rPr>
          <w:rFonts w:ascii="Monospace" w:eastAsia="Monospace" w:hAnsi="Monospace" w:cs="Monospace"/>
          <w:color w:val="FFFFFF" w:themeColor="background1"/>
          <w:sz w:val="20"/>
          <w:szCs w:val="16"/>
          <w:lang w:val="en-US"/>
        </w:rPr>
        <w:t>OSPF</w:t>
      </w:r>
      <w:r w:rsidRPr="003466A2">
        <w:rPr>
          <w:rFonts w:ascii="Monospace" w:eastAsia="Monospace" w:hAnsi="Monospace" w:cs="Monospace"/>
          <w:color w:val="FFFFFF" w:themeColor="background1"/>
          <w:sz w:val="20"/>
          <w:szCs w:val="16"/>
          <w:lang w:val="en-US"/>
        </w:rPr>
        <w:t xml:space="preserve"> 1 area 0</w:t>
      </w:r>
    </w:p>
    <w:p w14:paraId="3A0A86DA" w14:textId="70F7AE28" w:rsidR="0036524B" w:rsidRPr="003466A2" w:rsidRDefault="0036524B" w:rsidP="003466A2">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3466A2">
        <w:rPr>
          <w:rFonts w:ascii="Monospace" w:eastAsia="Monospace" w:hAnsi="Monospace" w:cs="Monospace"/>
          <w:color w:val="FFFFFF" w:themeColor="background1"/>
          <w:sz w:val="20"/>
          <w:szCs w:val="16"/>
          <w:lang w:val="en-US"/>
        </w:rPr>
        <w:t>exit</w:t>
      </w:r>
    </w:p>
    <w:p w14:paraId="505FC3A6" w14:textId="77C29E3A" w:rsidR="003D629D" w:rsidRPr="003466A2" w:rsidRDefault="003D629D" w:rsidP="003466A2">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3466A2">
        <w:rPr>
          <w:rFonts w:ascii="Monospace" w:eastAsia="Monospace" w:hAnsi="Monospace" w:cs="Monospace"/>
          <w:color w:val="FFFFFF" w:themeColor="background1"/>
          <w:sz w:val="20"/>
          <w:szCs w:val="16"/>
          <w:lang w:val="en-US"/>
        </w:rPr>
        <w:t>interface Serial0/0/1</w:t>
      </w:r>
    </w:p>
    <w:p w14:paraId="04E19113" w14:textId="77777777" w:rsidR="003D629D" w:rsidRPr="003466A2" w:rsidRDefault="003D629D" w:rsidP="003466A2">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3466A2">
        <w:rPr>
          <w:rFonts w:ascii="Monospace" w:eastAsia="Monospace" w:hAnsi="Monospace" w:cs="Monospace"/>
          <w:color w:val="FFFFFF" w:themeColor="background1"/>
          <w:sz w:val="20"/>
          <w:szCs w:val="16"/>
          <w:lang w:val="en-US"/>
        </w:rPr>
        <w:t xml:space="preserve"> ipv6 address </w:t>
      </w:r>
      <w:proofErr w:type="gramStart"/>
      <w:r w:rsidRPr="003466A2">
        <w:rPr>
          <w:rFonts w:ascii="Monospace" w:eastAsia="Monospace" w:hAnsi="Monospace" w:cs="Monospace"/>
          <w:color w:val="FFFFFF" w:themeColor="background1"/>
          <w:sz w:val="20"/>
          <w:szCs w:val="16"/>
          <w:lang w:val="en-US"/>
        </w:rPr>
        <w:t>2001:DB8:D000</w:t>
      </w:r>
      <w:proofErr w:type="gramEnd"/>
      <w:r w:rsidRPr="003466A2">
        <w:rPr>
          <w:rFonts w:ascii="Monospace" w:eastAsia="Monospace" w:hAnsi="Monospace" w:cs="Monospace"/>
          <w:color w:val="FFFFFF" w:themeColor="background1"/>
          <w:sz w:val="20"/>
          <w:szCs w:val="16"/>
          <w:lang w:val="en-US"/>
        </w:rPr>
        <w:t>::2/64</w:t>
      </w:r>
    </w:p>
    <w:p w14:paraId="5C872A3E" w14:textId="6CBC0C69" w:rsidR="003D629D" w:rsidRPr="003466A2" w:rsidRDefault="003D629D" w:rsidP="003466A2">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3466A2">
        <w:rPr>
          <w:rFonts w:ascii="Monospace" w:eastAsia="Monospace" w:hAnsi="Monospace" w:cs="Monospace"/>
          <w:color w:val="FFFFFF" w:themeColor="background1"/>
          <w:sz w:val="20"/>
          <w:szCs w:val="16"/>
          <w:lang w:val="en-US"/>
        </w:rPr>
        <w:t xml:space="preserve"> ipv6 </w:t>
      </w:r>
      <w:r w:rsidR="00D506E2">
        <w:rPr>
          <w:rFonts w:ascii="Monospace" w:eastAsia="Monospace" w:hAnsi="Monospace" w:cs="Monospace"/>
          <w:color w:val="FFFFFF" w:themeColor="background1"/>
          <w:sz w:val="20"/>
          <w:szCs w:val="16"/>
          <w:lang w:val="en-US"/>
        </w:rPr>
        <w:t>OSPF</w:t>
      </w:r>
      <w:r w:rsidRPr="003466A2">
        <w:rPr>
          <w:rFonts w:ascii="Monospace" w:eastAsia="Monospace" w:hAnsi="Monospace" w:cs="Monospace"/>
          <w:color w:val="FFFFFF" w:themeColor="background1"/>
          <w:sz w:val="20"/>
          <w:szCs w:val="16"/>
          <w:lang w:val="en-US"/>
        </w:rPr>
        <w:t xml:space="preserve"> network point-to-point</w:t>
      </w:r>
    </w:p>
    <w:p w14:paraId="398261F6" w14:textId="5E3C3F60" w:rsidR="006172C6" w:rsidRPr="003466A2" w:rsidRDefault="003D629D" w:rsidP="003466A2">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3466A2">
        <w:rPr>
          <w:rFonts w:ascii="Monospace" w:eastAsia="Monospace" w:hAnsi="Monospace" w:cs="Monospace"/>
          <w:color w:val="FFFFFF" w:themeColor="background1"/>
          <w:sz w:val="20"/>
          <w:szCs w:val="16"/>
          <w:lang w:val="en-US"/>
        </w:rPr>
        <w:t xml:space="preserve"> ipv6 </w:t>
      </w:r>
      <w:r w:rsidR="00D506E2">
        <w:rPr>
          <w:rFonts w:ascii="Monospace" w:eastAsia="Monospace" w:hAnsi="Monospace" w:cs="Monospace"/>
          <w:color w:val="FFFFFF" w:themeColor="background1"/>
          <w:sz w:val="20"/>
          <w:szCs w:val="16"/>
          <w:lang w:val="en-US"/>
        </w:rPr>
        <w:t>OSPF</w:t>
      </w:r>
      <w:r w:rsidRPr="003466A2">
        <w:rPr>
          <w:rFonts w:ascii="Monospace" w:eastAsia="Monospace" w:hAnsi="Monospace" w:cs="Monospace"/>
          <w:color w:val="FFFFFF" w:themeColor="background1"/>
          <w:sz w:val="20"/>
          <w:szCs w:val="16"/>
          <w:lang w:val="en-US"/>
        </w:rPr>
        <w:t xml:space="preserve"> 1 area 0</w:t>
      </w:r>
    </w:p>
    <w:p w14:paraId="1E618103" w14:textId="77777777" w:rsidR="0036524B" w:rsidRPr="003466A2" w:rsidRDefault="0036524B" w:rsidP="003466A2">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3466A2">
        <w:rPr>
          <w:rFonts w:ascii="Monospace" w:eastAsia="Monospace" w:hAnsi="Monospace" w:cs="Monospace"/>
          <w:color w:val="FFFFFF" w:themeColor="background1"/>
          <w:sz w:val="20"/>
          <w:szCs w:val="16"/>
          <w:lang w:val="en-US"/>
        </w:rPr>
        <w:t>exit</w:t>
      </w:r>
    </w:p>
    <w:p w14:paraId="481FD90C" w14:textId="0B049420" w:rsidR="0036524B" w:rsidRPr="003466A2" w:rsidRDefault="0036524B" w:rsidP="003466A2">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3466A2">
        <w:rPr>
          <w:rFonts w:ascii="Monospace" w:eastAsia="Monospace" w:hAnsi="Monospace" w:cs="Monospace"/>
          <w:color w:val="FFFFFF" w:themeColor="background1"/>
          <w:sz w:val="20"/>
          <w:szCs w:val="16"/>
          <w:lang w:val="en-US"/>
        </w:rPr>
        <w:t>interface Serial0/1/0</w:t>
      </w:r>
    </w:p>
    <w:p w14:paraId="08D6737C" w14:textId="77777777" w:rsidR="0036524B" w:rsidRPr="003466A2" w:rsidRDefault="0036524B" w:rsidP="003466A2">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3466A2">
        <w:rPr>
          <w:rFonts w:ascii="Monospace" w:eastAsia="Monospace" w:hAnsi="Monospace" w:cs="Monospace"/>
          <w:color w:val="FFFFFF" w:themeColor="background1"/>
          <w:sz w:val="20"/>
          <w:szCs w:val="16"/>
          <w:lang w:val="en-US"/>
        </w:rPr>
        <w:t xml:space="preserve"> ipv6 address </w:t>
      </w:r>
      <w:proofErr w:type="gramStart"/>
      <w:r w:rsidRPr="003466A2">
        <w:rPr>
          <w:rFonts w:ascii="Monospace" w:eastAsia="Monospace" w:hAnsi="Monospace" w:cs="Monospace"/>
          <w:color w:val="FFFFFF" w:themeColor="background1"/>
          <w:sz w:val="20"/>
          <w:szCs w:val="16"/>
          <w:lang w:val="en-US"/>
        </w:rPr>
        <w:t>2001:DB8:A500</w:t>
      </w:r>
      <w:proofErr w:type="gramEnd"/>
      <w:r w:rsidRPr="003466A2">
        <w:rPr>
          <w:rFonts w:ascii="Monospace" w:eastAsia="Monospace" w:hAnsi="Monospace" w:cs="Monospace"/>
          <w:color w:val="FFFFFF" w:themeColor="background1"/>
          <w:sz w:val="20"/>
          <w:szCs w:val="16"/>
          <w:lang w:val="en-US"/>
        </w:rPr>
        <w:t>::1/64</w:t>
      </w:r>
    </w:p>
    <w:p w14:paraId="26191286" w14:textId="68D8738F" w:rsidR="0036524B" w:rsidRPr="003466A2" w:rsidRDefault="0036524B" w:rsidP="003466A2">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3466A2">
        <w:rPr>
          <w:rFonts w:ascii="Monospace" w:eastAsia="Monospace" w:hAnsi="Monospace" w:cs="Monospace"/>
          <w:color w:val="FFFFFF" w:themeColor="background1"/>
          <w:sz w:val="20"/>
          <w:szCs w:val="16"/>
          <w:lang w:val="en-US"/>
        </w:rPr>
        <w:t xml:space="preserve"> ipv6 </w:t>
      </w:r>
      <w:r w:rsidR="00D506E2">
        <w:rPr>
          <w:rFonts w:ascii="Monospace" w:eastAsia="Monospace" w:hAnsi="Monospace" w:cs="Monospace"/>
          <w:color w:val="FFFFFF" w:themeColor="background1"/>
          <w:sz w:val="20"/>
          <w:szCs w:val="16"/>
          <w:lang w:val="en-US"/>
        </w:rPr>
        <w:t>OSPF</w:t>
      </w:r>
      <w:r w:rsidRPr="003466A2">
        <w:rPr>
          <w:rFonts w:ascii="Monospace" w:eastAsia="Monospace" w:hAnsi="Monospace" w:cs="Monospace"/>
          <w:color w:val="FFFFFF" w:themeColor="background1"/>
          <w:sz w:val="20"/>
          <w:szCs w:val="16"/>
          <w:lang w:val="en-US"/>
        </w:rPr>
        <w:t xml:space="preserve"> network point-to-point</w:t>
      </w:r>
    </w:p>
    <w:p w14:paraId="397E15A1" w14:textId="7A1EC040" w:rsidR="00883A7C" w:rsidRPr="003466A2" w:rsidRDefault="0036524B" w:rsidP="003466A2">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3466A2">
        <w:rPr>
          <w:rFonts w:ascii="Monospace" w:eastAsia="Monospace" w:hAnsi="Monospace" w:cs="Monospace"/>
          <w:color w:val="FFFFFF" w:themeColor="background1"/>
          <w:sz w:val="20"/>
          <w:szCs w:val="16"/>
          <w:lang w:val="en-US"/>
        </w:rPr>
        <w:t xml:space="preserve"> ipv6 </w:t>
      </w:r>
      <w:r w:rsidR="00D506E2">
        <w:rPr>
          <w:rFonts w:ascii="Monospace" w:eastAsia="Monospace" w:hAnsi="Monospace" w:cs="Monospace"/>
          <w:color w:val="FFFFFF" w:themeColor="background1"/>
          <w:sz w:val="20"/>
          <w:szCs w:val="16"/>
          <w:lang w:val="en-US"/>
        </w:rPr>
        <w:t>OSPF</w:t>
      </w:r>
      <w:r w:rsidRPr="003466A2">
        <w:rPr>
          <w:rFonts w:ascii="Monospace" w:eastAsia="Monospace" w:hAnsi="Monospace" w:cs="Monospace"/>
          <w:color w:val="FFFFFF" w:themeColor="background1"/>
          <w:sz w:val="20"/>
          <w:szCs w:val="16"/>
          <w:lang w:val="en-US"/>
        </w:rPr>
        <w:t xml:space="preserve"> 1 area 0</w:t>
      </w:r>
    </w:p>
    <w:p w14:paraId="41E43C22" w14:textId="0726F4D9" w:rsidR="00572FA0" w:rsidRPr="003466A2" w:rsidRDefault="00572FA0" w:rsidP="003466A2">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3466A2">
        <w:rPr>
          <w:rFonts w:ascii="Monospace" w:eastAsia="Monospace" w:hAnsi="Monospace" w:cs="Monospace"/>
          <w:color w:val="FFFFFF" w:themeColor="background1"/>
          <w:sz w:val="20"/>
          <w:szCs w:val="16"/>
          <w:lang w:val="en-US"/>
        </w:rPr>
        <w:t>exit</w:t>
      </w:r>
    </w:p>
    <w:p w14:paraId="6932247D" w14:textId="1EEA599F" w:rsidR="00883A7C" w:rsidRPr="003466A2" w:rsidRDefault="00883A7C" w:rsidP="003466A2">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3466A2">
        <w:rPr>
          <w:rFonts w:ascii="Monospace" w:eastAsia="Monospace" w:hAnsi="Monospace" w:cs="Monospace"/>
          <w:color w:val="FFFFFF" w:themeColor="background1"/>
          <w:sz w:val="20"/>
          <w:szCs w:val="16"/>
          <w:lang w:val="en-US"/>
        </w:rPr>
        <w:t xml:space="preserve">ipv6 router </w:t>
      </w:r>
      <w:r w:rsidR="00D506E2">
        <w:rPr>
          <w:rFonts w:ascii="Monospace" w:eastAsia="Monospace" w:hAnsi="Monospace" w:cs="Monospace"/>
          <w:color w:val="FFFFFF" w:themeColor="background1"/>
          <w:sz w:val="20"/>
          <w:szCs w:val="16"/>
          <w:lang w:val="en-US"/>
        </w:rPr>
        <w:t>OSPF</w:t>
      </w:r>
      <w:r w:rsidRPr="003466A2">
        <w:rPr>
          <w:rFonts w:ascii="Monospace" w:eastAsia="Monospace" w:hAnsi="Monospace" w:cs="Monospace"/>
          <w:color w:val="FFFFFF" w:themeColor="background1"/>
          <w:sz w:val="20"/>
          <w:szCs w:val="16"/>
          <w:lang w:val="en-US"/>
        </w:rPr>
        <w:t xml:space="preserve"> 1</w:t>
      </w:r>
    </w:p>
    <w:p w14:paraId="2101B572" w14:textId="43AED143" w:rsidR="0036524B" w:rsidRPr="003466A2" w:rsidRDefault="00883A7C" w:rsidP="003466A2">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3466A2">
        <w:rPr>
          <w:rFonts w:ascii="Monospace" w:eastAsia="Monospace" w:hAnsi="Monospace" w:cs="Monospace"/>
          <w:color w:val="FFFFFF" w:themeColor="background1"/>
          <w:sz w:val="20"/>
          <w:szCs w:val="16"/>
          <w:lang w:val="en-US"/>
        </w:rPr>
        <w:t xml:space="preserve"> </w:t>
      </w:r>
      <w:proofErr w:type="gramStart"/>
      <w:r w:rsidRPr="003466A2">
        <w:rPr>
          <w:rFonts w:ascii="Monospace" w:eastAsia="Monospace" w:hAnsi="Monospace" w:cs="Monospace"/>
          <w:color w:val="FFFFFF" w:themeColor="background1"/>
          <w:sz w:val="20"/>
          <w:szCs w:val="16"/>
          <w:lang w:val="en-US"/>
        </w:rPr>
        <w:t>router</w:t>
      </w:r>
      <w:proofErr w:type="gramEnd"/>
      <w:r w:rsidRPr="003466A2">
        <w:rPr>
          <w:rFonts w:ascii="Monospace" w:eastAsia="Monospace" w:hAnsi="Monospace" w:cs="Monospace"/>
          <w:color w:val="FFFFFF" w:themeColor="background1"/>
          <w:sz w:val="20"/>
          <w:szCs w:val="16"/>
          <w:lang w:val="en-US"/>
        </w:rPr>
        <w:t>-id 7.7.7.7</w:t>
      </w:r>
    </w:p>
    <w:p w14:paraId="777D1C2C" w14:textId="4AE8624A" w:rsidR="00883A7C" w:rsidRPr="003466A2" w:rsidRDefault="00883A7C" w:rsidP="003466A2">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3466A2">
        <w:rPr>
          <w:rFonts w:ascii="Monospace" w:eastAsia="Monospace" w:hAnsi="Monospace" w:cs="Monospace"/>
          <w:color w:val="FFFFFF" w:themeColor="background1"/>
          <w:sz w:val="20"/>
          <w:szCs w:val="16"/>
          <w:lang w:val="en-US"/>
        </w:rPr>
        <w:t>exit</w:t>
      </w:r>
    </w:p>
    <w:p w14:paraId="0A86A23D" w14:textId="68B9ED3E" w:rsidR="00572FA0" w:rsidRPr="003466A2" w:rsidRDefault="00572FA0" w:rsidP="003466A2">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3466A2">
        <w:rPr>
          <w:rFonts w:ascii="Monospace" w:eastAsia="Monospace" w:hAnsi="Monospace" w:cs="Monospace"/>
          <w:color w:val="FFFFFF" w:themeColor="background1"/>
          <w:sz w:val="20"/>
          <w:szCs w:val="16"/>
          <w:lang w:val="en-US"/>
        </w:rPr>
        <w:t>exit copy running-config startup-config</w:t>
      </w:r>
    </w:p>
    <w:p w14:paraId="4177B1BF" w14:textId="77777777" w:rsidR="003D7A40" w:rsidRDefault="003D7A40" w:rsidP="003D629D">
      <w:pPr>
        <w:rPr>
          <w:b/>
          <w:u w:val="single"/>
        </w:rPr>
      </w:pPr>
    </w:p>
    <w:p w14:paraId="4E6B40BA" w14:textId="7811DEDC" w:rsidR="00B6561D" w:rsidRPr="003D7A40" w:rsidRDefault="00920D91" w:rsidP="00B6561D">
      <w:pPr>
        <w:rPr>
          <w:b/>
          <w:u w:val="single"/>
        </w:rPr>
      </w:pPr>
      <w:r w:rsidRPr="000147C8">
        <w:rPr>
          <w:b/>
          <w:u w:val="single"/>
        </w:rPr>
        <w:t xml:space="preserve">A </w:t>
      </w:r>
      <w:r w:rsidR="004D504B" w:rsidRPr="000147C8">
        <w:rPr>
          <w:b/>
          <w:u w:val="single"/>
        </w:rPr>
        <w:t>présent</w:t>
      </w:r>
      <w:r w:rsidRPr="000147C8">
        <w:rPr>
          <w:b/>
          <w:u w:val="single"/>
        </w:rPr>
        <w:t xml:space="preserve"> on configure sur le routeur du </w:t>
      </w:r>
      <w:r w:rsidR="004D504B" w:rsidRPr="000147C8">
        <w:rPr>
          <w:b/>
          <w:u w:val="single"/>
        </w:rPr>
        <w:t xml:space="preserve">réseau </w:t>
      </w:r>
      <w:proofErr w:type="spellStart"/>
      <w:r w:rsidR="004D504B" w:rsidRPr="000147C8">
        <w:rPr>
          <w:b/>
          <w:u w:val="single"/>
        </w:rPr>
        <w:t>eXia</w:t>
      </w:r>
      <w:proofErr w:type="spellEnd"/>
      <w:r w:rsidR="004D504B" w:rsidRPr="000147C8">
        <w:rPr>
          <w:b/>
          <w:u w:val="single"/>
        </w:rPr>
        <w:t xml:space="preserve"> le tunnel ainsi que l’</w:t>
      </w:r>
      <w:r w:rsidR="00D506E2">
        <w:rPr>
          <w:b/>
          <w:u w:val="single"/>
        </w:rPr>
        <w:t>OSPF</w:t>
      </w:r>
      <w:r w:rsidR="004D504B" w:rsidRPr="000147C8">
        <w:rPr>
          <w:b/>
          <w:u w:val="single"/>
        </w:rPr>
        <w:t>v3 IPv6 :</w:t>
      </w:r>
    </w:p>
    <w:p w14:paraId="262EF318" w14:textId="77777777" w:rsidR="009871E5" w:rsidRPr="000147C8" w:rsidRDefault="009871E5" w:rsidP="000147C8">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proofErr w:type="spellStart"/>
      <w:r w:rsidRPr="000147C8">
        <w:rPr>
          <w:rFonts w:ascii="Monospace" w:eastAsia="Monospace" w:hAnsi="Monospace" w:cs="Monospace"/>
          <w:color w:val="FFFFFF" w:themeColor="background1"/>
          <w:sz w:val="20"/>
          <w:szCs w:val="16"/>
          <w:lang w:val="en-US"/>
        </w:rPr>
        <w:t>ip</w:t>
      </w:r>
      <w:proofErr w:type="spellEnd"/>
      <w:r w:rsidRPr="000147C8">
        <w:rPr>
          <w:rFonts w:ascii="Monospace" w:eastAsia="Monospace" w:hAnsi="Monospace" w:cs="Monospace"/>
          <w:color w:val="FFFFFF" w:themeColor="background1"/>
          <w:sz w:val="20"/>
          <w:szCs w:val="16"/>
          <w:lang w:val="en-US"/>
        </w:rPr>
        <w:t xml:space="preserve"> </w:t>
      </w:r>
      <w:proofErr w:type="spellStart"/>
      <w:r w:rsidRPr="000147C8">
        <w:rPr>
          <w:rFonts w:ascii="Monospace" w:eastAsia="Monospace" w:hAnsi="Monospace" w:cs="Monospace"/>
          <w:color w:val="FFFFFF" w:themeColor="background1"/>
          <w:sz w:val="20"/>
          <w:szCs w:val="16"/>
          <w:lang w:val="en-US"/>
        </w:rPr>
        <w:t>cef</w:t>
      </w:r>
      <w:proofErr w:type="spellEnd"/>
    </w:p>
    <w:p w14:paraId="06292111" w14:textId="72309FC8" w:rsidR="00B6561D" w:rsidRPr="000147C8" w:rsidRDefault="009871E5" w:rsidP="000147C8">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0147C8">
        <w:rPr>
          <w:rFonts w:ascii="Monospace" w:eastAsia="Monospace" w:hAnsi="Monospace" w:cs="Monospace"/>
          <w:color w:val="FFFFFF" w:themeColor="background1"/>
          <w:sz w:val="20"/>
          <w:szCs w:val="16"/>
          <w:lang w:val="en-US"/>
        </w:rPr>
        <w:t xml:space="preserve">ipv6 </w:t>
      </w:r>
      <w:proofErr w:type="gramStart"/>
      <w:r w:rsidRPr="000147C8">
        <w:rPr>
          <w:rFonts w:ascii="Monospace" w:eastAsia="Monospace" w:hAnsi="Monospace" w:cs="Monospace"/>
          <w:color w:val="FFFFFF" w:themeColor="background1"/>
          <w:sz w:val="20"/>
          <w:szCs w:val="16"/>
          <w:lang w:val="en-US"/>
        </w:rPr>
        <w:t>unicast-routing</w:t>
      </w:r>
      <w:proofErr w:type="gramEnd"/>
    </w:p>
    <w:p w14:paraId="0735B2E2" w14:textId="7724A067" w:rsidR="00B6561D" w:rsidRPr="000147C8" w:rsidRDefault="00243A6E" w:rsidP="000147C8">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0147C8">
        <w:rPr>
          <w:rFonts w:ascii="Monospace" w:eastAsia="Monospace" w:hAnsi="Monospace" w:cs="Monospace"/>
          <w:color w:val="FFFFFF" w:themeColor="background1"/>
          <w:sz w:val="20"/>
          <w:szCs w:val="16"/>
          <w:lang w:val="en-US"/>
        </w:rPr>
        <w:t xml:space="preserve">ipv6 </w:t>
      </w:r>
      <w:proofErr w:type="spellStart"/>
      <w:r w:rsidRPr="000147C8">
        <w:rPr>
          <w:rFonts w:ascii="Monospace" w:eastAsia="Monospace" w:hAnsi="Monospace" w:cs="Monospace"/>
          <w:color w:val="FFFFFF" w:themeColor="background1"/>
          <w:sz w:val="20"/>
          <w:szCs w:val="16"/>
          <w:lang w:val="en-US"/>
        </w:rPr>
        <w:t>cef</w:t>
      </w:r>
      <w:proofErr w:type="spellEnd"/>
    </w:p>
    <w:p w14:paraId="417B918B" w14:textId="77777777" w:rsidR="002A76F7" w:rsidRPr="000147C8" w:rsidRDefault="002A76F7" w:rsidP="000147C8">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0147C8">
        <w:rPr>
          <w:rFonts w:ascii="Monospace" w:eastAsia="Monospace" w:hAnsi="Monospace" w:cs="Monospace"/>
          <w:color w:val="FFFFFF" w:themeColor="background1"/>
          <w:sz w:val="20"/>
          <w:szCs w:val="16"/>
          <w:lang w:val="en-US"/>
        </w:rPr>
        <w:lastRenderedPageBreak/>
        <w:t>interface Tunnel0</w:t>
      </w:r>
    </w:p>
    <w:p w14:paraId="3C8B4D66" w14:textId="77777777" w:rsidR="002A76F7" w:rsidRPr="000147C8" w:rsidRDefault="002A76F7" w:rsidP="000147C8">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0147C8">
        <w:rPr>
          <w:rFonts w:ascii="Monospace" w:eastAsia="Monospace" w:hAnsi="Monospace" w:cs="Monospace"/>
          <w:color w:val="FFFFFF" w:themeColor="background1"/>
          <w:sz w:val="20"/>
          <w:szCs w:val="16"/>
          <w:lang w:val="en-US"/>
        </w:rPr>
        <w:t xml:space="preserve"> no </w:t>
      </w:r>
      <w:proofErr w:type="spellStart"/>
      <w:r w:rsidRPr="000147C8">
        <w:rPr>
          <w:rFonts w:ascii="Monospace" w:eastAsia="Monospace" w:hAnsi="Monospace" w:cs="Monospace"/>
          <w:color w:val="FFFFFF" w:themeColor="background1"/>
          <w:sz w:val="20"/>
          <w:szCs w:val="16"/>
          <w:lang w:val="en-US"/>
        </w:rPr>
        <w:t>ip</w:t>
      </w:r>
      <w:proofErr w:type="spellEnd"/>
      <w:r w:rsidRPr="000147C8">
        <w:rPr>
          <w:rFonts w:ascii="Monospace" w:eastAsia="Monospace" w:hAnsi="Monospace" w:cs="Monospace"/>
          <w:color w:val="FFFFFF" w:themeColor="background1"/>
          <w:sz w:val="20"/>
          <w:szCs w:val="16"/>
          <w:lang w:val="en-US"/>
        </w:rPr>
        <w:t xml:space="preserve"> address</w:t>
      </w:r>
    </w:p>
    <w:p w14:paraId="47251BF8" w14:textId="77777777" w:rsidR="002A76F7" w:rsidRPr="000147C8" w:rsidRDefault="002A76F7" w:rsidP="000147C8">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0147C8">
        <w:rPr>
          <w:rFonts w:ascii="Monospace" w:eastAsia="Monospace" w:hAnsi="Monospace" w:cs="Monospace"/>
          <w:color w:val="FFFFFF" w:themeColor="background1"/>
          <w:sz w:val="20"/>
          <w:szCs w:val="16"/>
          <w:lang w:val="en-US"/>
        </w:rPr>
        <w:t xml:space="preserve"> </w:t>
      </w:r>
      <w:proofErr w:type="spellStart"/>
      <w:r w:rsidRPr="000147C8">
        <w:rPr>
          <w:rFonts w:ascii="Monospace" w:eastAsia="Monospace" w:hAnsi="Monospace" w:cs="Monospace"/>
          <w:color w:val="FFFFFF" w:themeColor="background1"/>
          <w:sz w:val="20"/>
          <w:szCs w:val="16"/>
          <w:lang w:val="en-US"/>
        </w:rPr>
        <w:t>mtu</w:t>
      </w:r>
      <w:proofErr w:type="spellEnd"/>
      <w:r w:rsidRPr="000147C8">
        <w:rPr>
          <w:rFonts w:ascii="Monospace" w:eastAsia="Monospace" w:hAnsi="Monospace" w:cs="Monospace"/>
          <w:color w:val="FFFFFF" w:themeColor="background1"/>
          <w:sz w:val="20"/>
          <w:szCs w:val="16"/>
          <w:lang w:val="en-US"/>
        </w:rPr>
        <w:t xml:space="preserve"> 1476</w:t>
      </w:r>
    </w:p>
    <w:p w14:paraId="75AED1BB" w14:textId="77777777" w:rsidR="002A76F7" w:rsidRPr="000147C8" w:rsidRDefault="002A76F7" w:rsidP="000147C8">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0147C8">
        <w:rPr>
          <w:rFonts w:ascii="Monospace" w:eastAsia="Monospace" w:hAnsi="Monospace" w:cs="Monospace"/>
          <w:color w:val="FFFFFF" w:themeColor="background1"/>
          <w:sz w:val="20"/>
          <w:szCs w:val="16"/>
          <w:lang w:val="en-US"/>
        </w:rPr>
        <w:t xml:space="preserve"> ipv6 address 2001:DB8:</w:t>
      </w:r>
      <w:proofErr w:type="gramStart"/>
      <w:r w:rsidRPr="000147C8">
        <w:rPr>
          <w:rFonts w:ascii="Monospace" w:eastAsia="Monospace" w:hAnsi="Monospace" w:cs="Monospace"/>
          <w:color w:val="FFFFFF" w:themeColor="background1"/>
          <w:sz w:val="20"/>
          <w:szCs w:val="16"/>
          <w:lang w:val="en-US"/>
        </w:rPr>
        <w:t>3000::</w:t>
      </w:r>
      <w:proofErr w:type="gramEnd"/>
      <w:r w:rsidRPr="000147C8">
        <w:rPr>
          <w:rFonts w:ascii="Monospace" w:eastAsia="Monospace" w:hAnsi="Monospace" w:cs="Monospace"/>
          <w:color w:val="FFFFFF" w:themeColor="background1"/>
          <w:sz w:val="20"/>
          <w:szCs w:val="16"/>
          <w:lang w:val="en-US"/>
        </w:rPr>
        <w:t>1/64</w:t>
      </w:r>
    </w:p>
    <w:p w14:paraId="4EB0EE91" w14:textId="77777777" w:rsidR="002A76F7" w:rsidRPr="000147C8" w:rsidRDefault="002A76F7" w:rsidP="000147C8">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0147C8">
        <w:rPr>
          <w:rFonts w:ascii="Monospace" w:eastAsia="Monospace" w:hAnsi="Monospace" w:cs="Monospace"/>
          <w:color w:val="FFFFFF" w:themeColor="background1"/>
          <w:sz w:val="20"/>
          <w:szCs w:val="16"/>
          <w:lang w:val="en-US"/>
        </w:rPr>
        <w:t xml:space="preserve"> tunnel source GigabitEthernet0/0/0</w:t>
      </w:r>
    </w:p>
    <w:p w14:paraId="74BCFF6C" w14:textId="77777777" w:rsidR="002A76F7" w:rsidRPr="00B847AA" w:rsidRDefault="002A76F7" w:rsidP="000147C8">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rPr>
      </w:pPr>
      <w:r w:rsidRPr="000147C8">
        <w:rPr>
          <w:rFonts w:ascii="Monospace" w:eastAsia="Monospace" w:hAnsi="Monospace" w:cs="Monospace"/>
          <w:color w:val="FFFFFF" w:themeColor="background1"/>
          <w:sz w:val="20"/>
          <w:szCs w:val="16"/>
          <w:lang w:val="en-US"/>
        </w:rPr>
        <w:t xml:space="preserve"> </w:t>
      </w:r>
      <w:proofErr w:type="gramStart"/>
      <w:r w:rsidRPr="00B847AA">
        <w:rPr>
          <w:rFonts w:ascii="Monospace" w:eastAsia="Monospace" w:hAnsi="Monospace" w:cs="Monospace"/>
          <w:color w:val="FFFFFF" w:themeColor="background1"/>
          <w:sz w:val="20"/>
          <w:szCs w:val="16"/>
        </w:rPr>
        <w:t>tunnel</w:t>
      </w:r>
      <w:proofErr w:type="gramEnd"/>
      <w:r w:rsidRPr="00B847AA">
        <w:rPr>
          <w:rFonts w:ascii="Monospace" w:eastAsia="Monospace" w:hAnsi="Monospace" w:cs="Monospace"/>
          <w:color w:val="FFFFFF" w:themeColor="background1"/>
          <w:sz w:val="20"/>
          <w:szCs w:val="16"/>
        </w:rPr>
        <w:t xml:space="preserve"> destination 90.154.127.203</w:t>
      </w:r>
    </w:p>
    <w:p w14:paraId="1F9E7D7F" w14:textId="119FCEC5" w:rsidR="00243A6E" w:rsidRPr="00B847AA" w:rsidRDefault="002A76F7" w:rsidP="000147C8">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rPr>
      </w:pPr>
      <w:r w:rsidRPr="00B847AA">
        <w:rPr>
          <w:rFonts w:ascii="Monospace" w:eastAsia="Monospace" w:hAnsi="Monospace" w:cs="Monospace"/>
          <w:color w:val="FFFFFF" w:themeColor="background1"/>
          <w:sz w:val="20"/>
          <w:szCs w:val="16"/>
        </w:rPr>
        <w:t xml:space="preserve"> </w:t>
      </w:r>
      <w:proofErr w:type="gramStart"/>
      <w:r w:rsidRPr="00B847AA">
        <w:rPr>
          <w:rFonts w:ascii="Monospace" w:eastAsia="Monospace" w:hAnsi="Monospace" w:cs="Monospace"/>
          <w:color w:val="FFFFFF" w:themeColor="background1"/>
          <w:sz w:val="20"/>
          <w:szCs w:val="16"/>
        </w:rPr>
        <w:t>tunnel</w:t>
      </w:r>
      <w:proofErr w:type="gramEnd"/>
      <w:r w:rsidRPr="00B847AA">
        <w:rPr>
          <w:rFonts w:ascii="Monospace" w:eastAsia="Monospace" w:hAnsi="Monospace" w:cs="Monospace"/>
          <w:color w:val="FFFFFF" w:themeColor="background1"/>
          <w:sz w:val="20"/>
          <w:szCs w:val="16"/>
        </w:rPr>
        <w:t xml:space="preserve"> mode ipv6ip</w:t>
      </w:r>
    </w:p>
    <w:p w14:paraId="0B627727" w14:textId="734EB202" w:rsidR="00B5050B" w:rsidRPr="00B847AA" w:rsidRDefault="00B5050B" w:rsidP="000147C8">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rPr>
      </w:pPr>
      <w:proofErr w:type="gramStart"/>
      <w:r w:rsidRPr="00B847AA">
        <w:rPr>
          <w:rFonts w:ascii="Monospace" w:eastAsia="Monospace" w:hAnsi="Monospace" w:cs="Monospace"/>
          <w:color w:val="FFFFFF" w:themeColor="background1"/>
          <w:sz w:val="20"/>
          <w:szCs w:val="16"/>
        </w:rPr>
        <w:t>exit</w:t>
      </w:r>
      <w:proofErr w:type="gramEnd"/>
      <w:r w:rsidR="002E24C9">
        <w:rPr>
          <w:rFonts w:ascii="Monospace" w:eastAsia="Monospace" w:hAnsi="Monospace" w:cs="Monospace"/>
          <w:color w:val="FFFFFF" w:themeColor="background1"/>
          <w:sz w:val="20"/>
          <w:szCs w:val="16"/>
        </w:rPr>
        <w:br/>
      </w:r>
      <w:r w:rsidR="002E24C9" w:rsidRPr="002E24C9">
        <w:rPr>
          <w:rFonts w:ascii="Monospace" w:eastAsia="Monospace" w:hAnsi="Monospace" w:cs="Monospace"/>
          <w:color w:val="FFFFFF" w:themeColor="background1"/>
          <w:sz w:val="20"/>
          <w:szCs w:val="16"/>
        </w:rPr>
        <w:t>ipv6 route 2001:DB8:1000::1/64 2001:DB8:3000::2</w:t>
      </w:r>
    </w:p>
    <w:p w14:paraId="5BBEA9E6" w14:textId="61A4C0FD" w:rsidR="00C72223" w:rsidRPr="000147C8" w:rsidRDefault="00C72223" w:rsidP="000147C8">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0147C8">
        <w:rPr>
          <w:rFonts w:ascii="Monospace" w:eastAsia="Monospace" w:hAnsi="Monospace" w:cs="Monospace"/>
          <w:color w:val="FFFFFF" w:themeColor="background1"/>
          <w:sz w:val="20"/>
          <w:szCs w:val="16"/>
          <w:lang w:val="en-US"/>
        </w:rPr>
        <w:t>interface FastEthernet0/0</w:t>
      </w:r>
    </w:p>
    <w:p w14:paraId="3C88BB31" w14:textId="77777777" w:rsidR="00C72223" w:rsidRPr="000147C8" w:rsidRDefault="00C72223" w:rsidP="000147C8">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0147C8">
        <w:rPr>
          <w:rFonts w:ascii="Monospace" w:eastAsia="Monospace" w:hAnsi="Monospace" w:cs="Monospace"/>
          <w:color w:val="FFFFFF" w:themeColor="background1"/>
          <w:sz w:val="20"/>
          <w:szCs w:val="16"/>
          <w:lang w:val="en-US"/>
        </w:rPr>
        <w:t xml:space="preserve"> ipv6 address 2001:DB8:</w:t>
      </w:r>
      <w:proofErr w:type="gramStart"/>
      <w:r w:rsidRPr="000147C8">
        <w:rPr>
          <w:rFonts w:ascii="Monospace" w:eastAsia="Monospace" w:hAnsi="Monospace" w:cs="Monospace"/>
          <w:color w:val="FFFFFF" w:themeColor="background1"/>
          <w:sz w:val="20"/>
          <w:szCs w:val="16"/>
          <w:lang w:val="en-US"/>
        </w:rPr>
        <w:t>2000::</w:t>
      </w:r>
      <w:proofErr w:type="gramEnd"/>
      <w:r w:rsidRPr="000147C8">
        <w:rPr>
          <w:rFonts w:ascii="Monospace" w:eastAsia="Monospace" w:hAnsi="Monospace" w:cs="Monospace"/>
          <w:color w:val="FFFFFF" w:themeColor="background1"/>
          <w:sz w:val="20"/>
          <w:szCs w:val="16"/>
          <w:lang w:val="en-US"/>
        </w:rPr>
        <w:t>1/64</w:t>
      </w:r>
    </w:p>
    <w:p w14:paraId="64820A16" w14:textId="77777777" w:rsidR="00C72223" w:rsidRPr="000147C8" w:rsidRDefault="00C72223" w:rsidP="000147C8">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0147C8">
        <w:rPr>
          <w:rFonts w:ascii="Monospace" w:eastAsia="Monospace" w:hAnsi="Monospace" w:cs="Monospace"/>
          <w:color w:val="FFFFFF" w:themeColor="background1"/>
          <w:sz w:val="20"/>
          <w:szCs w:val="16"/>
          <w:lang w:val="en-US"/>
        </w:rPr>
        <w:t xml:space="preserve"> ipv6 enable</w:t>
      </w:r>
    </w:p>
    <w:p w14:paraId="745B5F4E" w14:textId="7A1F995C" w:rsidR="002A76F7" w:rsidRPr="000147C8" w:rsidRDefault="00C72223" w:rsidP="000147C8">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0147C8">
        <w:rPr>
          <w:rFonts w:ascii="Monospace" w:eastAsia="Monospace" w:hAnsi="Monospace" w:cs="Monospace"/>
          <w:color w:val="FFFFFF" w:themeColor="background1"/>
          <w:sz w:val="20"/>
          <w:szCs w:val="16"/>
          <w:lang w:val="en-US"/>
        </w:rPr>
        <w:t xml:space="preserve"> ipv6 </w:t>
      </w:r>
      <w:r w:rsidR="00D506E2">
        <w:rPr>
          <w:rFonts w:ascii="Monospace" w:eastAsia="Monospace" w:hAnsi="Monospace" w:cs="Monospace"/>
          <w:color w:val="FFFFFF" w:themeColor="background1"/>
          <w:sz w:val="20"/>
          <w:szCs w:val="16"/>
          <w:lang w:val="en-US"/>
        </w:rPr>
        <w:t>OSPF</w:t>
      </w:r>
      <w:r w:rsidRPr="000147C8">
        <w:rPr>
          <w:rFonts w:ascii="Monospace" w:eastAsia="Monospace" w:hAnsi="Monospace" w:cs="Monospace"/>
          <w:color w:val="FFFFFF" w:themeColor="background1"/>
          <w:sz w:val="20"/>
          <w:szCs w:val="16"/>
          <w:lang w:val="en-US"/>
        </w:rPr>
        <w:t xml:space="preserve"> 1 area 0</w:t>
      </w:r>
    </w:p>
    <w:p w14:paraId="69D38352" w14:textId="488DA83A" w:rsidR="002C06C9" w:rsidRPr="000147C8" w:rsidRDefault="002C06C9" w:rsidP="000147C8">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0147C8">
        <w:rPr>
          <w:rFonts w:ascii="Monospace" w:eastAsia="Monospace" w:hAnsi="Monospace" w:cs="Monospace"/>
          <w:color w:val="FFFFFF" w:themeColor="background1"/>
          <w:sz w:val="20"/>
          <w:szCs w:val="16"/>
          <w:lang w:val="en-US"/>
        </w:rPr>
        <w:t>exit</w:t>
      </w:r>
    </w:p>
    <w:p w14:paraId="0CB00057" w14:textId="2FCBF8D1" w:rsidR="002C06C9" w:rsidRPr="000147C8" w:rsidRDefault="002C06C9" w:rsidP="000147C8">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0147C8">
        <w:rPr>
          <w:rFonts w:ascii="Monospace" w:eastAsia="Monospace" w:hAnsi="Monospace" w:cs="Monospace"/>
          <w:color w:val="FFFFFF" w:themeColor="background1"/>
          <w:sz w:val="20"/>
          <w:szCs w:val="16"/>
          <w:lang w:val="en-US"/>
        </w:rPr>
        <w:t>interface GigabitEthernet0/0/0</w:t>
      </w:r>
    </w:p>
    <w:p w14:paraId="5709AF71" w14:textId="77777777" w:rsidR="002C06C9" w:rsidRPr="000147C8" w:rsidRDefault="002C06C9" w:rsidP="000147C8">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0147C8">
        <w:rPr>
          <w:rFonts w:ascii="Monospace" w:eastAsia="Monospace" w:hAnsi="Monospace" w:cs="Monospace"/>
          <w:color w:val="FFFFFF" w:themeColor="background1"/>
          <w:sz w:val="20"/>
          <w:szCs w:val="16"/>
          <w:lang w:val="en-US"/>
        </w:rPr>
        <w:t xml:space="preserve"> ipv6 address 2001:DB8:</w:t>
      </w:r>
      <w:proofErr w:type="gramStart"/>
      <w:r w:rsidRPr="000147C8">
        <w:rPr>
          <w:rFonts w:ascii="Monospace" w:eastAsia="Monospace" w:hAnsi="Monospace" w:cs="Monospace"/>
          <w:color w:val="FFFFFF" w:themeColor="background1"/>
          <w:sz w:val="20"/>
          <w:szCs w:val="16"/>
          <w:lang w:val="en-US"/>
        </w:rPr>
        <w:t>4000::</w:t>
      </w:r>
      <w:proofErr w:type="gramEnd"/>
      <w:r w:rsidRPr="000147C8">
        <w:rPr>
          <w:rFonts w:ascii="Monospace" w:eastAsia="Monospace" w:hAnsi="Monospace" w:cs="Monospace"/>
          <w:color w:val="FFFFFF" w:themeColor="background1"/>
          <w:sz w:val="20"/>
          <w:szCs w:val="16"/>
          <w:lang w:val="en-US"/>
        </w:rPr>
        <w:t>1/64</w:t>
      </w:r>
    </w:p>
    <w:p w14:paraId="299C77D7" w14:textId="77777777" w:rsidR="002C06C9" w:rsidRPr="000147C8" w:rsidRDefault="002C06C9" w:rsidP="000147C8">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0147C8">
        <w:rPr>
          <w:rFonts w:ascii="Monospace" w:eastAsia="Monospace" w:hAnsi="Monospace" w:cs="Monospace"/>
          <w:color w:val="FFFFFF" w:themeColor="background1"/>
          <w:sz w:val="20"/>
          <w:szCs w:val="16"/>
          <w:lang w:val="en-US"/>
        </w:rPr>
        <w:t xml:space="preserve"> ipv6 enable</w:t>
      </w:r>
    </w:p>
    <w:p w14:paraId="72AE3B42" w14:textId="4B9C7052" w:rsidR="002C06C9" w:rsidRPr="000147C8" w:rsidRDefault="002C06C9" w:rsidP="000147C8">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0147C8">
        <w:rPr>
          <w:rFonts w:ascii="Monospace" w:eastAsia="Monospace" w:hAnsi="Monospace" w:cs="Monospace"/>
          <w:color w:val="FFFFFF" w:themeColor="background1"/>
          <w:sz w:val="20"/>
          <w:szCs w:val="16"/>
          <w:lang w:val="en-US"/>
        </w:rPr>
        <w:t xml:space="preserve"> ipv6 </w:t>
      </w:r>
      <w:r w:rsidR="00D506E2">
        <w:rPr>
          <w:rFonts w:ascii="Monospace" w:eastAsia="Monospace" w:hAnsi="Monospace" w:cs="Monospace"/>
          <w:color w:val="FFFFFF" w:themeColor="background1"/>
          <w:sz w:val="20"/>
          <w:szCs w:val="16"/>
          <w:lang w:val="en-US"/>
        </w:rPr>
        <w:t>OSPF</w:t>
      </w:r>
      <w:r w:rsidRPr="000147C8">
        <w:rPr>
          <w:rFonts w:ascii="Monospace" w:eastAsia="Monospace" w:hAnsi="Monospace" w:cs="Monospace"/>
          <w:color w:val="FFFFFF" w:themeColor="background1"/>
          <w:sz w:val="20"/>
          <w:szCs w:val="16"/>
          <w:lang w:val="en-US"/>
        </w:rPr>
        <w:t xml:space="preserve"> network point-to-point</w:t>
      </w:r>
    </w:p>
    <w:p w14:paraId="31FD1D0F" w14:textId="1A4D410D" w:rsidR="0039688F" w:rsidRPr="000147C8" w:rsidRDefault="002C06C9" w:rsidP="000147C8">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0147C8">
        <w:rPr>
          <w:rFonts w:ascii="Monospace" w:eastAsia="Monospace" w:hAnsi="Monospace" w:cs="Monospace"/>
          <w:color w:val="FFFFFF" w:themeColor="background1"/>
          <w:sz w:val="20"/>
          <w:szCs w:val="16"/>
          <w:lang w:val="en-US"/>
        </w:rPr>
        <w:t xml:space="preserve"> ipv6 </w:t>
      </w:r>
      <w:r w:rsidR="00D506E2">
        <w:rPr>
          <w:rFonts w:ascii="Monospace" w:eastAsia="Monospace" w:hAnsi="Monospace" w:cs="Monospace"/>
          <w:color w:val="FFFFFF" w:themeColor="background1"/>
          <w:sz w:val="20"/>
          <w:szCs w:val="16"/>
          <w:lang w:val="en-US"/>
        </w:rPr>
        <w:t>OSPF</w:t>
      </w:r>
      <w:r w:rsidRPr="000147C8">
        <w:rPr>
          <w:rFonts w:ascii="Monospace" w:eastAsia="Monospace" w:hAnsi="Monospace" w:cs="Monospace"/>
          <w:color w:val="FFFFFF" w:themeColor="background1"/>
          <w:sz w:val="20"/>
          <w:szCs w:val="16"/>
          <w:lang w:val="en-US"/>
        </w:rPr>
        <w:t xml:space="preserve"> 1 area 0</w:t>
      </w:r>
    </w:p>
    <w:p w14:paraId="119670B9" w14:textId="0C408231" w:rsidR="0039688F" w:rsidRPr="000147C8" w:rsidRDefault="0039688F" w:rsidP="000147C8">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0147C8">
        <w:rPr>
          <w:rFonts w:ascii="Monospace" w:eastAsia="Monospace" w:hAnsi="Monospace" w:cs="Monospace"/>
          <w:color w:val="FFFFFF" w:themeColor="background1"/>
          <w:sz w:val="20"/>
          <w:szCs w:val="16"/>
          <w:lang w:val="en-US"/>
        </w:rPr>
        <w:t>exit</w:t>
      </w:r>
    </w:p>
    <w:p w14:paraId="2098F58F" w14:textId="4DCC0960" w:rsidR="0039688F" w:rsidRPr="000147C8" w:rsidRDefault="0039688F" w:rsidP="000147C8">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0147C8">
        <w:rPr>
          <w:rFonts w:ascii="Monospace" w:eastAsia="Monospace" w:hAnsi="Monospace" w:cs="Monospace"/>
          <w:color w:val="FFFFFF" w:themeColor="background1"/>
          <w:sz w:val="20"/>
          <w:szCs w:val="16"/>
          <w:lang w:val="en-US"/>
        </w:rPr>
        <w:t xml:space="preserve">ipv6 router </w:t>
      </w:r>
      <w:r w:rsidR="00D506E2">
        <w:rPr>
          <w:rFonts w:ascii="Monospace" w:eastAsia="Monospace" w:hAnsi="Monospace" w:cs="Monospace"/>
          <w:color w:val="FFFFFF" w:themeColor="background1"/>
          <w:sz w:val="20"/>
          <w:szCs w:val="16"/>
          <w:lang w:val="en-US"/>
        </w:rPr>
        <w:t>OSPF</w:t>
      </w:r>
      <w:r w:rsidRPr="000147C8">
        <w:rPr>
          <w:rFonts w:ascii="Monospace" w:eastAsia="Monospace" w:hAnsi="Monospace" w:cs="Monospace"/>
          <w:color w:val="FFFFFF" w:themeColor="background1"/>
          <w:sz w:val="20"/>
          <w:szCs w:val="16"/>
          <w:lang w:val="en-US"/>
        </w:rPr>
        <w:t xml:space="preserve"> 1</w:t>
      </w:r>
    </w:p>
    <w:p w14:paraId="02F50E1C" w14:textId="7A722267" w:rsidR="00B6561D" w:rsidRPr="000147C8" w:rsidRDefault="0039688F" w:rsidP="000147C8">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0147C8">
        <w:rPr>
          <w:rFonts w:ascii="Monospace" w:eastAsia="Monospace" w:hAnsi="Monospace" w:cs="Monospace"/>
          <w:color w:val="FFFFFF" w:themeColor="background1"/>
          <w:sz w:val="20"/>
          <w:szCs w:val="16"/>
          <w:lang w:val="en-US"/>
        </w:rPr>
        <w:t xml:space="preserve"> router-id 1.1.1.3</w:t>
      </w:r>
    </w:p>
    <w:p w14:paraId="61556963" w14:textId="3A3D039A" w:rsidR="0039688F" w:rsidRDefault="0039688F" w:rsidP="000147C8">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0147C8">
        <w:rPr>
          <w:rFonts w:ascii="Monospace" w:eastAsia="Monospace" w:hAnsi="Monospace" w:cs="Monospace"/>
          <w:color w:val="FFFFFF" w:themeColor="background1"/>
          <w:sz w:val="20"/>
          <w:szCs w:val="16"/>
          <w:lang w:val="en-US"/>
        </w:rPr>
        <w:t>exit</w:t>
      </w:r>
    </w:p>
    <w:p w14:paraId="1A7FFBA6" w14:textId="03191B8A" w:rsidR="007028C1" w:rsidRPr="000147C8" w:rsidRDefault="001564EC" w:rsidP="000147C8">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564EC">
        <w:rPr>
          <w:rFonts w:ascii="Monospace" w:eastAsia="Monospace" w:hAnsi="Monospace" w:cs="Monospace"/>
          <w:color w:val="FFFFFF" w:themeColor="background1"/>
          <w:sz w:val="20"/>
          <w:szCs w:val="16"/>
          <w:lang w:val="en-US"/>
        </w:rPr>
        <w:t xml:space="preserve">ipv6 </w:t>
      </w:r>
      <w:proofErr w:type="gramStart"/>
      <w:r w:rsidRPr="001564EC">
        <w:rPr>
          <w:rFonts w:ascii="Monospace" w:eastAsia="Monospace" w:hAnsi="Monospace" w:cs="Monospace"/>
          <w:color w:val="FFFFFF" w:themeColor="background1"/>
          <w:sz w:val="20"/>
          <w:szCs w:val="16"/>
          <w:lang w:val="en-US"/>
        </w:rPr>
        <w:t>route :</w:t>
      </w:r>
      <w:proofErr w:type="gramEnd"/>
      <w:r w:rsidRPr="001564EC">
        <w:rPr>
          <w:rFonts w:ascii="Monospace" w:eastAsia="Monospace" w:hAnsi="Monospace" w:cs="Monospace"/>
          <w:color w:val="FFFFFF" w:themeColor="background1"/>
          <w:sz w:val="20"/>
          <w:szCs w:val="16"/>
          <w:lang w:val="en-US"/>
        </w:rPr>
        <w:t>:/0 2001:DB8:3000::2</w:t>
      </w:r>
    </w:p>
    <w:p w14:paraId="4B4889F0" w14:textId="6636BA08" w:rsidR="0039688F" w:rsidRPr="000147C8" w:rsidRDefault="0039688F" w:rsidP="000147C8">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0147C8">
        <w:rPr>
          <w:rFonts w:ascii="Monospace" w:eastAsia="Monospace" w:hAnsi="Monospace" w:cs="Monospace"/>
          <w:color w:val="FFFFFF" w:themeColor="background1"/>
          <w:sz w:val="20"/>
          <w:szCs w:val="16"/>
          <w:lang w:val="en-US"/>
        </w:rPr>
        <w:t>exit</w:t>
      </w:r>
    </w:p>
    <w:p w14:paraId="74081A80" w14:textId="05613E61" w:rsidR="0039688F" w:rsidRDefault="0039688F" w:rsidP="000147C8">
      <w:pPr>
        <w:pBdr>
          <w:top w:val="single" w:sz="4" w:space="1" w:color="auto"/>
          <w:left w:val="single" w:sz="4" w:space="4" w:color="auto"/>
          <w:bottom w:val="single" w:sz="4" w:space="1" w:color="auto"/>
          <w:right w:val="single" w:sz="4" w:space="4" w:color="auto"/>
        </w:pBdr>
        <w:shd w:val="clear" w:color="auto" w:fill="000000"/>
        <w:rPr>
          <w:bCs/>
          <w:lang w:val="en-US"/>
        </w:rPr>
      </w:pPr>
      <w:r w:rsidRPr="000147C8">
        <w:rPr>
          <w:rFonts w:ascii="Monospace" w:eastAsia="Monospace" w:hAnsi="Monospace" w:cs="Monospace"/>
          <w:color w:val="FFFFFF" w:themeColor="background1"/>
          <w:sz w:val="20"/>
          <w:szCs w:val="16"/>
          <w:lang w:val="en-US"/>
        </w:rPr>
        <w:t>copy running-config startup-config</w:t>
      </w:r>
    </w:p>
    <w:p w14:paraId="1ED05048" w14:textId="77777777" w:rsidR="000147C8" w:rsidRDefault="000147C8" w:rsidP="0039688F">
      <w:pPr>
        <w:rPr>
          <w:bCs/>
          <w:lang w:val="en-US"/>
        </w:rPr>
      </w:pPr>
    </w:p>
    <w:p w14:paraId="326B1CD6" w14:textId="6F232BC3" w:rsidR="00751558" w:rsidRDefault="00751558" w:rsidP="0039688F">
      <w:pPr>
        <w:rPr>
          <w:bCs/>
        </w:rPr>
      </w:pPr>
      <w:r w:rsidRPr="00F20DB9">
        <w:rPr>
          <w:b/>
          <w:u w:val="single"/>
        </w:rPr>
        <w:t>On va également activement l’</w:t>
      </w:r>
      <w:r w:rsidR="00D506E2">
        <w:rPr>
          <w:b/>
          <w:u w:val="single"/>
        </w:rPr>
        <w:t>OSPF</w:t>
      </w:r>
      <w:r w:rsidRPr="00F20DB9">
        <w:rPr>
          <w:b/>
          <w:u w:val="single"/>
        </w:rPr>
        <w:t xml:space="preserve">v3 et le </w:t>
      </w:r>
      <w:r w:rsidR="009F619B" w:rsidRPr="00F20DB9">
        <w:rPr>
          <w:b/>
          <w:u w:val="single"/>
        </w:rPr>
        <w:t>tunnel sur le routeur Meraki :</w:t>
      </w:r>
    </w:p>
    <w:p w14:paraId="46DE1877" w14:textId="77777777" w:rsidR="00CE03E6" w:rsidRPr="00E901CC" w:rsidRDefault="00CE03E6" w:rsidP="00E901CC">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proofErr w:type="spellStart"/>
      <w:r w:rsidRPr="00E901CC">
        <w:rPr>
          <w:rFonts w:ascii="Monospace" w:eastAsia="Monospace" w:hAnsi="Monospace" w:cs="Monospace"/>
          <w:color w:val="FFFFFF" w:themeColor="background1"/>
          <w:sz w:val="20"/>
          <w:szCs w:val="16"/>
          <w:lang w:val="en-US"/>
        </w:rPr>
        <w:t>ip</w:t>
      </w:r>
      <w:proofErr w:type="spellEnd"/>
      <w:r w:rsidRPr="00E901CC">
        <w:rPr>
          <w:rFonts w:ascii="Monospace" w:eastAsia="Monospace" w:hAnsi="Monospace" w:cs="Monospace"/>
          <w:color w:val="FFFFFF" w:themeColor="background1"/>
          <w:sz w:val="20"/>
          <w:szCs w:val="16"/>
          <w:lang w:val="en-US"/>
        </w:rPr>
        <w:t xml:space="preserve"> </w:t>
      </w:r>
      <w:proofErr w:type="spellStart"/>
      <w:r w:rsidRPr="00E901CC">
        <w:rPr>
          <w:rFonts w:ascii="Monospace" w:eastAsia="Monospace" w:hAnsi="Monospace" w:cs="Monospace"/>
          <w:color w:val="FFFFFF" w:themeColor="background1"/>
          <w:sz w:val="20"/>
          <w:szCs w:val="16"/>
          <w:lang w:val="en-US"/>
        </w:rPr>
        <w:t>cef</w:t>
      </w:r>
      <w:proofErr w:type="spellEnd"/>
    </w:p>
    <w:p w14:paraId="06E073DF" w14:textId="21913F46" w:rsidR="00CE03E6" w:rsidRPr="00E901CC" w:rsidRDefault="00CE03E6" w:rsidP="00E901CC">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E901CC">
        <w:rPr>
          <w:rFonts w:ascii="Monospace" w:eastAsia="Monospace" w:hAnsi="Monospace" w:cs="Monospace"/>
          <w:color w:val="FFFFFF" w:themeColor="background1"/>
          <w:sz w:val="20"/>
          <w:szCs w:val="16"/>
          <w:lang w:val="en-US"/>
        </w:rPr>
        <w:t xml:space="preserve">ipv6 </w:t>
      </w:r>
      <w:proofErr w:type="gramStart"/>
      <w:r w:rsidRPr="00E901CC">
        <w:rPr>
          <w:rFonts w:ascii="Monospace" w:eastAsia="Monospace" w:hAnsi="Monospace" w:cs="Monospace"/>
          <w:color w:val="FFFFFF" w:themeColor="background1"/>
          <w:sz w:val="20"/>
          <w:szCs w:val="16"/>
          <w:lang w:val="en-US"/>
        </w:rPr>
        <w:t>unicast-routing</w:t>
      </w:r>
      <w:proofErr w:type="gramEnd"/>
    </w:p>
    <w:p w14:paraId="23ECD90C" w14:textId="6BC9DFF1" w:rsidR="009F619B" w:rsidRPr="00E901CC" w:rsidRDefault="00CE03E6" w:rsidP="00E901CC">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E901CC">
        <w:rPr>
          <w:rFonts w:ascii="Monospace" w:eastAsia="Monospace" w:hAnsi="Monospace" w:cs="Monospace"/>
          <w:color w:val="FFFFFF" w:themeColor="background1"/>
          <w:sz w:val="20"/>
          <w:szCs w:val="16"/>
          <w:lang w:val="en-US"/>
        </w:rPr>
        <w:t xml:space="preserve">ipv6 </w:t>
      </w:r>
      <w:proofErr w:type="spellStart"/>
      <w:r w:rsidRPr="00E901CC">
        <w:rPr>
          <w:rFonts w:ascii="Monospace" w:eastAsia="Monospace" w:hAnsi="Monospace" w:cs="Monospace"/>
          <w:color w:val="FFFFFF" w:themeColor="background1"/>
          <w:sz w:val="20"/>
          <w:szCs w:val="16"/>
          <w:lang w:val="en-US"/>
        </w:rPr>
        <w:t>cef</w:t>
      </w:r>
      <w:proofErr w:type="spellEnd"/>
    </w:p>
    <w:p w14:paraId="2566D49C" w14:textId="77777777" w:rsidR="00247811" w:rsidRPr="00E901CC" w:rsidRDefault="00247811" w:rsidP="00E901CC">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E901CC">
        <w:rPr>
          <w:rFonts w:ascii="Monospace" w:eastAsia="Monospace" w:hAnsi="Monospace" w:cs="Monospace"/>
          <w:color w:val="FFFFFF" w:themeColor="background1"/>
          <w:sz w:val="20"/>
          <w:szCs w:val="16"/>
          <w:lang w:val="en-US"/>
        </w:rPr>
        <w:t>interface Tunnel0</w:t>
      </w:r>
    </w:p>
    <w:p w14:paraId="74F726FB" w14:textId="77777777" w:rsidR="00247811" w:rsidRPr="00E901CC" w:rsidRDefault="00247811" w:rsidP="00E901CC">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E901CC">
        <w:rPr>
          <w:rFonts w:ascii="Monospace" w:eastAsia="Monospace" w:hAnsi="Monospace" w:cs="Monospace"/>
          <w:color w:val="FFFFFF" w:themeColor="background1"/>
          <w:sz w:val="20"/>
          <w:szCs w:val="16"/>
          <w:lang w:val="en-US"/>
        </w:rPr>
        <w:t xml:space="preserve"> no </w:t>
      </w:r>
      <w:proofErr w:type="spellStart"/>
      <w:r w:rsidRPr="00E901CC">
        <w:rPr>
          <w:rFonts w:ascii="Monospace" w:eastAsia="Monospace" w:hAnsi="Monospace" w:cs="Monospace"/>
          <w:color w:val="FFFFFF" w:themeColor="background1"/>
          <w:sz w:val="20"/>
          <w:szCs w:val="16"/>
          <w:lang w:val="en-US"/>
        </w:rPr>
        <w:t>ip</w:t>
      </w:r>
      <w:proofErr w:type="spellEnd"/>
      <w:r w:rsidRPr="00E901CC">
        <w:rPr>
          <w:rFonts w:ascii="Monospace" w:eastAsia="Monospace" w:hAnsi="Monospace" w:cs="Monospace"/>
          <w:color w:val="FFFFFF" w:themeColor="background1"/>
          <w:sz w:val="20"/>
          <w:szCs w:val="16"/>
          <w:lang w:val="en-US"/>
        </w:rPr>
        <w:t xml:space="preserve"> address</w:t>
      </w:r>
    </w:p>
    <w:p w14:paraId="489F61DF" w14:textId="77777777" w:rsidR="00247811" w:rsidRPr="00E901CC" w:rsidRDefault="00247811" w:rsidP="00E901CC">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E901CC">
        <w:rPr>
          <w:rFonts w:ascii="Monospace" w:eastAsia="Monospace" w:hAnsi="Monospace" w:cs="Monospace"/>
          <w:color w:val="FFFFFF" w:themeColor="background1"/>
          <w:sz w:val="20"/>
          <w:szCs w:val="16"/>
          <w:lang w:val="en-US"/>
        </w:rPr>
        <w:t xml:space="preserve"> </w:t>
      </w:r>
      <w:proofErr w:type="spellStart"/>
      <w:r w:rsidRPr="00E901CC">
        <w:rPr>
          <w:rFonts w:ascii="Monospace" w:eastAsia="Monospace" w:hAnsi="Monospace" w:cs="Monospace"/>
          <w:color w:val="FFFFFF" w:themeColor="background1"/>
          <w:sz w:val="20"/>
          <w:szCs w:val="16"/>
          <w:lang w:val="en-US"/>
        </w:rPr>
        <w:t>mtu</w:t>
      </w:r>
      <w:proofErr w:type="spellEnd"/>
      <w:r w:rsidRPr="00E901CC">
        <w:rPr>
          <w:rFonts w:ascii="Monospace" w:eastAsia="Monospace" w:hAnsi="Monospace" w:cs="Monospace"/>
          <w:color w:val="FFFFFF" w:themeColor="background1"/>
          <w:sz w:val="20"/>
          <w:szCs w:val="16"/>
          <w:lang w:val="en-US"/>
        </w:rPr>
        <w:t xml:space="preserve"> 1476</w:t>
      </w:r>
    </w:p>
    <w:p w14:paraId="257A7710" w14:textId="77777777" w:rsidR="00247811" w:rsidRPr="00E901CC" w:rsidRDefault="00247811" w:rsidP="00E901CC">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E901CC">
        <w:rPr>
          <w:rFonts w:ascii="Monospace" w:eastAsia="Monospace" w:hAnsi="Monospace" w:cs="Monospace"/>
          <w:color w:val="FFFFFF" w:themeColor="background1"/>
          <w:sz w:val="20"/>
          <w:szCs w:val="16"/>
          <w:lang w:val="en-US"/>
        </w:rPr>
        <w:t xml:space="preserve"> ipv6 address 2001:DB8:</w:t>
      </w:r>
      <w:proofErr w:type="gramStart"/>
      <w:r w:rsidRPr="00E901CC">
        <w:rPr>
          <w:rFonts w:ascii="Monospace" w:eastAsia="Monospace" w:hAnsi="Monospace" w:cs="Monospace"/>
          <w:color w:val="FFFFFF" w:themeColor="background1"/>
          <w:sz w:val="20"/>
          <w:szCs w:val="16"/>
          <w:lang w:val="en-US"/>
        </w:rPr>
        <w:t>3000::</w:t>
      </w:r>
      <w:proofErr w:type="gramEnd"/>
      <w:r w:rsidRPr="00E901CC">
        <w:rPr>
          <w:rFonts w:ascii="Monospace" w:eastAsia="Monospace" w:hAnsi="Monospace" w:cs="Monospace"/>
          <w:color w:val="FFFFFF" w:themeColor="background1"/>
          <w:sz w:val="20"/>
          <w:szCs w:val="16"/>
          <w:lang w:val="en-US"/>
        </w:rPr>
        <w:t>2/64</w:t>
      </w:r>
    </w:p>
    <w:p w14:paraId="66366C7D" w14:textId="77777777" w:rsidR="00247811" w:rsidRPr="00E901CC" w:rsidRDefault="00247811" w:rsidP="00E901CC">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E901CC">
        <w:rPr>
          <w:rFonts w:ascii="Monospace" w:eastAsia="Monospace" w:hAnsi="Monospace" w:cs="Monospace"/>
          <w:color w:val="FFFFFF" w:themeColor="background1"/>
          <w:sz w:val="20"/>
          <w:szCs w:val="16"/>
          <w:lang w:val="en-US"/>
        </w:rPr>
        <w:t xml:space="preserve"> tunnel source Serial0/0/0</w:t>
      </w:r>
    </w:p>
    <w:p w14:paraId="50ECE2C8" w14:textId="77777777" w:rsidR="00247811" w:rsidRPr="00B847AA" w:rsidRDefault="00247811" w:rsidP="00E901CC">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rPr>
      </w:pPr>
      <w:r w:rsidRPr="00E901CC">
        <w:rPr>
          <w:rFonts w:ascii="Monospace" w:eastAsia="Monospace" w:hAnsi="Monospace" w:cs="Monospace"/>
          <w:color w:val="FFFFFF" w:themeColor="background1"/>
          <w:sz w:val="20"/>
          <w:szCs w:val="16"/>
          <w:lang w:val="en-US"/>
        </w:rPr>
        <w:t xml:space="preserve"> </w:t>
      </w:r>
      <w:proofErr w:type="gramStart"/>
      <w:r w:rsidRPr="00B847AA">
        <w:rPr>
          <w:rFonts w:ascii="Monospace" w:eastAsia="Monospace" w:hAnsi="Monospace" w:cs="Monospace"/>
          <w:color w:val="FFFFFF" w:themeColor="background1"/>
          <w:sz w:val="20"/>
          <w:szCs w:val="16"/>
        </w:rPr>
        <w:t>tunnel</w:t>
      </w:r>
      <w:proofErr w:type="gramEnd"/>
      <w:r w:rsidRPr="00B847AA">
        <w:rPr>
          <w:rFonts w:ascii="Monospace" w:eastAsia="Monospace" w:hAnsi="Monospace" w:cs="Monospace"/>
          <w:color w:val="FFFFFF" w:themeColor="background1"/>
          <w:sz w:val="20"/>
          <w:szCs w:val="16"/>
        </w:rPr>
        <w:t xml:space="preserve"> destination 131.50.62.245</w:t>
      </w:r>
    </w:p>
    <w:p w14:paraId="22C85830" w14:textId="2AC4F7A9" w:rsidR="00B6561D" w:rsidRPr="00B847AA" w:rsidRDefault="00247811" w:rsidP="00E901CC">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rPr>
      </w:pPr>
      <w:r w:rsidRPr="00B847AA">
        <w:rPr>
          <w:rFonts w:ascii="Monospace" w:eastAsia="Monospace" w:hAnsi="Monospace" w:cs="Monospace"/>
          <w:color w:val="FFFFFF" w:themeColor="background1"/>
          <w:sz w:val="20"/>
          <w:szCs w:val="16"/>
        </w:rPr>
        <w:lastRenderedPageBreak/>
        <w:t xml:space="preserve"> </w:t>
      </w:r>
      <w:proofErr w:type="gramStart"/>
      <w:r w:rsidRPr="00B847AA">
        <w:rPr>
          <w:rFonts w:ascii="Monospace" w:eastAsia="Monospace" w:hAnsi="Monospace" w:cs="Monospace"/>
          <w:color w:val="FFFFFF" w:themeColor="background1"/>
          <w:sz w:val="20"/>
          <w:szCs w:val="16"/>
        </w:rPr>
        <w:t>tunnel</w:t>
      </w:r>
      <w:proofErr w:type="gramEnd"/>
      <w:r w:rsidRPr="00B847AA">
        <w:rPr>
          <w:rFonts w:ascii="Monospace" w:eastAsia="Monospace" w:hAnsi="Monospace" w:cs="Monospace"/>
          <w:color w:val="FFFFFF" w:themeColor="background1"/>
          <w:sz w:val="20"/>
          <w:szCs w:val="16"/>
        </w:rPr>
        <w:t xml:space="preserve"> mode ipv6ip</w:t>
      </w:r>
    </w:p>
    <w:p w14:paraId="139D65CC" w14:textId="25167E2C" w:rsidR="00247811" w:rsidRPr="00B847AA" w:rsidRDefault="00247811" w:rsidP="00E901CC">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rPr>
      </w:pPr>
      <w:proofErr w:type="gramStart"/>
      <w:r w:rsidRPr="00B847AA">
        <w:rPr>
          <w:rFonts w:ascii="Monospace" w:eastAsia="Monospace" w:hAnsi="Monospace" w:cs="Monospace"/>
          <w:color w:val="FFFFFF" w:themeColor="background1"/>
          <w:sz w:val="20"/>
          <w:szCs w:val="16"/>
        </w:rPr>
        <w:t>exit</w:t>
      </w:r>
      <w:proofErr w:type="gramEnd"/>
    </w:p>
    <w:p w14:paraId="36EA1253" w14:textId="6DCCC1FF" w:rsidR="00E400C2" w:rsidRPr="00E901CC" w:rsidRDefault="00E400C2" w:rsidP="00E901CC">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E901CC">
        <w:rPr>
          <w:rFonts w:ascii="Monospace" w:eastAsia="Monospace" w:hAnsi="Monospace" w:cs="Monospace"/>
          <w:color w:val="FFFFFF" w:themeColor="background1"/>
          <w:sz w:val="20"/>
          <w:szCs w:val="16"/>
          <w:lang w:val="en-US"/>
        </w:rPr>
        <w:t>interface Serial0/0/0</w:t>
      </w:r>
    </w:p>
    <w:p w14:paraId="4CCDCF32" w14:textId="77777777" w:rsidR="00E400C2" w:rsidRPr="00E901CC" w:rsidRDefault="00E400C2" w:rsidP="00E901CC">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E901CC">
        <w:rPr>
          <w:rFonts w:ascii="Monospace" w:eastAsia="Monospace" w:hAnsi="Monospace" w:cs="Monospace"/>
          <w:color w:val="FFFFFF" w:themeColor="background1"/>
          <w:sz w:val="20"/>
          <w:szCs w:val="16"/>
          <w:lang w:val="en-US"/>
        </w:rPr>
        <w:t xml:space="preserve"> ipv6 address </w:t>
      </w:r>
      <w:proofErr w:type="gramStart"/>
      <w:r w:rsidRPr="00E901CC">
        <w:rPr>
          <w:rFonts w:ascii="Monospace" w:eastAsia="Monospace" w:hAnsi="Monospace" w:cs="Monospace"/>
          <w:color w:val="FFFFFF" w:themeColor="background1"/>
          <w:sz w:val="20"/>
          <w:szCs w:val="16"/>
          <w:lang w:val="en-US"/>
        </w:rPr>
        <w:t>2001:DB8:E000</w:t>
      </w:r>
      <w:proofErr w:type="gramEnd"/>
      <w:r w:rsidRPr="00E901CC">
        <w:rPr>
          <w:rFonts w:ascii="Monospace" w:eastAsia="Monospace" w:hAnsi="Monospace" w:cs="Monospace"/>
          <w:color w:val="FFFFFF" w:themeColor="background1"/>
          <w:sz w:val="20"/>
          <w:szCs w:val="16"/>
          <w:lang w:val="en-US"/>
        </w:rPr>
        <w:t>::2/64</w:t>
      </w:r>
    </w:p>
    <w:p w14:paraId="41918FE2" w14:textId="66518949" w:rsidR="00E400C2" w:rsidRPr="00E901CC" w:rsidRDefault="00E400C2" w:rsidP="00E901CC">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E901CC">
        <w:rPr>
          <w:rFonts w:ascii="Monospace" w:eastAsia="Monospace" w:hAnsi="Monospace" w:cs="Monospace"/>
          <w:color w:val="FFFFFF" w:themeColor="background1"/>
          <w:sz w:val="20"/>
          <w:szCs w:val="16"/>
          <w:lang w:val="en-US"/>
        </w:rPr>
        <w:t xml:space="preserve"> ipv6 </w:t>
      </w:r>
      <w:r w:rsidR="00D506E2">
        <w:rPr>
          <w:rFonts w:ascii="Monospace" w:eastAsia="Monospace" w:hAnsi="Monospace" w:cs="Monospace"/>
          <w:color w:val="FFFFFF" w:themeColor="background1"/>
          <w:sz w:val="20"/>
          <w:szCs w:val="16"/>
          <w:lang w:val="en-US"/>
        </w:rPr>
        <w:t>OSPF</w:t>
      </w:r>
      <w:r w:rsidRPr="00E901CC">
        <w:rPr>
          <w:rFonts w:ascii="Monospace" w:eastAsia="Monospace" w:hAnsi="Monospace" w:cs="Monospace"/>
          <w:color w:val="FFFFFF" w:themeColor="background1"/>
          <w:sz w:val="20"/>
          <w:szCs w:val="16"/>
          <w:lang w:val="en-US"/>
        </w:rPr>
        <w:t xml:space="preserve"> 1 area 0</w:t>
      </w:r>
    </w:p>
    <w:p w14:paraId="64755535" w14:textId="1E018B03" w:rsidR="00E400C2" w:rsidRPr="00E901CC" w:rsidRDefault="00E400C2" w:rsidP="00E901CC">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E901CC">
        <w:rPr>
          <w:rFonts w:ascii="Monospace" w:eastAsia="Monospace" w:hAnsi="Monospace" w:cs="Monospace"/>
          <w:color w:val="FFFFFF" w:themeColor="background1"/>
          <w:sz w:val="20"/>
          <w:szCs w:val="16"/>
          <w:lang w:val="en-US"/>
        </w:rPr>
        <w:t>exit</w:t>
      </w:r>
    </w:p>
    <w:p w14:paraId="1B834445" w14:textId="0FBEBC67" w:rsidR="00EB099E" w:rsidRPr="00E901CC" w:rsidRDefault="00EB099E" w:rsidP="00E901CC">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E901CC">
        <w:rPr>
          <w:rFonts w:ascii="Monospace" w:eastAsia="Monospace" w:hAnsi="Monospace" w:cs="Monospace"/>
          <w:color w:val="FFFFFF" w:themeColor="background1"/>
          <w:sz w:val="20"/>
          <w:szCs w:val="16"/>
          <w:lang w:val="en-US"/>
        </w:rPr>
        <w:t>interface GigabitEthernet0/2/0</w:t>
      </w:r>
    </w:p>
    <w:p w14:paraId="15DED09A" w14:textId="77777777" w:rsidR="00EB099E" w:rsidRPr="00E901CC" w:rsidRDefault="00EB099E" w:rsidP="00E901CC">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E901CC">
        <w:rPr>
          <w:rFonts w:ascii="Monospace" w:eastAsia="Monospace" w:hAnsi="Monospace" w:cs="Monospace"/>
          <w:color w:val="FFFFFF" w:themeColor="background1"/>
          <w:sz w:val="20"/>
          <w:szCs w:val="16"/>
          <w:lang w:val="en-US"/>
        </w:rPr>
        <w:t xml:space="preserve"> ipv6 address 2001:DB8:</w:t>
      </w:r>
      <w:proofErr w:type="gramStart"/>
      <w:r w:rsidRPr="00E901CC">
        <w:rPr>
          <w:rFonts w:ascii="Monospace" w:eastAsia="Monospace" w:hAnsi="Monospace" w:cs="Monospace"/>
          <w:color w:val="FFFFFF" w:themeColor="background1"/>
          <w:sz w:val="20"/>
          <w:szCs w:val="16"/>
          <w:lang w:val="en-US"/>
        </w:rPr>
        <w:t>1000::</w:t>
      </w:r>
      <w:proofErr w:type="gramEnd"/>
      <w:r w:rsidRPr="00E901CC">
        <w:rPr>
          <w:rFonts w:ascii="Monospace" w:eastAsia="Monospace" w:hAnsi="Monospace" w:cs="Monospace"/>
          <w:color w:val="FFFFFF" w:themeColor="background1"/>
          <w:sz w:val="20"/>
          <w:szCs w:val="16"/>
          <w:lang w:val="en-US"/>
        </w:rPr>
        <w:t>1/64</w:t>
      </w:r>
    </w:p>
    <w:p w14:paraId="1C1B8DAD" w14:textId="3F9BAC44" w:rsidR="00EB099E" w:rsidRPr="00E901CC" w:rsidRDefault="00EB099E" w:rsidP="00E901CC">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E901CC">
        <w:rPr>
          <w:rFonts w:ascii="Monospace" w:eastAsia="Monospace" w:hAnsi="Monospace" w:cs="Monospace"/>
          <w:color w:val="FFFFFF" w:themeColor="background1"/>
          <w:sz w:val="20"/>
          <w:szCs w:val="16"/>
          <w:lang w:val="en-US"/>
        </w:rPr>
        <w:t xml:space="preserve"> ipv6 </w:t>
      </w:r>
      <w:r w:rsidR="00D506E2">
        <w:rPr>
          <w:rFonts w:ascii="Monospace" w:eastAsia="Monospace" w:hAnsi="Monospace" w:cs="Monospace"/>
          <w:color w:val="FFFFFF" w:themeColor="background1"/>
          <w:sz w:val="20"/>
          <w:szCs w:val="16"/>
          <w:lang w:val="en-US"/>
        </w:rPr>
        <w:t>OSPF</w:t>
      </w:r>
      <w:r w:rsidRPr="00E901CC">
        <w:rPr>
          <w:rFonts w:ascii="Monospace" w:eastAsia="Monospace" w:hAnsi="Monospace" w:cs="Monospace"/>
          <w:color w:val="FFFFFF" w:themeColor="background1"/>
          <w:sz w:val="20"/>
          <w:szCs w:val="16"/>
          <w:lang w:val="en-US"/>
        </w:rPr>
        <w:t xml:space="preserve"> 1 area 0</w:t>
      </w:r>
    </w:p>
    <w:p w14:paraId="6D74B552" w14:textId="61FC1F45" w:rsidR="00EB099E" w:rsidRPr="00B847AA" w:rsidRDefault="00EB099E" w:rsidP="00E901CC">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rPr>
      </w:pPr>
      <w:proofErr w:type="gramStart"/>
      <w:r w:rsidRPr="00B847AA">
        <w:rPr>
          <w:rFonts w:ascii="Monospace" w:eastAsia="Monospace" w:hAnsi="Monospace" w:cs="Monospace"/>
          <w:color w:val="FFFFFF" w:themeColor="background1"/>
          <w:sz w:val="20"/>
          <w:szCs w:val="16"/>
        </w:rPr>
        <w:t>exit</w:t>
      </w:r>
      <w:proofErr w:type="gramEnd"/>
      <w:r w:rsidRPr="00B847AA">
        <w:rPr>
          <w:rFonts w:ascii="Monospace" w:eastAsia="Monospace" w:hAnsi="Monospace" w:cs="Monospace"/>
          <w:color w:val="FFFFFF" w:themeColor="background1"/>
          <w:sz w:val="20"/>
          <w:szCs w:val="16"/>
        </w:rPr>
        <w:tab/>
      </w:r>
    </w:p>
    <w:p w14:paraId="2BED2BAA" w14:textId="12FB5F9C" w:rsidR="0033524C" w:rsidRPr="00B847AA" w:rsidRDefault="0033524C" w:rsidP="00E901CC">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rPr>
      </w:pPr>
      <w:proofErr w:type="gramStart"/>
      <w:r w:rsidRPr="00B847AA">
        <w:rPr>
          <w:rFonts w:ascii="Monospace" w:eastAsia="Monospace" w:hAnsi="Monospace" w:cs="Monospace"/>
          <w:color w:val="FFFFFF" w:themeColor="background1"/>
          <w:sz w:val="20"/>
          <w:szCs w:val="16"/>
        </w:rPr>
        <w:t>ipv</w:t>
      </w:r>
      <w:proofErr w:type="gramEnd"/>
      <w:r w:rsidRPr="00B847AA">
        <w:rPr>
          <w:rFonts w:ascii="Monospace" w:eastAsia="Monospace" w:hAnsi="Monospace" w:cs="Monospace"/>
          <w:color w:val="FFFFFF" w:themeColor="background1"/>
          <w:sz w:val="20"/>
          <w:szCs w:val="16"/>
        </w:rPr>
        <w:t xml:space="preserve">6 router </w:t>
      </w:r>
      <w:r w:rsidR="00D506E2" w:rsidRPr="00B847AA">
        <w:rPr>
          <w:rFonts w:ascii="Monospace" w:eastAsia="Monospace" w:hAnsi="Monospace" w:cs="Monospace"/>
          <w:color w:val="FFFFFF" w:themeColor="background1"/>
          <w:sz w:val="20"/>
          <w:szCs w:val="16"/>
        </w:rPr>
        <w:t>OSPF</w:t>
      </w:r>
      <w:r w:rsidRPr="00B847AA">
        <w:rPr>
          <w:rFonts w:ascii="Monospace" w:eastAsia="Monospace" w:hAnsi="Monospace" w:cs="Monospace"/>
          <w:color w:val="FFFFFF" w:themeColor="background1"/>
          <w:sz w:val="20"/>
          <w:szCs w:val="16"/>
        </w:rPr>
        <w:t xml:space="preserve"> 1</w:t>
      </w:r>
    </w:p>
    <w:p w14:paraId="47279BED" w14:textId="44B0E6C2" w:rsidR="00B6561D" w:rsidRPr="00B847AA" w:rsidRDefault="0033524C" w:rsidP="00E901CC">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rPr>
      </w:pPr>
      <w:r w:rsidRPr="00B847AA">
        <w:rPr>
          <w:rFonts w:ascii="Monospace" w:eastAsia="Monospace" w:hAnsi="Monospace" w:cs="Monospace"/>
          <w:color w:val="FFFFFF" w:themeColor="background1"/>
          <w:sz w:val="20"/>
          <w:szCs w:val="16"/>
        </w:rPr>
        <w:t xml:space="preserve"> </w:t>
      </w:r>
      <w:proofErr w:type="gramStart"/>
      <w:r w:rsidRPr="00B847AA">
        <w:rPr>
          <w:rFonts w:ascii="Monospace" w:eastAsia="Monospace" w:hAnsi="Monospace" w:cs="Monospace"/>
          <w:color w:val="FFFFFF" w:themeColor="background1"/>
          <w:sz w:val="20"/>
          <w:szCs w:val="16"/>
        </w:rPr>
        <w:t>router</w:t>
      </w:r>
      <w:proofErr w:type="gramEnd"/>
      <w:r w:rsidRPr="00B847AA">
        <w:rPr>
          <w:rFonts w:ascii="Monospace" w:eastAsia="Monospace" w:hAnsi="Monospace" w:cs="Monospace"/>
          <w:color w:val="FFFFFF" w:themeColor="background1"/>
          <w:sz w:val="20"/>
          <w:szCs w:val="16"/>
        </w:rPr>
        <w:t>-id 8.8.8.8</w:t>
      </w:r>
    </w:p>
    <w:p w14:paraId="4C19C4F0" w14:textId="7447B2B9" w:rsidR="009D775D" w:rsidRPr="00E901CC" w:rsidRDefault="009D775D" w:rsidP="00E901CC">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E901CC">
        <w:rPr>
          <w:rFonts w:ascii="Monospace" w:eastAsia="Monospace" w:hAnsi="Monospace" w:cs="Monospace"/>
          <w:color w:val="FFFFFF" w:themeColor="background1"/>
          <w:sz w:val="20"/>
          <w:szCs w:val="16"/>
          <w:lang w:val="en-US"/>
        </w:rPr>
        <w:t>exit</w:t>
      </w:r>
    </w:p>
    <w:p w14:paraId="7BA97BAB" w14:textId="77777777" w:rsidR="009D775D" w:rsidRPr="00E901CC" w:rsidRDefault="009D775D" w:rsidP="00E901CC">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E901CC">
        <w:rPr>
          <w:rFonts w:ascii="Monospace" w:eastAsia="Monospace" w:hAnsi="Monospace" w:cs="Monospace"/>
          <w:color w:val="FFFFFF" w:themeColor="background1"/>
          <w:sz w:val="20"/>
          <w:szCs w:val="16"/>
          <w:lang w:val="en-US"/>
        </w:rPr>
        <w:t xml:space="preserve">ipv6 </w:t>
      </w:r>
      <w:proofErr w:type="gramStart"/>
      <w:r w:rsidRPr="00E901CC">
        <w:rPr>
          <w:rFonts w:ascii="Monospace" w:eastAsia="Monospace" w:hAnsi="Monospace" w:cs="Monospace"/>
          <w:color w:val="FFFFFF" w:themeColor="background1"/>
          <w:sz w:val="20"/>
          <w:szCs w:val="16"/>
          <w:lang w:val="en-US"/>
        </w:rPr>
        <w:t>route :</w:t>
      </w:r>
      <w:proofErr w:type="gramEnd"/>
      <w:r w:rsidRPr="00E901CC">
        <w:rPr>
          <w:rFonts w:ascii="Monospace" w:eastAsia="Monospace" w:hAnsi="Monospace" w:cs="Monospace"/>
          <w:color w:val="FFFFFF" w:themeColor="background1"/>
          <w:sz w:val="20"/>
          <w:szCs w:val="16"/>
          <w:lang w:val="en-US"/>
        </w:rPr>
        <w:t>:/0 2001:DB8:3000::1</w:t>
      </w:r>
    </w:p>
    <w:p w14:paraId="46C1004E" w14:textId="2FFA4A3B" w:rsidR="0033524C" w:rsidRPr="00E901CC" w:rsidRDefault="009D775D" w:rsidP="00E901CC">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E901CC">
        <w:rPr>
          <w:rFonts w:ascii="Monospace" w:eastAsia="Monospace" w:hAnsi="Monospace" w:cs="Monospace"/>
          <w:color w:val="FFFFFF" w:themeColor="background1"/>
          <w:sz w:val="20"/>
          <w:szCs w:val="16"/>
          <w:lang w:val="en-US"/>
        </w:rPr>
        <w:t>ipv6 route 2001:DB</w:t>
      </w:r>
      <w:proofErr w:type="gramStart"/>
      <w:r w:rsidRPr="00E901CC">
        <w:rPr>
          <w:rFonts w:ascii="Monospace" w:eastAsia="Monospace" w:hAnsi="Monospace" w:cs="Monospace"/>
          <w:color w:val="FFFFFF" w:themeColor="background1"/>
          <w:sz w:val="20"/>
          <w:szCs w:val="16"/>
          <w:lang w:val="en-US"/>
        </w:rPr>
        <w:t>8:1000::/</w:t>
      </w:r>
      <w:proofErr w:type="gramEnd"/>
      <w:r w:rsidRPr="00E901CC">
        <w:rPr>
          <w:rFonts w:ascii="Monospace" w:eastAsia="Monospace" w:hAnsi="Monospace" w:cs="Monospace"/>
          <w:color w:val="FFFFFF" w:themeColor="background1"/>
          <w:sz w:val="20"/>
          <w:szCs w:val="16"/>
          <w:lang w:val="en-US"/>
        </w:rPr>
        <w:t>64 GigabitEthernet0/2/0</w:t>
      </w:r>
    </w:p>
    <w:p w14:paraId="0DBEFD23" w14:textId="3021AEEA" w:rsidR="00E901CC" w:rsidRPr="00E901CC" w:rsidRDefault="00E901CC" w:rsidP="00E901CC">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E901CC">
        <w:rPr>
          <w:rFonts w:ascii="Monospace" w:eastAsia="Monospace" w:hAnsi="Monospace" w:cs="Monospace"/>
          <w:color w:val="FFFFFF" w:themeColor="background1"/>
          <w:sz w:val="20"/>
          <w:szCs w:val="16"/>
          <w:lang w:val="en-US"/>
        </w:rPr>
        <w:t>exit</w:t>
      </w:r>
    </w:p>
    <w:p w14:paraId="0E05E6E0" w14:textId="3D74DC92" w:rsidR="00E901CC" w:rsidRPr="00E901CC" w:rsidRDefault="00E901CC" w:rsidP="00E901CC">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E901CC">
        <w:rPr>
          <w:rFonts w:ascii="Monospace" w:eastAsia="Monospace" w:hAnsi="Monospace" w:cs="Monospace"/>
          <w:color w:val="FFFFFF" w:themeColor="background1"/>
          <w:sz w:val="20"/>
          <w:szCs w:val="16"/>
          <w:lang w:val="en-US"/>
        </w:rPr>
        <w:t>copy running-config startup-config</w:t>
      </w:r>
    </w:p>
    <w:p w14:paraId="6C79A971" w14:textId="77777777" w:rsidR="00B6561D" w:rsidRPr="00E400C2" w:rsidRDefault="00B6561D" w:rsidP="00B6561D">
      <w:pPr>
        <w:rPr>
          <w:lang w:val="en-US"/>
        </w:rPr>
      </w:pPr>
    </w:p>
    <w:p w14:paraId="76378759" w14:textId="74112BB4" w:rsidR="00B6561D" w:rsidRPr="00D506E2" w:rsidRDefault="00D506E2" w:rsidP="00B6561D">
      <w:pPr>
        <w:rPr>
          <w:b/>
          <w:u w:val="single"/>
        </w:rPr>
      </w:pPr>
      <w:r w:rsidRPr="00D506E2">
        <w:rPr>
          <w:b/>
          <w:u w:val="single"/>
        </w:rPr>
        <w:t>Maintenant</w:t>
      </w:r>
      <w:r w:rsidR="001564EC" w:rsidRPr="00D506E2">
        <w:rPr>
          <w:b/>
          <w:u w:val="single"/>
        </w:rPr>
        <w:t xml:space="preserve"> on va sur le DSLAM qui relie tous nos réseaux </w:t>
      </w:r>
      <w:r w:rsidRPr="00D506E2">
        <w:rPr>
          <w:b/>
          <w:u w:val="single"/>
        </w:rPr>
        <w:t>et on va activer l’OSPFv3 :</w:t>
      </w:r>
    </w:p>
    <w:p w14:paraId="4854E780" w14:textId="77777777" w:rsidR="00E63FAE" w:rsidRPr="001E473A" w:rsidRDefault="00E63FAE" w:rsidP="001E473A">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proofErr w:type="spellStart"/>
      <w:r w:rsidRPr="001E473A">
        <w:rPr>
          <w:rFonts w:ascii="Monospace" w:eastAsia="Monospace" w:hAnsi="Monospace" w:cs="Monospace"/>
          <w:color w:val="FFFFFF" w:themeColor="background1"/>
          <w:sz w:val="20"/>
          <w:szCs w:val="16"/>
          <w:lang w:val="en-US"/>
        </w:rPr>
        <w:t>ip</w:t>
      </w:r>
      <w:proofErr w:type="spellEnd"/>
      <w:r w:rsidRPr="001E473A">
        <w:rPr>
          <w:rFonts w:ascii="Monospace" w:eastAsia="Monospace" w:hAnsi="Monospace" w:cs="Monospace"/>
          <w:color w:val="FFFFFF" w:themeColor="background1"/>
          <w:sz w:val="20"/>
          <w:szCs w:val="16"/>
          <w:lang w:val="en-US"/>
        </w:rPr>
        <w:t xml:space="preserve"> </w:t>
      </w:r>
      <w:proofErr w:type="spellStart"/>
      <w:r w:rsidRPr="001E473A">
        <w:rPr>
          <w:rFonts w:ascii="Monospace" w:eastAsia="Monospace" w:hAnsi="Monospace" w:cs="Monospace"/>
          <w:color w:val="FFFFFF" w:themeColor="background1"/>
          <w:sz w:val="20"/>
          <w:szCs w:val="16"/>
          <w:lang w:val="en-US"/>
        </w:rPr>
        <w:t>cef</w:t>
      </w:r>
      <w:proofErr w:type="spellEnd"/>
    </w:p>
    <w:p w14:paraId="7D5D5631" w14:textId="77777777" w:rsidR="005F61B0" w:rsidRPr="001E473A" w:rsidRDefault="00E63FAE" w:rsidP="001E473A">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E473A">
        <w:rPr>
          <w:rFonts w:ascii="Monospace" w:eastAsia="Monospace" w:hAnsi="Monospace" w:cs="Monospace"/>
          <w:color w:val="FFFFFF" w:themeColor="background1"/>
          <w:sz w:val="20"/>
          <w:szCs w:val="16"/>
          <w:lang w:val="en-US"/>
        </w:rPr>
        <w:t xml:space="preserve">ipv6 </w:t>
      </w:r>
      <w:proofErr w:type="gramStart"/>
      <w:r w:rsidRPr="001E473A">
        <w:rPr>
          <w:rFonts w:ascii="Monospace" w:eastAsia="Monospace" w:hAnsi="Monospace" w:cs="Monospace"/>
          <w:color w:val="FFFFFF" w:themeColor="background1"/>
          <w:sz w:val="20"/>
          <w:szCs w:val="16"/>
          <w:lang w:val="en-US"/>
        </w:rPr>
        <w:t>unicast-routing</w:t>
      </w:r>
      <w:proofErr w:type="gramEnd"/>
      <w:r w:rsidR="005F61B0" w:rsidRPr="001E473A">
        <w:rPr>
          <w:rFonts w:ascii="Monospace" w:eastAsia="Monospace" w:hAnsi="Monospace" w:cs="Monospace"/>
          <w:color w:val="FFFFFF" w:themeColor="background1"/>
          <w:sz w:val="20"/>
          <w:szCs w:val="16"/>
          <w:lang w:val="en-US"/>
        </w:rPr>
        <w:t xml:space="preserve"> </w:t>
      </w:r>
    </w:p>
    <w:p w14:paraId="267E6E16" w14:textId="056B3859" w:rsidR="00D506E2" w:rsidRPr="001E473A" w:rsidRDefault="005F61B0" w:rsidP="001E473A">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E473A">
        <w:rPr>
          <w:rFonts w:ascii="Monospace" w:eastAsia="Monospace" w:hAnsi="Monospace" w:cs="Monospace"/>
          <w:color w:val="FFFFFF" w:themeColor="background1"/>
          <w:sz w:val="20"/>
          <w:szCs w:val="16"/>
          <w:lang w:val="en-US"/>
        </w:rPr>
        <w:t xml:space="preserve">ipv6 </w:t>
      </w:r>
      <w:proofErr w:type="spellStart"/>
      <w:r w:rsidRPr="001E473A">
        <w:rPr>
          <w:rFonts w:ascii="Monospace" w:eastAsia="Monospace" w:hAnsi="Monospace" w:cs="Monospace"/>
          <w:color w:val="FFFFFF" w:themeColor="background1"/>
          <w:sz w:val="20"/>
          <w:szCs w:val="16"/>
          <w:lang w:val="en-US"/>
        </w:rPr>
        <w:t>cef</w:t>
      </w:r>
      <w:proofErr w:type="spellEnd"/>
    </w:p>
    <w:p w14:paraId="0139766D" w14:textId="670EAD9E" w:rsidR="0044445F" w:rsidRPr="001E473A" w:rsidRDefault="0044445F" w:rsidP="001E473A">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E473A">
        <w:rPr>
          <w:rFonts w:ascii="Monospace" w:eastAsia="Monospace" w:hAnsi="Monospace" w:cs="Monospace"/>
          <w:color w:val="FFFFFF" w:themeColor="background1"/>
          <w:sz w:val="20"/>
          <w:szCs w:val="16"/>
          <w:lang w:val="en-US"/>
        </w:rPr>
        <w:t>interface FastEthernet0/0</w:t>
      </w:r>
    </w:p>
    <w:p w14:paraId="1480F1A4" w14:textId="77777777" w:rsidR="0044445F" w:rsidRPr="001E473A" w:rsidRDefault="0044445F" w:rsidP="001E473A">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E473A">
        <w:rPr>
          <w:rFonts w:ascii="Monospace" w:eastAsia="Monospace" w:hAnsi="Monospace" w:cs="Monospace"/>
          <w:color w:val="FFFFFF" w:themeColor="background1"/>
          <w:sz w:val="20"/>
          <w:szCs w:val="16"/>
          <w:lang w:val="en-US"/>
        </w:rPr>
        <w:t xml:space="preserve"> ipv6 address </w:t>
      </w:r>
      <w:proofErr w:type="gramStart"/>
      <w:r w:rsidRPr="001E473A">
        <w:rPr>
          <w:rFonts w:ascii="Monospace" w:eastAsia="Monospace" w:hAnsi="Monospace" w:cs="Monospace"/>
          <w:color w:val="FFFFFF" w:themeColor="background1"/>
          <w:sz w:val="20"/>
          <w:szCs w:val="16"/>
          <w:lang w:val="en-US"/>
        </w:rPr>
        <w:t>2001:DB8:A300</w:t>
      </w:r>
      <w:proofErr w:type="gramEnd"/>
      <w:r w:rsidRPr="001E473A">
        <w:rPr>
          <w:rFonts w:ascii="Monospace" w:eastAsia="Monospace" w:hAnsi="Monospace" w:cs="Monospace"/>
          <w:color w:val="FFFFFF" w:themeColor="background1"/>
          <w:sz w:val="20"/>
          <w:szCs w:val="16"/>
          <w:lang w:val="en-US"/>
        </w:rPr>
        <w:t>::1/64</w:t>
      </w:r>
    </w:p>
    <w:p w14:paraId="31C2E357" w14:textId="77777777" w:rsidR="0044445F" w:rsidRPr="001E473A" w:rsidRDefault="0044445F" w:rsidP="001E473A">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E473A">
        <w:rPr>
          <w:rFonts w:ascii="Monospace" w:eastAsia="Monospace" w:hAnsi="Monospace" w:cs="Monospace"/>
          <w:color w:val="FFFFFF" w:themeColor="background1"/>
          <w:sz w:val="20"/>
          <w:szCs w:val="16"/>
          <w:lang w:val="en-US"/>
        </w:rPr>
        <w:t xml:space="preserve"> ipv6 </w:t>
      </w:r>
      <w:proofErr w:type="spellStart"/>
      <w:r w:rsidRPr="001E473A">
        <w:rPr>
          <w:rFonts w:ascii="Monospace" w:eastAsia="Monospace" w:hAnsi="Monospace" w:cs="Monospace"/>
          <w:color w:val="FFFFFF" w:themeColor="background1"/>
          <w:sz w:val="20"/>
          <w:szCs w:val="16"/>
          <w:lang w:val="en-US"/>
        </w:rPr>
        <w:t>ospf</w:t>
      </w:r>
      <w:proofErr w:type="spellEnd"/>
      <w:r w:rsidRPr="001E473A">
        <w:rPr>
          <w:rFonts w:ascii="Monospace" w:eastAsia="Monospace" w:hAnsi="Monospace" w:cs="Monospace"/>
          <w:color w:val="FFFFFF" w:themeColor="background1"/>
          <w:sz w:val="20"/>
          <w:szCs w:val="16"/>
          <w:lang w:val="en-US"/>
        </w:rPr>
        <w:t xml:space="preserve"> network point-to-point</w:t>
      </w:r>
    </w:p>
    <w:p w14:paraId="2C1B882E" w14:textId="1C985FE1" w:rsidR="0044445F" w:rsidRPr="001E473A" w:rsidRDefault="0044445F" w:rsidP="001E473A">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E473A">
        <w:rPr>
          <w:rFonts w:ascii="Monospace" w:eastAsia="Monospace" w:hAnsi="Monospace" w:cs="Monospace"/>
          <w:color w:val="FFFFFF" w:themeColor="background1"/>
          <w:sz w:val="20"/>
          <w:szCs w:val="16"/>
          <w:lang w:val="en-US"/>
        </w:rPr>
        <w:t xml:space="preserve"> ipv6 </w:t>
      </w:r>
      <w:proofErr w:type="spellStart"/>
      <w:r w:rsidRPr="001E473A">
        <w:rPr>
          <w:rFonts w:ascii="Monospace" w:eastAsia="Monospace" w:hAnsi="Monospace" w:cs="Monospace"/>
          <w:color w:val="FFFFFF" w:themeColor="background1"/>
          <w:sz w:val="20"/>
          <w:szCs w:val="16"/>
          <w:lang w:val="en-US"/>
        </w:rPr>
        <w:t>ospf</w:t>
      </w:r>
      <w:proofErr w:type="spellEnd"/>
      <w:r w:rsidRPr="001E473A">
        <w:rPr>
          <w:rFonts w:ascii="Monospace" w:eastAsia="Monospace" w:hAnsi="Monospace" w:cs="Monospace"/>
          <w:color w:val="FFFFFF" w:themeColor="background1"/>
          <w:sz w:val="20"/>
          <w:szCs w:val="16"/>
          <w:lang w:val="en-US"/>
        </w:rPr>
        <w:t xml:space="preserve"> 1 area 0</w:t>
      </w:r>
    </w:p>
    <w:p w14:paraId="06F6B65C" w14:textId="77777777" w:rsidR="00A8275F" w:rsidRPr="001E473A" w:rsidRDefault="0044445F" w:rsidP="001E473A">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E473A">
        <w:rPr>
          <w:rFonts w:ascii="Monospace" w:eastAsia="Monospace" w:hAnsi="Monospace" w:cs="Monospace"/>
          <w:color w:val="FFFFFF" w:themeColor="background1"/>
          <w:sz w:val="20"/>
          <w:szCs w:val="16"/>
          <w:lang w:val="en-US"/>
        </w:rPr>
        <w:t>exit</w:t>
      </w:r>
      <w:r w:rsidR="00A8275F" w:rsidRPr="001E473A">
        <w:rPr>
          <w:rFonts w:ascii="Monospace" w:eastAsia="Monospace" w:hAnsi="Monospace" w:cs="Monospace"/>
          <w:color w:val="FFFFFF" w:themeColor="background1"/>
          <w:sz w:val="20"/>
          <w:szCs w:val="16"/>
          <w:lang w:val="en-US"/>
        </w:rPr>
        <w:t xml:space="preserve"> </w:t>
      </w:r>
    </w:p>
    <w:p w14:paraId="4EA7D5A0" w14:textId="17BB4946" w:rsidR="00A8275F" w:rsidRPr="001E473A" w:rsidRDefault="00A8275F" w:rsidP="001E473A">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E473A">
        <w:rPr>
          <w:rFonts w:ascii="Monospace" w:eastAsia="Monospace" w:hAnsi="Monospace" w:cs="Monospace"/>
          <w:color w:val="FFFFFF" w:themeColor="background1"/>
          <w:sz w:val="20"/>
          <w:szCs w:val="16"/>
          <w:lang w:val="en-US"/>
        </w:rPr>
        <w:t>interface GigabitEthernet0/1/0</w:t>
      </w:r>
    </w:p>
    <w:p w14:paraId="6F9006D5" w14:textId="41BE962D" w:rsidR="00CD291E" w:rsidRPr="001E473A" w:rsidRDefault="00A8275F" w:rsidP="001E473A">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E473A">
        <w:rPr>
          <w:rFonts w:ascii="Monospace" w:eastAsia="Monospace" w:hAnsi="Monospace" w:cs="Monospace"/>
          <w:color w:val="FFFFFF" w:themeColor="background1"/>
          <w:sz w:val="20"/>
          <w:szCs w:val="16"/>
          <w:lang w:val="en-US"/>
        </w:rPr>
        <w:t xml:space="preserve"> </w:t>
      </w:r>
      <w:r w:rsidR="00CD291E" w:rsidRPr="001E473A">
        <w:rPr>
          <w:rFonts w:ascii="Monospace" w:eastAsia="Monospace" w:hAnsi="Monospace" w:cs="Monospace"/>
          <w:color w:val="FFFFFF" w:themeColor="background1"/>
          <w:sz w:val="20"/>
          <w:szCs w:val="16"/>
          <w:lang w:val="en-US"/>
        </w:rPr>
        <w:t xml:space="preserve">ipv6 address </w:t>
      </w:r>
      <w:proofErr w:type="gramStart"/>
      <w:r w:rsidR="00CD291E" w:rsidRPr="001E473A">
        <w:rPr>
          <w:rFonts w:ascii="Monospace" w:eastAsia="Monospace" w:hAnsi="Monospace" w:cs="Monospace"/>
          <w:color w:val="FFFFFF" w:themeColor="background1"/>
          <w:sz w:val="20"/>
          <w:szCs w:val="16"/>
          <w:lang w:val="en-US"/>
        </w:rPr>
        <w:t>2001:DB8:AB00</w:t>
      </w:r>
      <w:proofErr w:type="gramEnd"/>
      <w:r w:rsidR="00CD291E" w:rsidRPr="001E473A">
        <w:rPr>
          <w:rFonts w:ascii="Monospace" w:eastAsia="Monospace" w:hAnsi="Monospace" w:cs="Monospace"/>
          <w:color w:val="FFFFFF" w:themeColor="background1"/>
          <w:sz w:val="20"/>
          <w:szCs w:val="16"/>
          <w:lang w:val="en-US"/>
        </w:rPr>
        <w:t>::1/64</w:t>
      </w:r>
    </w:p>
    <w:p w14:paraId="03631C48" w14:textId="77777777" w:rsidR="00CD291E" w:rsidRPr="001E473A" w:rsidRDefault="00CD291E" w:rsidP="001E473A">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E473A">
        <w:rPr>
          <w:rFonts w:ascii="Monospace" w:eastAsia="Monospace" w:hAnsi="Monospace" w:cs="Monospace"/>
          <w:color w:val="FFFFFF" w:themeColor="background1"/>
          <w:sz w:val="20"/>
          <w:szCs w:val="16"/>
          <w:lang w:val="en-US"/>
        </w:rPr>
        <w:t xml:space="preserve"> ipv6 </w:t>
      </w:r>
      <w:proofErr w:type="spellStart"/>
      <w:r w:rsidRPr="001E473A">
        <w:rPr>
          <w:rFonts w:ascii="Monospace" w:eastAsia="Monospace" w:hAnsi="Monospace" w:cs="Monospace"/>
          <w:color w:val="FFFFFF" w:themeColor="background1"/>
          <w:sz w:val="20"/>
          <w:szCs w:val="16"/>
          <w:lang w:val="en-US"/>
        </w:rPr>
        <w:t>ospf</w:t>
      </w:r>
      <w:proofErr w:type="spellEnd"/>
      <w:r w:rsidRPr="001E473A">
        <w:rPr>
          <w:rFonts w:ascii="Monospace" w:eastAsia="Monospace" w:hAnsi="Monospace" w:cs="Monospace"/>
          <w:color w:val="FFFFFF" w:themeColor="background1"/>
          <w:sz w:val="20"/>
          <w:szCs w:val="16"/>
          <w:lang w:val="en-US"/>
        </w:rPr>
        <w:t xml:space="preserve"> network point-to-point</w:t>
      </w:r>
    </w:p>
    <w:p w14:paraId="48FF526F" w14:textId="0C40B639" w:rsidR="00CD291E" w:rsidRPr="001E473A" w:rsidRDefault="00CD291E" w:rsidP="001E473A">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E473A">
        <w:rPr>
          <w:rFonts w:ascii="Monospace" w:eastAsia="Monospace" w:hAnsi="Monospace" w:cs="Monospace"/>
          <w:color w:val="FFFFFF" w:themeColor="background1"/>
          <w:sz w:val="20"/>
          <w:szCs w:val="16"/>
          <w:lang w:val="en-US"/>
        </w:rPr>
        <w:t xml:space="preserve"> ipv6 </w:t>
      </w:r>
      <w:proofErr w:type="spellStart"/>
      <w:r w:rsidRPr="001E473A">
        <w:rPr>
          <w:rFonts w:ascii="Monospace" w:eastAsia="Monospace" w:hAnsi="Monospace" w:cs="Monospace"/>
          <w:color w:val="FFFFFF" w:themeColor="background1"/>
          <w:sz w:val="20"/>
          <w:szCs w:val="16"/>
          <w:lang w:val="en-US"/>
        </w:rPr>
        <w:t>ospf</w:t>
      </w:r>
      <w:proofErr w:type="spellEnd"/>
      <w:r w:rsidRPr="001E473A">
        <w:rPr>
          <w:rFonts w:ascii="Monospace" w:eastAsia="Monospace" w:hAnsi="Monospace" w:cs="Monospace"/>
          <w:color w:val="FFFFFF" w:themeColor="background1"/>
          <w:sz w:val="20"/>
          <w:szCs w:val="16"/>
          <w:lang w:val="en-US"/>
        </w:rPr>
        <w:t xml:space="preserve"> 1 area 0</w:t>
      </w:r>
    </w:p>
    <w:p w14:paraId="191DEA5A" w14:textId="6CADBEF9" w:rsidR="00A8275F" w:rsidRPr="001E473A" w:rsidRDefault="00A8275F" w:rsidP="001E473A">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E473A">
        <w:rPr>
          <w:rFonts w:ascii="Monospace" w:eastAsia="Monospace" w:hAnsi="Monospace" w:cs="Monospace"/>
          <w:color w:val="FFFFFF" w:themeColor="background1"/>
          <w:sz w:val="20"/>
          <w:szCs w:val="16"/>
          <w:lang w:val="en-US"/>
        </w:rPr>
        <w:t>exit</w:t>
      </w:r>
    </w:p>
    <w:p w14:paraId="73A3DA89" w14:textId="77777777" w:rsidR="00023F23" w:rsidRPr="001E473A" w:rsidRDefault="00023F23" w:rsidP="001E473A">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E473A">
        <w:rPr>
          <w:rFonts w:ascii="Monospace" w:eastAsia="Monospace" w:hAnsi="Monospace" w:cs="Monospace"/>
          <w:color w:val="FFFFFF" w:themeColor="background1"/>
          <w:sz w:val="20"/>
          <w:szCs w:val="16"/>
          <w:lang w:val="en-US"/>
        </w:rPr>
        <w:t xml:space="preserve">ipv6 router </w:t>
      </w:r>
      <w:proofErr w:type="spellStart"/>
      <w:r w:rsidRPr="001E473A">
        <w:rPr>
          <w:rFonts w:ascii="Monospace" w:eastAsia="Monospace" w:hAnsi="Monospace" w:cs="Monospace"/>
          <w:color w:val="FFFFFF" w:themeColor="background1"/>
          <w:sz w:val="20"/>
          <w:szCs w:val="16"/>
          <w:lang w:val="en-US"/>
        </w:rPr>
        <w:t>ospf</w:t>
      </w:r>
      <w:proofErr w:type="spellEnd"/>
      <w:r w:rsidRPr="001E473A">
        <w:rPr>
          <w:rFonts w:ascii="Monospace" w:eastAsia="Monospace" w:hAnsi="Monospace" w:cs="Monospace"/>
          <w:color w:val="FFFFFF" w:themeColor="background1"/>
          <w:sz w:val="20"/>
          <w:szCs w:val="16"/>
          <w:lang w:val="en-US"/>
        </w:rPr>
        <w:t xml:space="preserve"> 1</w:t>
      </w:r>
    </w:p>
    <w:p w14:paraId="4EB5B1E2" w14:textId="7003B553" w:rsidR="00A8275F" w:rsidRPr="001E473A" w:rsidRDefault="00023F23" w:rsidP="001E473A">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E473A">
        <w:rPr>
          <w:rFonts w:ascii="Monospace" w:eastAsia="Monospace" w:hAnsi="Monospace" w:cs="Monospace"/>
          <w:color w:val="FFFFFF" w:themeColor="background1"/>
          <w:sz w:val="20"/>
          <w:szCs w:val="16"/>
          <w:lang w:val="en-US"/>
        </w:rPr>
        <w:t xml:space="preserve"> router-id 1.1.1.2</w:t>
      </w:r>
    </w:p>
    <w:p w14:paraId="7D70E332" w14:textId="083BC3F3" w:rsidR="00023F23" w:rsidRPr="001E473A" w:rsidRDefault="00023F23" w:rsidP="001E473A">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E473A">
        <w:rPr>
          <w:rFonts w:ascii="Monospace" w:eastAsia="Monospace" w:hAnsi="Monospace" w:cs="Monospace"/>
          <w:color w:val="FFFFFF" w:themeColor="background1"/>
          <w:sz w:val="20"/>
          <w:szCs w:val="16"/>
          <w:lang w:val="en-US"/>
        </w:rPr>
        <w:t>exit</w:t>
      </w:r>
    </w:p>
    <w:p w14:paraId="59941D63" w14:textId="1EB72A80" w:rsidR="00023F23" w:rsidRPr="001E473A" w:rsidRDefault="00023F23" w:rsidP="001E473A">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E473A">
        <w:rPr>
          <w:rFonts w:ascii="Monospace" w:eastAsia="Monospace" w:hAnsi="Monospace" w:cs="Monospace"/>
          <w:color w:val="FFFFFF" w:themeColor="background1"/>
          <w:sz w:val="20"/>
          <w:szCs w:val="16"/>
          <w:lang w:val="en-US"/>
        </w:rPr>
        <w:t>exit</w:t>
      </w:r>
    </w:p>
    <w:p w14:paraId="63D8C79F" w14:textId="68B25FF2" w:rsidR="00023F23" w:rsidRPr="001E473A" w:rsidRDefault="00023F23" w:rsidP="001E473A">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E473A">
        <w:rPr>
          <w:rFonts w:ascii="Monospace" w:eastAsia="Monospace" w:hAnsi="Monospace" w:cs="Monospace"/>
          <w:color w:val="FFFFFF" w:themeColor="background1"/>
          <w:sz w:val="20"/>
          <w:szCs w:val="16"/>
          <w:lang w:val="en-US"/>
        </w:rPr>
        <w:t>copy running-config startup-config</w:t>
      </w:r>
    </w:p>
    <w:p w14:paraId="7002679C" w14:textId="77777777" w:rsidR="005A212F" w:rsidRPr="001E473A" w:rsidRDefault="005A212F" w:rsidP="001E473A">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p>
    <w:p w14:paraId="6A5772F3" w14:textId="5F79E532" w:rsidR="005A212F" w:rsidRPr="00B847AA" w:rsidRDefault="005A212F" w:rsidP="001E473A">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rPr>
      </w:pPr>
      <w:r w:rsidRPr="00B847AA">
        <w:rPr>
          <w:rFonts w:ascii="Monospace" w:eastAsia="Monospace" w:hAnsi="Monospace" w:cs="Monospace"/>
          <w:color w:val="FFFFFF" w:themeColor="background1"/>
          <w:sz w:val="20"/>
          <w:szCs w:val="16"/>
        </w:rPr>
        <w:t>Enfin, sur le WAN on active également l’OSPFv3 :</w:t>
      </w:r>
    </w:p>
    <w:p w14:paraId="2585C022" w14:textId="77777777" w:rsidR="005A212F" w:rsidRPr="001E473A" w:rsidRDefault="005A212F" w:rsidP="001E473A">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proofErr w:type="spellStart"/>
      <w:r w:rsidRPr="001E473A">
        <w:rPr>
          <w:rFonts w:ascii="Monospace" w:eastAsia="Monospace" w:hAnsi="Monospace" w:cs="Monospace"/>
          <w:color w:val="FFFFFF" w:themeColor="background1"/>
          <w:sz w:val="20"/>
          <w:szCs w:val="16"/>
          <w:lang w:val="en-US"/>
        </w:rPr>
        <w:t>ip</w:t>
      </w:r>
      <w:proofErr w:type="spellEnd"/>
      <w:r w:rsidRPr="001E473A">
        <w:rPr>
          <w:rFonts w:ascii="Monospace" w:eastAsia="Monospace" w:hAnsi="Monospace" w:cs="Monospace"/>
          <w:color w:val="FFFFFF" w:themeColor="background1"/>
          <w:sz w:val="20"/>
          <w:szCs w:val="16"/>
          <w:lang w:val="en-US"/>
        </w:rPr>
        <w:t xml:space="preserve"> </w:t>
      </w:r>
      <w:proofErr w:type="spellStart"/>
      <w:r w:rsidRPr="001E473A">
        <w:rPr>
          <w:rFonts w:ascii="Monospace" w:eastAsia="Monospace" w:hAnsi="Monospace" w:cs="Monospace"/>
          <w:color w:val="FFFFFF" w:themeColor="background1"/>
          <w:sz w:val="20"/>
          <w:szCs w:val="16"/>
          <w:lang w:val="en-US"/>
        </w:rPr>
        <w:t>cef</w:t>
      </w:r>
      <w:proofErr w:type="spellEnd"/>
    </w:p>
    <w:p w14:paraId="09FC1085" w14:textId="780EB920" w:rsidR="005A212F" w:rsidRPr="001E473A" w:rsidRDefault="005A212F" w:rsidP="001E473A">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E473A">
        <w:rPr>
          <w:rFonts w:ascii="Monospace" w:eastAsia="Monospace" w:hAnsi="Monospace" w:cs="Monospace"/>
          <w:color w:val="FFFFFF" w:themeColor="background1"/>
          <w:sz w:val="20"/>
          <w:szCs w:val="16"/>
          <w:lang w:val="en-US"/>
        </w:rPr>
        <w:t xml:space="preserve">ipv6 </w:t>
      </w:r>
      <w:proofErr w:type="gramStart"/>
      <w:r w:rsidRPr="001E473A">
        <w:rPr>
          <w:rFonts w:ascii="Monospace" w:eastAsia="Monospace" w:hAnsi="Monospace" w:cs="Monospace"/>
          <w:color w:val="FFFFFF" w:themeColor="background1"/>
          <w:sz w:val="20"/>
          <w:szCs w:val="16"/>
          <w:lang w:val="en-US"/>
        </w:rPr>
        <w:t>unicast-routing</w:t>
      </w:r>
      <w:proofErr w:type="gramEnd"/>
    </w:p>
    <w:p w14:paraId="46E4D5EC" w14:textId="261265F5" w:rsidR="005A212F" w:rsidRPr="001E473A" w:rsidRDefault="005A212F" w:rsidP="001E473A">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E473A">
        <w:rPr>
          <w:rFonts w:ascii="Monospace" w:eastAsia="Monospace" w:hAnsi="Monospace" w:cs="Monospace"/>
          <w:color w:val="FFFFFF" w:themeColor="background1"/>
          <w:sz w:val="20"/>
          <w:szCs w:val="16"/>
          <w:lang w:val="en-US"/>
        </w:rPr>
        <w:t xml:space="preserve">ipv6 </w:t>
      </w:r>
      <w:proofErr w:type="spellStart"/>
      <w:r w:rsidRPr="001E473A">
        <w:rPr>
          <w:rFonts w:ascii="Monospace" w:eastAsia="Monospace" w:hAnsi="Monospace" w:cs="Monospace"/>
          <w:color w:val="FFFFFF" w:themeColor="background1"/>
          <w:sz w:val="20"/>
          <w:szCs w:val="16"/>
          <w:lang w:val="en-US"/>
        </w:rPr>
        <w:t>cef</w:t>
      </w:r>
      <w:proofErr w:type="spellEnd"/>
    </w:p>
    <w:p w14:paraId="1208B440" w14:textId="5BAC5457" w:rsidR="000A14B3" w:rsidRPr="001E473A" w:rsidRDefault="000A14B3" w:rsidP="001E473A">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E473A">
        <w:rPr>
          <w:rFonts w:ascii="Monospace" w:eastAsia="Monospace" w:hAnsi="Monospace" w:cs="Monospace"/>
          <w:color w:val="FFFFFF" w:themeColor="background1"/>
          <w:sz w:val="20"/>
          <w:szCs w:val="16"/>
          <w:lang w:val="en-US"/>
        </w:rPr>
        <w:t>interface GigabitEthernet0/0/0</w:t>
      </w:r>
    </w:p>
    <w:p w14:paraId="248C3502" w14:textId="5013D81A" w:rsidR="000A14B3" w:rsidRPr="001E473A" w:rsidRDefault="000A14B3" w:rsidP="001E473A">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E473A">
        <w:rPr>
          <w:rFonts w:ascii="Monospace" w:eastAsia="Monospace" w:hAnsi="Monospace" w:cs="Monospace"/>
          <w:color w:val="FFFFFF" w:themeColor="background1"/>
          <w:sz w:val="20"/>
          <w:szCs w:val="16"/>
          <w:lang w:val="en-US"/>
        </w:rPr>
        <w:t xml:space="preserve">ipv6 address </w:t>
      </w:r>
      <w:proofErr w:type="gramStart"/>
      <w:r w:rsidRPr="001E473A">
        <w:rPr>
          <w:rFonts w:ascii="Monospace" w:eastAsia="Monospace" w:hAnsi="Monospace" w:cs="Monospace"/>
          <w:color w:val="FFFFFF" w:themeColor="background1"/>
          <w:sz w:val="20"/>
          <w:szCs w:val="16"/>
          <w:lang w:val="en-US"/>
        </w:rPr>
        <w:t>2001:DB8:BB00</w:t>
      </w:r>
      <w:proofErr w:type="gramEnd"/>
      <w:r w:rsidRPr="001E473A">
        <w:rPr>
          <w:rFonts w:ascii="Monospace" w:eastAsia="Monospace" w:hAnsi="Monospace" w:cs="Monospace"/>
          <w:color w:val="FFFFFF" w:themeColor="background1"/>
          <w:sz w:val="20"/>
          <w:szCs w:val="16"/>
          <w:lang w:val="en-US"/>
        </w:rPr>
        <w:t>::1/64</w:t>
      </w:r>
    </w:p>
    <w:p w14:paraId="1AB98C4F" w14:textId="77777777" w:rsidR="006D6906" w:rsidRPr="001E473A" w:rsidRDefault="000A14B3" w:rsidP="001E473A">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E473A">
        <w:rPr>
          <w:rFonts w:ascii="Monospace" w:eastAsia="Monospace" w:hAnsi="Monospace" w:cs="Monospace"/>
          <w:color w:val="FFFFFF" w:themeColor="background1"/>
          <w:sz w:val="20"/>
          <w:szCs w:val="16"/>
          <w:lang w:val="en-US"/>
        </w:rPr>
        <w:t xml:space="preserve"> ipv6 </w:t>
      </w:r>
      <w:proofErr w:type="spellStart"/>
      <w:r w:rsidRPr="001E473A">
        <w:rPr>
          <w:rFonts w:ascii="Monospace" w:eastAsia="Monospace" w:hAnsi="Monospace" w:cs="Monospace"/>
          <w:color w:val="FFFFFF" w:themeColor="background1"/>
          <w:sz w:val="20"/>
          <w:szCs w:val="16"/>
          <w:lang w:val="en-US"/>
        </w:rPr>
        <w:t>ospf</w:t>
      </w:r>
      <w:proofErr w:type="spellEnd"/>
      <w:r w:rsidRPr="001E473A">
        <w:rPr>
          <w:rFonts w:ascii="Monospace" w:eastAsia="Monospace" w:hAnsi="Monospace" w:cs="Monospace"/>
          <w:color w:val="FFFFFF" w:themeColor="background1"/>
          <w:sz w:val="20"/>
          <w:szCs w:val="16"/>
          <w:lang w:val="en-US"/>
        </w:rPr>
        <w:t xml:space="preserve"> 1 area 0</w:t>
      </w:r>
    </w:p>
    <w:p w14:paraId="6657488B" w14:textId="7D575735" w:rsidR="006D6906" w:rsidRPr="001E473A" w:rsidRDefault="006D6906" w:rsidP="001E473A">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E473A">
        <w:rPr>
          <w:rFonts w:ascii="Monospace" w:eastAsia="Monospace" w:hAnsi="Monospace" w:cs="Monospace"/>
          <w:color w:val="FFFFFF" w:themeColor="background1"/>
          <w:sz w:val="20"/>
          <w:szCs w:val="16"/>
          <w:lang w:val="en-US"/>
        </w:rPr>
        <w:t>exit</w:t>
      </w:r>
    </w:p>
    <w:p w14:paraId="6C9C050B" w14:textId="00A33B08" w:rsidR="006D6906" w:rsidRPr="001E473A" w:rsidRDefault="006D6906" w:rsidP="001E473A">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E473A">
        <w:rPr>
          <w:rFonts w:ascii="Monospace" w:eastAsia="Monospace" w:hAnsi="Monospace" w:cs="Monospace"/>
          <w:color w:val="FFFFFF" w:themeColor="background1"/>
          <w:sz w:val="20"/>
          <w:szCs w:val="16"/>
          <w:lang w:val="en-US"/>
        </w:rPr>
        <w:t>interface Serial0/1/0</w:t>
      </w:r>
    </w:p>
    <w:p w14:paraId="387A77CC" w14:textId="77777777" w:rsidR="006D6906" w:rsidRPr="001E473A" w:rsidRDefault="006D6906" w:rsidP="001E473A">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E473A">
        <w:rPr>
          <w:rFonts w:ascii="Monospace" w:eastAsia="Monospace" w:hAnsi="Monospace" w:cs="Monospace"/>
          <w:color w:val="FFFFFF" w:themeColor="background1"/>
          <w:sz w:val="20"/>
          <w:szCs w:val="16"/>
          <w:lang w:val="en-US"/>
        </w:rPr>
        <w:t xml:space="preserve"> ipv6 address 2001:DB8:5000::1/64</w:t>
      </w:r>
    </w:p>
    <w:p w14:paraId="4D52B03D" w14:textId="77777777" w:rsidR="006D6906" w:rsidRPr="001E473A" w:rsidRDefault="006D6906" w:rsidP="001E473A">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E473A">
        <w:rPr>
          <w:rFonts w:ascii="Monospace" w:eastAsia="Monospace" w:hAnsi="Monospace" w:cs="Monospace"/>
          <w:color w:val="FFFFFF" w:themeColor="background1"/>
          <w:sz w:val="20"/>
          <w:szCs w:val="16"/>
          <w:lang w:val="en-US"/>
        </w:rPr>
        <w:t xml:space="preserve"> ipv6 </w:t>
      </w:r>
      <w:proofErr w:type="spellStart"/>
      <w:r w:rsidRPr="001E473A">
        <w:rPr>
          <w:rFonts w:ascii="Monospace" w:eastAsia="Monospace" w:hAnsi="Monospace" w:cs="Monospace"/>
          <w:color w:val="FFFFFF" w:themeColor="background1"/>
          <w:sz w:val="20"/>
          <w:szCs w:val="16"/>
          <w:lang w:val="en-US"/>
        </w:rPr>
        <w:t>ospf</w:t>
      </w:r>
      <w:proofErr w:type="spellEnd"/>
      <w:r w:rsidRPr="001E473A">
        <w:rPr>
          <w:rFonts w:ascii="Monospace" w:eastAsia="Monospace" w:hAnsi="Monospace" w:cs="Monospace"/>
          <w:color w:val="FFFFFF" w:themeColor="background1"/>
          <w:sz w:val="20"/>
          <w:szCs w:val="16"/>
          <w:lang w:val="en-US"/>
        </w:rPr>
        <w:t xml:space="preserve"> network point-to-point</w:t>
      </w:r>
    </w:p>
    <w:p w14:paraId="442B0D8C" w14:textId="783FF9E9" w:rsidR="006D6906" w:rsidRPr="001E473A" w:rsidRDefault="006D6906" w:rsidP="001E473A">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E473A">
        <w:rPr>
          <w:rFonts w:ascii="Monospace" w:eastAsia="Monospace" w:hAnsi="Monospace" w:cs="Monospace"/>
          <w:color w:val="FFFFFF" w:themeColor="background1"/>
          <w:sz w:val="20"/>
          <w:szCs w:val="16"/>
          <w:lang w:val="en-US"/>
        </w:rPr>
        <w:t xml:space="preserve"> ipv6 </w:t>
      </w:r>
      <w:proofErr w:type="spellStart"/>
      <w:r w:rsidRPr="001E473A">
        <w:rPr>
          <w:rFonts w:ascii="Monospace" w:eastAsia="Monospace" w:hAnsi="Monospace" w:cs="Monospace"/>
          <w:color w:val="FFFFFF" w:themeColor="background1"/>
          <w:sz w:val="20"/>
          <w:szCs w:val="16"/>
          <w:lang w:val="en-US"/>
        </w:rPr>
        <w:t>ospf</w:t>
      </w:r>
      <w:proofErr w:type="spellEnd"/>
      <w:r w:rsidRPr="001E473A">
        <w:rPr>
          <w:rFonts w:ascii="Monospace" w:eastAsia="Monospace" w:hAnsi="Monospace" w:cs="Monospace"/>
          <w:color w:val="FFFFFF" w:themeColor="background1"/>
          <w:sz w:val="20"/>
          <w:szCs w:val="16"/>
          <w:lang w:val="en-US"/>
        </w:rPr>
        <w:t xml:space="preserve"> 1 area 0</w:t>
      </w:r>
    </w:p>
    <w:p w14:paraId="6BDA5F3D" w14:textId="51648097" w:rsidR="006D6906" w:rsidRPr="001E473A" w:rsidRDefault="00C16D98" w:rsidP="001E473A">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E473A">
        <w:rPr>
          <w:rFonts w:ascii="Monospace" w:eastAsia="Monospace" w:hAnsi="Monospace" w:cs="Monospace"/>
          <w:color w:val="FFFFFF" w:themeColor="background1"/>
          <w:sz w:val="20"/>
          <w:szCs w:val="16"/>
          <w:lang w:val="en-US"/>
        </w:rPr>
        <w:t>exit</w:t>
      </w:r>
    </w:p>
    <w:p w14:paraId="6BC3A2F0" w14:textId="75BCD71D" w:rsidR="00C16D98" w:rsidRPr="001E473A" w:rsidRDefault="00C16D98" w:rsidP="001E473A">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E473A">
        <w:rPr>
          <w:rFonts w:ascii="Monospace" w:eastAsia="Monospace" w:hAnsi="Monospace" w:cs="Monospace"/>
          <w:color w:val="FFFFFF" w:themeColor="background1"/>
          <w:sz w:val="20"/>
          <w:szCs w:val="16"/>
          <w:lang w:val="en-US"/>
        </w:rPr>
        <w:t>interface GigabitEthernet0/2/0</w:t>
      </w:r>
    </w:p>
    <w:p w14:paraId="4B4ECD58" w14:textId="77777777" w:rsidR="00C16D98" w:rsidRPr="001E473A" w:rsidRDefault="00C16D98" w:rsidP="001E473A">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E473A">
        <w:rPr>
          <w:rFonts w:ascii="Monospace" w:eastAsia="Monospace" w:hAnsi="Monospace" w:cs="Monospace"/>
          <w:color w:val="FFFFFF" w:themeColor="background1"/>
          <w:sz w:val="20"/>
          <w:szCs w:val="16"/>
          <w:lang w:val="en-US"/>
        </w:rPr>
        <w:t xml:space="preserve"> ipv6 address </w:t>
      </w:r>
      <w:proofErr w:type="gramStart"/>
      <w:r w:rsidRPr="001E473A">
        <w:rPr>
          <w:rFonts w:ascii="Monospace" w:eastAsia="Monospace" w:hAnsi="Monospace" w:cs="Monospace"/>
          <w:color w:val="FFFFFF" w:themeColor="background1"/>
          <w:sz w:val="20"/>
          <w:szCs w:val="16"/>
          <w:lang w:val="en-US"/>
        </w:rPr>
        <w:t>2001:DB8:BA00</w:t>
      </w:r>
      <w:proofErr w:type="gramEnd"/>
      <w:r w:rsidRPr="001E473A">
        <w:rPr>
          <w:rFonts w:ascii="Monospace" w:eastAsia="Monospace" w:hAnsi="Monospace" w:cs="Monospace"/>
          <w:color w:val="FFFFFF" w:themeColor="background1"/>
          <w:sz w:val="20"/>
          <w:szCs w:val="16"/>
          <w:lang w:val="en-US"/>
        </w:rPr>
        <w:t>::1/64</w:t>
      </w:r>
    </w:p>
    <w:p w14:paraId="5963843C" w14:textId="2928820F" w:rsidR="00C16D98" w:rsidRPr="001E473A" w:rsidRDefault="00C16D98" w:rsidP="001E473A">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E473A">
        <w:rPr>
          <w:rFonts w:ascii="Monospace" w:eastAsia="Monospace" w:hAnsi="Monospace" w:cs="Monospace"/>
          <w:color w:val="FFFFFF" w:themeColor="background1"/>
          <w:sz w:val="20"/>
          <w:szCs w:val="16"/>
          <w:lang w:val="en-US"/>
        </w:rPr>
        <w:t xml:space="preserve"> ipv6 </w:t>
      </w:r>
      <w:proofErr w:type="spellStart"/>
      <w:r w:rsidRPr="001E473A">
        <w:rPr>
          <w:rFonts w:ascii="Monospace" w:eastAsia="Monospace" w:hAnsi="Monospace" w:cs="Monospace"/>
          <w:color w:val="FFFFFF" w:themeColor="background1"/>
          <w:sz w:val="20"/>
          <w:szCs w:val="16"/>
          <w:lang w:val="en-US"/>
        </w:rPr>
        <w:t>ospf</w:t>
      </w:r>
      <w:proofErr w:type="spellEnd"/>
      <w:r w:rsidRPr="001E473A">
        <w:rPr>
          <w:rFonts w:ascii="Monospace" w:eastAsia="Monospace" w:hAnsi="Monospace" w:cs="Monospace"/>
          <w:color w:val="FFFFFF" w:themeColor="background1"/>
          <w:sz w:val="20"/>
          <w:szCs w:val="16"/>
          <w:lang w:val="en-US"/>
        </w:rPr>
        <w:t xml:space="preserve"> 1 area 0</w:t>
      </w:r>
    </w:p>
    <w:p w14:paraId="258A1653" w14:textId="733D1BA2" w:rsidR="00C16D98" w:rsidRPr="001E473A" w:rsidRDefault="00C16D98" w:rsidP="001E473A">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E473A">
        <w:rPr>
          <w:rFonts w:ascii="Monospace" w:eastAsia="Monospace" w:hAnsi="Monospace" w:cs="Monospace"/>
          <w:color w:val="FFFFFF" w:themeColor="background1"/>
          <w:sz w:val="20"/>
          <w:szCs w:val="16"/>
          <w:lang w:val="en-US"/>
        </w:rPr>
        <w:t>exit</w:t>
      </w:r>
    </w:p>
    <w:p w14:paraId="7A257627" w14:textId="5E700A83" w:rsidR="00272ADF" w:rsidRPr="001E473A" w:rsidRDefault="00272ADF" w:rsidP="001E473A">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E473A">
        <w:rPr>
          <w:rFonts w:ascii="Monospace" w:eastAsia="Monospace" w:hAnsi="Monospace" w:cs="Monospace"/>
          <w:color w:val="FFFFFF" w:themeColor="background1"/>
          <w:sz w:val="20"/>
          <w:szCs w:val="16"/>
          <w:lang w:val="en-US"/>
        </w:rPr>
        <w:t>interface FastEthernet1/0</w:t>
      </w:r>
    </w:p>
    <w:p w14:paraId="0A32ACEF" w14:textId="77777777" w:rsidR="00272ADF" w:rsidRPr="001E473A" w:rsidRDefault="00272ADF" w:rsidP="001E473A">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E473A">
        <w:rPr>
          <w:rFonts w:ascii="Monospace" w:eastAsia="Monospace" w:hAnsi="Monospace" w:cs="Monospace"/>
          <w:color w:val="FFFFFF" w:themeColor="background1"/>
          <w:sz w:val="20"/>
          <w:szCs w:val="16"/>
          <w:lang w:val="en-US"/>
        </w:rPr>
        <w:t xml:space="preserve"> ipv6 address </w:t>
      </w:r>
      <w:proofErr w:type="gramStart"/>
      <w:r w:rsidRPr="001E473A">
        <w:rPr>
          <w:rFonts w:ascii="Monospace" w:eastAsia="Monospace" w:hAnsi="Monospace" w:cs="Monospace"/>
          <w:color w:val="FFFFFF" w:themeColor="background1"/>
          <w:sz w:val="20"/>
          <w:szCs w:val="16"/>
          <w:lang w:val="en-US"/>
        </w:rPr>
        <w:t>2001:DB8:A400</w:t>
      </w:r>
      <w:proofErr w:type="gramEnd"/>
      <w:r w:rsidRPr="001E473A">
        <w:rPr>
          <w:rFonts w:ascii="Monospace" w:eastAsia="Monospace" w:hAnsi="Monospace" w:cs="Monospace"/>
          <w:color w:val="FFFFFF" w:themeColor="background1"/>
          <w:sz w:val="20"/>
          <w:szCs w:val="16"/>
          <w:lang w:val="en-US"/>
        </w:rPr>
        <w:t>::1/64</w:t>
      </w:r>
    </w:p>
    <w:p w14:paraId="5520FC8D" w14:textId="77777777" w:rsidR="00272ADF" w:rsidRPr="001E473A" w:rsidRDefault="00272ADF" w:rsidP="001E473A">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E473A">
        <w:rPr>
          <w:rFonts w:ascii="Monospace" w:eastAsia="Monospace" w:hAnsi="Monospace" w:cs="Monospace"/>
          <w:color w:val="FFFFFF" w:themeColor="background1"/>
          <w:sz w:val="20"/>
          <w:szCs w:val="16"/>
          <w:lang w:val="en-US"/>
        </w:rPr>
        <w:t xml:space="preserve"> ipv6 </w:t>
      </w:r>
      <w:proofErr w:type="spellStart"/>
      <w:r w:rsidRPr="001E473A">
        <w:rPr>
          <w:rFonts w:ascii="Monospace" w:eastAsia="Monospace" w:hAnsi="Monospace" w:cs="Monospace"/>
          <w:color w:val="FFFFFF" w:themeColor="background1"/>
          <w:sz w:val="20"/>
          <w:szCs w:val="16"/>
          <w:lang w:val="en-US"/>
        </w:rPr>
        <w:t>ospf</w:t>
      </w:r>
      <w:proofErr w:type="spellEnd"/>
      <w:r w:rsidRPr="001E473A">
        <w:rPr>
          <w:rFonts w:ascii="Monospace" w:eastAsia="Monospace" w:hAnsi="Monospace" w:cs="Monospace"/>
          <w:color w:val="FFFFFF" w:themeColor="background1"/>
          <w:sz w:val="20"/>
          <w:szCs w:val="16"/>
          <w:lang w:val="en-US"/>
        </w:rPr>
        <w:t xml:space="preserve"> network point-to-point</w:t>
      </w:r>
    </w:p>
    <w:p w14:paraId="5EB5F506" w14:textId="6D85A21C" w:rsidR="00272ADF" w:rsidRPr="001E473A" w:rsidRDefault="00272ADF" w:rsidP="001E473A">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E473A">
        <w:rPr>
          <w:rFonts w:ascii="Monospace" w:eastAsia="Monospace" w:hAnsi="Monospace" w:cs="Monospace"/>
          <w:color w:val="FFFFFF" w:themeColor="background1"/>
          <w:sz w:val="20"/>
          <w:szCs w:val="16"/>
          <w:lang w:val="en-US"/>
        </w:rPr>
        <w:t xml:space="preserve"> ipv6 </w:t>
      </w:r>
      <w:proofErr w:type="spellStart"/>
      <w:r w:rsidRPr="001E473A">
        <w:rPr>
          <w:rFonts w:ascii="Monospace" w:eastAsia="Monospace" w:hAnsi="Monospace" w:cs="Monospace"/>
          <w:color w:val="FFFFFF" w:themeColor="background1"/>
          <w:sz w:val="20"/>
          <w:szCs w:val="16"/>
          <w:lang w:val="en-US"/>
        </w:rPr>
        <w:t>ospf</w:t>
      </w:r>
      <w:proofErr w:type="spellEnd"/>
      <w:r w:rsidRPr="001E473A">
        <w:rPr>
          <w:rFonts w:ascii="Monospace" w:eastAsia="Monospace" w:hAnsi="Monospace" w:cs="Monospace"/>
          <w:color w:val="FFFFFF" w:themeColor="background1"/>
          <w:sz w:val="20"/>
          <w:szCs w:val="16"/>
          <w:lang w:val="en-US"/>
        </w:rPr>
        <w:t xml:space="preserve"> 1 area 0</w:t>
      </w:r>
    </w:p>
    <w:p w14:paraId="2190998C" w14:textId="0791A267" w:rsidR="00272ADF" w:rsidRPr="001E473A" w:rsidRDefault="00272ADF" w:rsidP="001E473A">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E473A">
        <w:rPr>
          <w:rFonts w:ascii="Monospace" w:eastAsia="Monospace" w:hAnsi="Monospace" w:cs="Monospace"/>
          <w:color w:val="FFFFFF" w:themeColor="background1"/>
          <w:sz w:val="20"/>
          <w:szCs w:val="16"/>
          <w:lang w:val="en-US"/>
        </w:rPr>
        <w:t>exit</w:t>
      </w:r>
    </w:p>
    <w:p w14:paraId="3300A944" w14:textId="77777777" w:rsidR="001E473A" w:rsidRPr="001E473A" w:rsidRDefault="001E473A" w:rsidP="001E473A">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E473A">
        <w:rPr>
          <w:rFonts w:ascii="Monospace" w:eastAsia="Monospace" w:hAnsi="Monospace" w:cs="Monospace"/>
          <w:color w:val="FFFFFF" w:themeColor="background1"/>
          <w:sz w:val="20"/>
          <w:szCs w:val="16"/>
          <w:lang w:val="en-US"/>
        </w:rPr>
        <w:t xml:space="preserve">ipv6 router </w:t>
      </w:r>
      <w:proofErr w:type="spellStart"/>
      <w:r w:rsidRPr="001E473A">
        <w:rPr>
          <w:rFonts w:ascii="Monospace" w:eastAsia="Monospace" w:hAnsi="Monospace" w:cs="Monospace"/>
          <w:color w:val="FFFFFF" w:themeColor="background1"/>
          <w:sz w:val="20"/>
          <w:szCs w:val="16"/>
          <w:lang w:val="en-US"/>
        </w:rPr>
        <w:t>ospf</w:t>
      </w:r>
      <w:proofErr w:type="spellEnd"/>
      <w:r w:rsidRPr="001E473A">
        <w:rPr>
          <w:rFonts w:ascii="Monospace" w:eastAsia="Monospace" w:hAnsi="Monospace" w:cs="Monospace"/>
          <w:color w:val="FFFFFF" w:themeColor="background1"/>
          <w:sz w:val="20"/>
          <w:szCs w:val="16"/>
          <w:lang w:val="en-US"/>
        </w:rPr>
        <w:t xml:space="preserve"> 1</w:t>
      </w:r>
    </w:p>
    <w:p w14:paraId="778D9608" w14:textId="3B6A6B0C" w:rsidR="00272ADF" w:rsidRPr="001E473A" w:rsidRDefault="001E473A" w:rsidP="001E473A">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E473A">
        <w:rPr>
          <w:rFonts w:ascii="Monospace" w:eastAsia="Monospace" w:hAnsi="Monospace" w:cs="Monospace"/>
          <w:color w:val="FFFFFF" w:themeColor="background1"/>
          <w:sz w:val="20"/>
          <w:szCs w:val="16"/>
          <w:lang w:val="en-US"/>
        </w:rPr>
        <w:t xml:space="preserve"> router-id 2.2.2.2</w:t>
      </w:r>
    </w:p>
    <w:p w14:paraId="264AB1E9" w14:textId="490B99E1" w:rsidR="001E473A" w:rsidRDefault="001E473A" w:rsidP="001E473A">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E473A">
        <w:rPr>
          <w:rFonts w:ascii="Monospace" w:eastAsia="Monospace" w:hAnsi="Monospace" w:cs="Monospace"/>
          <w:color w:val="FFFFFF" w:themeColor="background1"/>
          <w:sz w:val="20"/>
          <w:szCs w:val="16"/>
          <w:lang w:val="en-US"/>
        </w:rPr>
        <w:t>exit</w:t>
      </w:r>
    </w:p>
    <w:p w14:paraId="63A340D6" w14:textId="39FACE8B" w:rsidR="001E473A" w:rsidRDefault="001E473A" w:rsidP="001E473A">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Pr>
          <w:rFonts w:ascii="Monospace" w:eastAsia="Monospace" w:hAnsi="Monospace" w:cs="Monospace"/>
          <w:color w:val="FFFFFF" w:themeColor="background1"/>
          <w:sz w:val="20"/>
          <w:szCs w:val="16"/>
          <w:lang w:val="en-US"/>
        </w:rPr>
        <w:t>exit</w:t>
      </w:r>
    </w:p>
    <w:p w14:paraId="57B8AE16" w14:textId="053BF523" w:rsidR="001E473A" w:rsidRPr="001E473A" w:rsidRDefault="001E473A" w:rsidP="001E473A">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Pr>
          <w:rFonts w:ascii="Monospace" w:eastAsia="Monospace" w:hAnsi="Monospace" w:cs="Monospace"/>
          <w:color w:val="FFFFFF" w:themeColor="background1"/>
          <w:sz w:val="20"/>
          <w:szCs w:val="16"/>
          <w:lang w:val="en-US"/>
        </w:rPr>
        <w:t>copy running-config startup-config</w:t>
      </w:r>
    </w:p>
    <w:p w14:paraId="6203213F" w14:textId="36A96EDF" w:rsidR="00B6561D" w:rsidRDefault="00B6561D" w:rsidP="00B6561D">
      <w:pPr>
        <w:rPr>
          <w:lang w:val="en-US"/>
        </w:rPr>
      </w:pPr>
    </w:p>
    <w:p w14:paraId="4967BCF9" w14:textId="50E23BA5" w:rsidR="002E24C9" w:rsidRPr="00A4485C" w:rsidRDefault="002E24C9" w:rsidP="00B6561D">
      <w:pPr>
        <w:rPr>
          <w:b/>
          <w:u w:val="single"/>
        </w:rPr>
      </w:pPr>
      <w:r w:rsidRPr="00A4485C">
        <w:rPr>
          <w:b/>
          <w:u w:val="single"/>
        </w:rPr>
        <w:t xml:space="preserve">Enfin, on </w:t>
      </w:r>
      <w:r w:rsidR="009547D1" w:rsidRPr="00A4485C">
        <w:rPr>
          <w:b/>
          <w:u w:val="single"/>
        </w:rPr>
        <w:t>active l’OSPFv3 sur le WAN :</w:t>
      </w:r>
    </w:p>
    <w:p w14:paraId="5D8A60C0" w14:textId="77777777" w:rsidR="00656768" w:rsidRPr="001D7391" w:rsidRDefault="00656768" w:rsidP="001D7391">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proofErr w:type="spellStart"/>
      <w:r w:rsidRPr="001D7391">
        <w:rPr>
          <w:rFonts w:ascii="Monospace" w:eastAsia="Monospace" w:hAnsi="Monospace" w:cs="Monospace"/>
          <w:color w:val="FFFFFF" w:themeColor="background1"/>
          <w:sz w:val="20"/>
          <w:szCs w:val="16"/>
          <w:lang w:val="en-US"/>
        </w:rPr>
        <w:t>ip</w:t>
      </w:r>
      <w:proofErr w:type="spellEnd"/>
      <w:r w:rsidRPr="001D7391">
        <w:rPr>
          <w:rFonts w:ascii="Monospace" w:eastAsia="Monospace" w:hAnsi="Monospace" w:cs="Monospace"/>
          <w:color w:val="FFFFFF" w:themeColor="background1"/>
          <w:sz w:val="20"/>
          <w:szCs w:val="16"/>
          <w:lang w:val="en-US"/>
        </w:rPr>
        <w:t xml:space="preserve"> </w:t>
      </w:r>
      <w:proofErr w:type="spellStart"/>
      <w:r w:rsidRPr="001D7391">
        <w:rPr>
          <w:rFonts w:ascii="Monospace" w:eastAsia="Monospace" w:hAnsi="Monospace" w:cs="Monospace"/>
          <w:color w:val="FFFFFF" w:themeColor="background1"/>
          <w:sz w:val="20"/>
          <w:szCs w:val="16"/>
          <w:lang w:val="en-US"/>
        </w:rPr>
        <w:t>cef</w:t>
      </w:r>
      <w:proofErr w:type="spellEnd"/>
    </w:p>
    <w:p w14:paraId="61955333" w14:textId="48605778" w:rsidR="00656768" w:rsidRPr="001D7391" w:rsidRDefault="00656768" w:rsidP="001D7391">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D7391">
        <w:rPr>
          <w:rFonts w:ascii="Monospace" w:eastAsia="Monospace" w:hAnsi="Monospace" w:cs="Monospace"/>
          <w:color w:val="FFFFFF" w:themeColor="background1"/>
          <w:sz w:val="20"/>
          <w:szCs w:val="16"/>
          <w:lang w:val="en-US"/>
        </w:rPr>
        <w:t xml:space="preserve">ipv6 </w:t>
      </w:r>
      <w:proofErr w:type="gramStart"/>
      <w:r w:rsidRPr="001D7391">
        <w:rPr>
          <w:rFonts w:ascii="Monospace" w:eastAsia="Monospace" w:hAnsi="Monospace" w:cs="Monospace"/>
          <w:color w:val="FFFFFF" w:themeColor="background1"/>
          <w:sz w:val="20"/>
          <w:szCs w:val="16"/>
          <w:lang w:val="en-US"/>
        </w:rPr>
        <w:t>unicast-routing</w:t>
      </w:r>
      <w:proofErr w:type="gramEnd"/>
    </w:p>
    <w:p w14:paraId="169C124C" w14:textId="38A5A777" w:rsidR="009547D1" w:rsidRPr="001D7391" w:rsidRDefault="00656768" w:rsidP="001D7391">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D7391">
        <w:rPr>
          <w:rFonts w:ascii="Monospace" w:eastAsia="Monospace" w:hAnsi="Monospace" w:cs="Monospace"/>
          <w:color w:val="FFFFFF" w:themeColor="background1"/>
          <w:sz w:val="20"/>
          <w:szCs w:val="16"/>
          <w:lang w:val="en-US"/>
        </w:rPr>
        <w:t xml:space="preserve">ipv6 </w:t>
      </w:r>
      <w:proofErr w:type="spellStart"/>
      <w:r w:rsidRPr="001D7391">
        <w:rPr>
          <w:rFonts w:ascii="Monospace" w:eastAsia="Monospace" w:hAnsi="Monospace" w:cs="Monospace"/>
          <w:color w:val="FFFFFF" w:themeColor="background1"/>
          <w:sz w:val="20"/>
          <w:szCs w:val="16"/>
          <w:lang w:val="en-US"/>
        </w:rPr>
        <w:t>cef</w:t>
      </w:r>
      <w:proofErr w:type="spellEnd"/>
    </w:p>
    <w:p w14:paraId="664B91DC" w14:textId="0CABBC0B" w:rsidR="00850FF8" w:rsidRPr="001D7391" w:rsidRDefault="00850FF8" w:rsidP="001D7391">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D7391">
        <w:rPr>
          <w:rFonts w:ascii="Monospace" w:eastAsia="Monospace" w:hAnsi="Monospace" w:cs="Monospace"/>
          <w:color w:val="FFFFFF" w:themeColor="background1"/>
          <w:sz w:val="20"/>
          <w:szCs w:val="16"/>
          <w:lang w:val="en-US"/>
        </w:rPr>
        <w:t>interface GigabitEthernet0/0/0</w:t>
      </w:r>
    </w:p>
    <w:p w14:paraId="7C27910B" w14:textId="77777777" w:rsidR="00850FF8" w:rsidRPr="001D7391" w:rsidRDefault="00850FF8" w:rsidP="001D7391">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D7391">
        <w:rPr>
          <w:rFonts w:ascii="Monospace" w:eastAsia="Monospace" w:hAnsi="Monospace" w:cs="Monospace"/>
          <w:color w:val="FFFFFF" w:themeColor="background1"/>
          <w:sz w:val="20"/>
          <w:szCs w:val="16"/>
          <w:lang w:val="en-US"/>
        </w:rPr>
        <w:t xml:space="preserve"> ipv6 address </w:t>
      </w:r>
      <w:proofErr w:type="gramStart"/>
      <w:r w:rsidRPr="001D7391">
        <w:rPr>
          <w:rFonts w:ascii="Monospace" w:eastAsia="Monospace" w:hAnsi="Monospace" w:cs="Monospace"/>
          <w:color w:val="FFFFFF" w:themeColor="background1"/>
          <w:sz w:val="20"/>
          <w:szCs w:val="16"/>
          <w:lang w:val="en-US"/>
        </w:rPr>
        <w:t>2001:DB8:BB00</w:t>
      </w:r>
      <w:proofErr w:type="gramEnd"/>
      <w:r w:rsidRPr="001D7391">
        <w:rPr>
          <w:rFonts w:ascii="Monospace" w:eastAsia="Monospace" w:hAnsi="Monospace" w:cs="Monospace"/>
          <w:color w:val="FFFFFF" w:themeColor="background1"/>
          <w:sz w:val="20"/>
          <w:szCs w:val="16"/>
          <w:lang w:val="en-US"/>
        </w:rPr>
        <w:t>::1/64</w:t>
      </w:r>
    </w:p>
    <w:p w14:paraId="1919809F" w14:textId="14F43F58" w:rsidR="00850FF8" w:rsidRPr="001D7391" w:rsidRDefault="00850FF8" w:rsidP="001D7391">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D7391">
        <w:rPr>
          <w:rFonts w:ascii="Monospace" w:eastAsia="Monospace" w:hAnsi="Monospace" w:cs="Monospace"/>
          <w:color w:val="FFFFFF" w:themeColor="background1"/>
          <w:sz w:val="20"/>
          <w:szCs w:val="16"/>
          <w:lang w:val="en-US"/>
        </w:rPr>
        <w:t xml:space="preserve"> ipv6 </w:t>
      </w:r>
      <w:proofErr w:type="spellStart"/>
      <w:r w:rsidRPr="001D7391">
        <w:rPr>
          <w:rFonts w:ascii="Monospace" w:eastAsia="Monospace" w:hAnsi="Monospace" w:cs="Monospace"/>
          <w:color w:val="FFFFFF" w:themeColor="background1"/>
          <w:sz w:val="20"/>
          <w:szCs w:val="16"/>
          <w:lang w:val="en-US"/>
        </w:rPr>
        <w:t>ospf</w:t>
      </w:r>
      <w:proofErr w:type="spellEnd"/>
      <w:r w:rsidRPr="001D7391">
        <w:rPr>
          <w:rFonts w:ascii="Monospace" w:eastAsia="Monospace" w:hAnsi="Monospace" w:cs="Monospace"/>
          <w:color w:val="FFFFFF" w:themeColor="background1"/>
          <w:sz w:val="20"/>
          <w:szCs w:val="16"/>
          <w:lang w:val="en-US"/>
        </w:rPr>
        <w:t xml:space="preserve"> 1 area 0</w:t>
      </w:r>
    </w:p>
    <w:p w14:paraId="0B66C248" w14:textId="4BBAF847" w:rsidR="00850FF8" w:rsidRPr="001D7391" w:rsidRDefault="00850FF8" w:rsidP="001D7391">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D7391">
        <w:rPr>
          <w:rFonts w:ascii="Monospace" w:eastAsia="Monospace" w:hAnsi="Monospace" w:cs="Monospace"/>
          <w:color w:val="FFFFFF" w:themeColor="background1"/>
          <w:sz w:val="20"/>
          <w:szCs w:val="16"/>
          <w:lang w:val="en-US"/>
        </w:rPr>
        <w:t>exit</w:t>
      </w:r>
    </w:p>
    <w:p w14:paraId="54B1E959" w14:textId="39601C8B" w:rsidR="00995FBB" w:rsidRPr="001D7391" w:rsidRDefault="00995FBB" w:rsidP="001D7391">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D7391">
        <w:rPr>
          <w:rFonts w:ascii="Monospace" w:eastAsia="Monospace" w:hAnsi="Monospace" w:cs="Monospace"/>
          <w:color w:val="FFFFFF" w:themeColor="background1"/>
          <w:sz w:val="20"/>
          <w:szCs w:val="16"/>
          <w:lang w:val="en-US"/>
        </w:rPr>
        <w:lastRenderedPageBreak/>
        <w:t>interface Serial0/1/0</w:t>
      </w:r>
    </w:p>
    <w:p w14:paraId="4851D2EC" w14:textId="77777777" w:rsidR="00995FBB" w:rsidRPr="001D7391" w:rsidRDefault="00995FBB" w:rsidP="001D7391">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D7391">
        <w:rPr>
          <w:rFonts w:ascii="Monospace" w:eastAsia="Monospace" w:hAnsi="Monospace" w:cs="Monospace"/>
          <w:color w:val="FFFFFF" w:themeColor="background1"/>
          <w:sz w:val="20"/>
          <w:szCs w:val="16"/>
          <w:lang w:val="en-US"/>
        </w:rPr>
        <w:t xml:space="preserve"> ipv6 address 2001:DB8:5000::1/64</w:t>
      </w:r>
    </w:p>
    <w:p w14:paraId="06158E8A" w14:textId="77777777" w:rsidR="00995FBB" w:rsidRPr="001D7391" w:rsidRDefault="00995FBB" w:rsidP="001D7391">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D7391">
        <w:rPr>
          <w:rFonts w:ascii="Monospace" w:eastAsia="Monospace" w:hAnsi="Monospace" w:cs="Monospace"/>
          <w:color w:val="FFFFFF" w:themeColor="background1"/>
          <w:sz w:val="20"/>
          <w:szCs w:val="16"/>
          <w:lang w:val="en-US"/>
        </w:rPr>
        <w:t xml:space="preserve"> ipv6 </w:t>
      </w:r>
      <w:proofErr w:type="spellStart"/>
      <w:r w:rsidRPr="001D7391">
        <w:rPr>
          <w:rFonts w:ascii="Monospace" w:eastAsia="Monospace" w:hAnsi="Monospace" w:cs="Monospace"/>
          <w:color w:val="FFFFFF" w:themeColor="background1"/>
          <w:sz w:val="20"/>
          <w:szCs w:val="16"/>
          <w:lang w:val="en-US"/>
        </w:rPr>
        <w:t>ospf</w:t>
      </w:r>
      <w:proofErr w:type="spellEnd"/>
      <w:r w:rsidRPr="001D7391">
        <w:rPr>
          <w:rFonts w:ascii="Monospace" w:eastAsia="Monospace" w:hAnsi="Monospace" w:cs="Monospace"/>
          <w:color w:val="FFFFFF" w:themeColor="background1"/>
          <w:sz w:val="20"/>
          <w:szCs w:val="16"/>
          <w:lang w:val="en-US"/>
        </w:rPr>
        <w:t xml:space="preserve"> network point-to-point</w:t>
      </w:r>
    </w:p>
    <w:p w14:paraId="797BC9DB" w14:textId="0409FFB4" w:rsidR="00850FF8" w:rsidRPr="001D7391" w:rsidRDefault="00995FBB" w:rsidP="001D7391">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D7391">
        <w:rPr>
          <w:rFonts w:ascii="Monospace" w:eastAsia="Monospace" w:hAnsi="Monospace" w:cs="Monospace"/>
          <w:color w:val="FFFFFF" w:themeColor="background1"/>
          <w:sz w:val="20"/>
          <w:szCs w:val="16"/>
          <w:lang w:val="en-US"/>
        </w:rPr>
        <w:t xml:space="preserve"> ipv6 </w:t>
      </w:r>
      <w:proofErr w:type="spellStart"/>
      <w:r w:rsidRPr="001D7391">
        <w:rPr>
          <w:rFonts w:ascii="Monospace" w:eastAsia="Monospace" w:hAnsi="Monospace" w:cs="Monospace"/>
          <w:color w:val="FFFFFF" w:themeColor="background1"/>
          <w:sz w:val="20"/>
          <w:szCs w:val="16"/>
          <w:lang w:val="en-US"/>
        </w:rPr>
        <w:t>ospf</w:t>
      </w:r>
      <w:proofErr w:type="spellEnd"/>
      <w:r w:rsidRPr="001D7391">
        <w:rPr>
          <w:rFonts w:ascii="Monospace" w:eastAsia="Monospace" w:hAnsi="Monospace" w:cs="Monospace"/>
          <w:color w:val="FFFFFF" w:themeColor="background1"/>
          <w:sz w:val="20"/>
          <w:szCs w:val="16"/>
          <w:lang w:val="en-US"/>
        </w:rPr>
        <w:t xml:space="preserve"> 1 area 0</w:t>
      </w:r>
    </w:p>
    <w:p w14:paraId="7A903AC7" w14:textId="5F2A4217" w:rsidR="00995FBB" w:rsidRPr="001D7391" w:rsidRDefault="00995FBB" w:rsidP="001D7391">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D7391">
        <w:rPr>
          <w:rFonts w:ascii="Monospace" w:eastAsia="Monospace" w:hAnsi="Monospace" w:cs="Monospace"/>
          <w:color w:val="FFFFFF" w:themeColor="background1"/>
          <w:sz w:val="20"/>
          <w:szCs w:val="16"/>
          <w:lang w:val="en-US"/>
        </w:rPr>
        <w:t>exit</w:t>
      </w:r>
    </w:p>
    <w:p w14:paraId="04B20BDE" w14:textId="4DEA2B3A" w:rsidR="006B51DB" w:rsidRPr="001D7391" w:rsidRDefault="006B51DB" w:rsidP="001D7391">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D7391">
        <w:rPr>
          <w:rFonts w:ascii="Monospace" w:eastAsia="Monospace" w:hAnsi="Monospace" w:cs="Monospace"/>
          <w:color w:val="FFFFFF" w:themeColor="background1"/>
          <w:sz w:val="20"/>
          <w:szCs w:val="16"/>
          <w:lang w:val="en-US"/>
        </w:rPr>
        <w:t>interface GigabitEthernet0/2/0</w:t>
      </w:r>
    </w:p>
    <w:p w14:paraId="3D7DEE5C" w14:textId="77777777" w:rsidR="006B51DB" w:rsidRPr="001D7391" w:rsidRDefault="006B51DB" w:rsidP="001D7391">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D7391">
        <w:rPr>
          <w:rFonts w:ascii="Monospace" w:eastAsia="Monospace" w:hAnsi="Monospace" w:cs="Monospace"/>
          <w:color w:val="FFFFFF" w:themeColor="background1"/>
          <w:sz w:val="20"/>
          <w:szCs w:val="16"/>
          <w:lang w:val="en-US"/>
        </w:rPr>
        <w:t xml:space="preserve"> ipv6 address </w:t>
      </w:r>
      <w:proofErr w:type="gramStart"/>
      <w:r w:rsidRPr="001D7391">
        <w:rPr>
          <w:rFonts w:ascii="Monospace" w:eastAsia="Monospace" w:hAnsi="Monospace" w:cs="Monospace"/>
          <w:color w:val="FFFFFF" w:themeColor="background1"/>
          <w:sz w:val="20"/>
          <w:szCs w:val="16"/>
          <w:lang w:val="en-US"/>
        </w:rPr>
        <w:t>2001:DB8:BA00</w:t>
      </w:r>
      <w:proofErr w:type="gramEnd"/>
      <w:r w:rsidRPr="001D7391">
        <w:rPr>
          <w:rFonts w:ascii="Monospace" w:eastAsia="Monospace" w:hAnsi="Monospace" w:cs="Monospace"/>
          <w:color w:val="FFFFFF" w:themeColor="background1"/>
          <w:sz w:val="20"/>
          <w:szCs w:val="16"/>
          <w:lang w:val="en-US"/>
        </w:rPr>
        <w:t>::1/64</w:t>
      </w:r>
    </w:p>
    <w:p w14:paraId="057A4EF8" w14:textId="232E076E" w:rsidR="00995FBB" w:rsidRPr="001D7391" w:rsidRDefault="006B51DB" w:rsidP="001D7391">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D7391">
        <w:rPr>
          <w:rFonts w:ascii="Monospace" w:eastAsia="Monospace" w:hAnsi="Monospace" w:cs="Monospace"/>
          <w:color w:val="FFFFFF" w:themeColor="background1"/>
          <w:sz w:val="20"/>
          <w:szCs w:val="16"/>
          <w:lang w:val="en-US"/>
        </w:rPr>
        <w:t xml:space="preserve"> ipv6 </w:t>
      </w:r>
      <w:proofErr w:type="spellStart"/>
      <w:r w:rsidRPr="001D7391">
        <w:rPr>
          <w:rFonts w:ascii="Monospace" w:eastAsia="Monospace" w:hAnsi="Monospace" w:cs="Monospace"/>
          <w:color w:val="FFFFFF" w:themeColor="background1"/>
          <w:sz w:val="20"/>
          <w:szCs w:val="16"/>
          <w:lang w:val="en-US"/>
        </w:rPr>
        <w:t>ospf</w:t>
      </w:r>
      <w:proofErr w:type="spellEnd"/>
      <w:r w:rsidRPr="001D7391">
        <w:rPr>
          <w:rFonts w:ascii="Monospace" w:eastAsia="Monospace" w:hAnsi="Monospace" w:cs="Monospace"/>
          <w:color w:val="FFFFFF" w:themeColor="background1"/>
          <w:sz w:val="20"/>
          <w:szCs w:val="16"/>
          <w:lang w:val="en-US"/>
        </w:rPr>
        <w:t xml:space="preserve"> 1 area 0</w:t>
      </w:r>
    </w:p>
    <w:p w14:paraId="040C6CF1" w14:textId="2F33A104" w:rsidR="006B51DB" w:rsidRPr="001D7391" w:rsidRDefault="006B51DB" w:rsidP="001D7391">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D7391">
        <w:rPr>
          <w:rFonts w:ascii="Monospace" w:eastAsia="Monospace" w:hAnsi="Monospace" w:cs="Monospace"/>
          <w:color w:val="FFFFFF" w:themeColor="background1"/>
          <w:sz w:val="20"/>
          <w:szCs w:val="16"/>
          <w:lang w:val="en-US"/>
        </w:rPr>
        <w:t>exit</w:t>
      </w:r>
    </w:p>
    <w:p w14:paraId="4410C144" w14:textId="1757594F" w:rsidR="00CB4E3E" w:rsidRPr="001D7391" w:rsidRDefault="00CB4E3E" w:rsidP="001D7391">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D7391">
        <w:rPr>
          <w:rFonts w:ascii="Monospace" w:eastAsia="Monospace" w:hAnsi="Monospace" w:cs="Monospace"/>
          <w:color w:val="FFFFFF" w:themeColor="background1"/>
          <w:sz w:val="20"/>
          <w:szCs w:val="16"/>
          <w:lang w:val="en-US"/>
        </w:rPr>
        <w:t>interface FastEthernet1/0</w:t>
      </w:r>
    </w:p>
    <w:p w14:paraId="51D335DA" w14:textId="77777777" w:rsidR="00CB4E3E" w:rsidRPr="001D7391" w:rsidRDefault="00CB4E3E" w:rsidP="001D7391">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D7391">
        <w:rPr>
          <w:rFonts w:ascii="Monospace" w:eastAsia="Monospace" w:hAnsi="Monospace" w:cs="Monospace"/>
          <w:color w:val="FFFFFF" w:themeColor="background1"/>
          <w:sz w:val="20"/>
          <w:szCs w:val="16"/>
          <w:lang w:val="en-US"/>
        </w:rPr>
        <w:t xml:space="preserve"> ipv6 address </w:t>
      </w:r>
      <w:proofErr w:type="gramStart"/>
      <w:r w:rsidRPr="001D7391">
        <w:rPr>
          <w:rFonts w:ascii="Monospace" w:eastAsia="Monospace" w:hAnsi="Monospace" w:cs="Monospace"/>
          <w:color w:val="FFFFFF" w:themeColor="background1"/>
          <w:sz w:val="20"/>
          <w:szCs w:val="16"/>
          <w:lang w:val="en-US"/>
        </w:rPr>
        <w:t>2001:DB8:A400</w:t>
      </w:r>
      <w:proofErr w:type="gramEnd"/>
      <w:r w:rsidRPr="001D7391">
        <w:rPr>
          <w:rFonts w:ascii="Monospace" w:eastAsia="Monospace" w:hAnsi="Monospace" w:cs="Monospace"/>
          <w:color w:val="FFFFFF" w:themeColor="background1"/>
          <w:sz w:val="20"/>
          <w:szCs w:val="16"/>
          <w:lang w:val="en-US"/>
        </w:rPr>
        <w:t>::1/64</w:t>
      </w:r>
    </w:p>
    <w:p w14:paraId="2EC5D878" w14:textId="77777777" w:rsidR="00CB4E3E" w:rsidRPr="001D7391" w:rsidRDefault="00CB4E3E" w:rsidP="001D7391">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D7391">
        <w:rPr>
          <w:rFonts w:ascii="Monospace" w:eastAsia="Monospace" w:hAnsi="Monospace" w:cs="Monospace"/>
          <w:color w:val="FFFFFF" w:themeColor="background1"/>
          <w:sz w:val="20"/>
          <w:szCs w:val="16"/>
          <w:lang w:val="en-US"/>
        </w:rPr>
        <w:t xml:space="preserve"> ipv6 </w:t>
      </w:r>
      <w:proofErr w:type="spellStart"/>
      <w:r w:rsidRPr="001D7391">
        <w:rPr>
          <w:rFonts w:ascii="Monospace" w:eastAsia="Monospace" w:hAnsi="Monospace" w:cs="Monospace"/>
          <w:color w:val="FFFFFF" w:themeColor="background1"/>
          <w:sz w:val="20"/>
          <w:szCs w:val="16"/>
          <w:lang w:val="en-US"/>
        </w:rPr>
        <w:t>ospf</w:t>
      </w:r>
      <w:proofErr w:type="spellEnd"/>
      <w:r w:rsidRPr="001D7391">
        <w:rPr>
          <w:rFonts w:ascii="Monospace" w:eastAsia="Monospace" w:hAnsi="Monospace" w:cs="Monospace"/>
          <w:color w:val="FFFFFF" w:themeColor="background1"/>
          <w:sz w:val="20"/>
          <w:szCs w:val="16"/>
          <w:lang w:val="en-US"/>
        </w:rPr>
        <w:t xml:space="preserve"> network point-to-point</w:t>
      </w:r>
    </w:p>
    <w:p w14:paraId="25F09C8A" w14:textId="770E3920" w:rsidR="00CB4E3E" w:rsidRPr="001D7391" w:rsidRDefault="00CB4E3E" w:rsidP="001D7391">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D7391">
        <w:rPr>
          <w:rFonts w:ascii="Monospace" w:eastAsia="Monospace" w:hAnsi="Monospace" w:cs="Monospace"/>
          <w:color w:val="FFFFFF" w:themeColor="background1"/>
          <w:sz w:val="20"/>
          <w:szCs w:val="16"/>
          <w:lang w:val="en-US"/>
        </w:rPr>
        <w:t xml:space="preserve"> ipv6 </w:t>
      </w:r>
      <w:proofErr w:type="spellStart"/>
      <w:r w:rsidRPr="001D7391">
        <w:rPr>
          <w:rFonts w:ascii="Monospace" w:eastAsia="Monospace" w:hAnsi="Monospace" w:cs="Monospace"/>
          <w:color w:val="FFFFFF" w:themeColor="background1"/>
          <w:sz w:val="20"/>
          <w:szCs w:val="16"/>
          <w:lang w:val="en-US"/>
        </w:rPr>
        <w:t>ospf</w:t>
      </w:r>
      <w:proofErr w:type="spellEnd"/>
      <w:r w:rsidRPr="001D7391">
        <w:rPr>
          <w:rFonts w:ascii="Monospace" w:eastAsia="Monospace" w:hAnsi="Monospace" w:cs="Monospace"/>
          <w:color w:val="FFFFFF" w:themeColor="background1"/>
          <w:sz w:val="20"/>
          <w:szCs w:val="16"/>
          <w:lang w:val="en-US"/>
        </w:rPr>
        <w:t xml:space="preserve"> 1 area 0</w:t>
      </w:r>
    </w:p>
    <w:p w14:paraId="68D59E66" w14:textId="659878B0" w:rsidR="00CB4E3E" w:rsidRPr="002E2FE6" w:rsidRDefault="00CB4E3E" w:rsidP="001D7391">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rPr>
      </w:pPr>
      <w:proofErr w:type="gramStart"/>
      <w:r w:rsidRPr="002E2FE6">
        <w:rPr>
          <w:rFonts w:ascii="Monospace" w:eastAsia="Monospace" w:hAnsi="Monospace" w:cs="Monospace"/>
          <w:color w:val="FFFFFF" w:themeColor="background1"/>
          <w:sz w:val="20"/>
          <w:szCs w:val="16"/>
        </w:rPr>
        <w:t>exit</w:t>
      </w:r>
      <w:proofErr w:type="gramEnd"/>
    </w:p>
    <w:p w14:paraId="35A35FD8" w14:textId="77777777" w:rsidR="00F322A9" w:rsidRPr="002E2FE6" w:rsidRDefault="00F322A9" w:rsidP="001D7391">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rPr>
      </w:pPr>
      <w:proofErr w:type="gramStart"/>
      <w:r w:rsidRPr="002E2FE6">
        <w:rPr>
          <w:rFonts w:ascii="Monospace" w:eastAsia="Monospace" w:hAnsi="Monospace" w:cs="Monospace"/>
          <w:color w:val="FFFFFF" w:themeColor="background1"/>
          <w:sz w:val="20"/>
          <w:szCs w:val="16"/>
        </w:rPr>
        <w:t>ipv</w:t>
      </w:r>
      <w:proofErr w:type="gramEnd"/>
      <w:r w:rsidRPr="002E2FE6">
        <w:rPr>
          <w:rFonts w:ascii="Monospace" w:eastAsia="Monospace" w:hAnsi="Monospace" w:cs="Monospace"/>
          <w:color w:val="FFFFFF" w:themeColor="background1"/>
          <w:sz w:val="20"/>
          <w:szCs w:val="16"/>
        </w:rPr>
        <w:t xml:space="preserve">6 router </w:t>
      </w:r>
      <w:proofErr w:type="spellStart"/>
      <w:r w:rsidRPr="002E2FE6">
        <w:rPr>
          <w:rFonts w:ascii="Monospace" w:eastAsia="Monospace" w:hAnsi="Monospace" w:cs="Monospace"/>
          <w:color w:val="FFFFFF" w:themeColor="background1"/>
          <w:sz w:val="20"/>
          <w:szCs w:val="16"/>
        </w:rPr>
        <w:t>ospf</w:t>
      </w:r>
      <w:proofErr w:type="spellEnd"/>
      <w:r w:rsidRPr="002E2FE6">
        <w:rPr>
          <w:rFonts w:ascii="Monospace" w:eastAsia="Monospace" w:hAnsi="Monospace" w:cs="Monospace"/>
          <w:color w:val="FFFFFF" w:themeColor="background1"/>
          <w:sz w:val="20"/>
          <w:szCs w:val="16"/>
        </w:rPr>
        <w:t xml:space="preserve"> 1</w:t>
      </w:r>
    </w:p>
    <w:p w14:paraId="6CCE9C21" w14:textId="57A0BBE8" w:rsidR="002E24C9" w:rsidRPr="002E2FE6" w:rsidRDefault="00F322A9" w:rsidP="001D7391">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rPr>
      </w:pPr>
      <w:r w:rsidRPr="002E2FE6">
        <w:rPr>
          <w:rFonts w:ascii="Monospace" w:eastAsia="Monospace" w:hAnsi="Monospace" w:cs="Monospace"/>
          <w:color w:val="FFFFFF" w:themeColor="background1"/>
          <w:sz w:val="20"/>
          <w:szCs w:val="16"/>
        </w:rPr>
        <w:t xml:space="preserve"> </w:t>
      </w:r>
      <w:proofErr w:type="gramStart"/>
      <w:r w:rsidRPr="002E2FE6">
        <w:rPr>
          <w:rFonts w:ascii="Monospace" w:eastAsia="Monospace" w:hAnsi="Monospace" w:cs="Monospace"/>
          <w:color w:val="FFFFFF" w:themeColor="background1"/>
          <w:sz w:val="20"/>
          <w:szCs w:val="16"/>
        </w:rPr>
        <w:t>router</w:t>
      </w:r>
      <w:proofErr w:type="gramEnd"/>
      <w:r w:rsidRPr="002E2FE6">
        <w:rPr>
          <w:rFonts w:ascii="Monospace" w:eastAsia="Monospace" w:hAnsi="Monospace" w:cs="Monospace"/>
          <w:color w:val="FFFFFF" w:themeColor="background1"/>
          <w:sz w:val="20"/>
          <w:szCs w:val="16"/>
        </w:rPr>
        <w:t>-id 2.2.2.2</w:t>
      </w:r>
    </w:p>
    <w:p w14:paraId="0450BE26" w14:textId="670D3E07" w:rsidR="00F322A9" w:rsidRPr="001D7391" w:rsidRDefault="00F322A9" w:rsidP="001D7391">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D7391">
        <w:rPr>
          <w:rFonts w:ascii="Monospace" w:eastAsia="Monospace" w:hAnsi="Monospace" w:cs="Monospace"/>
          <w:color w:val="FFFFFF" w:themeColor="background1"/>
          <w:sz w:val="20"/>
          <w:szCs w:val="16"/>
          <w:lang w:val="en-US"/>
        </w:rPr>
        <w:t>exit</w:t>
      </w:r>
    </w:p>
    <w:p w14:paraId="61A5CB29" w14:textId="77777777" w:rsidR="001D7391" w:rsidRPr="001D7391" w:rsidRDefault="001D7391" w:rsidP="001D7391">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D7391">
        <w:rPr>
          <w:rFonts w:ascii="Monospace" w:eastAsia="Monospace" w:hAnsi="Monospace" w:cs="Monospace"/>
          <w:color w:val="FFFFFF" w:themeColor="background1"/>
          <w:sz w:val="20"/>
          <w:szCs w:val="16"/>
          <w:lang w:val="en-US"/>
        </w:rPr>
        <w:t>exit</w:t>
      </w:r>
    </w:p>
    <w:p w14:paraId="72B4ADC5" w14:textId="25985FF4" w:rsidR="001D7391" w:rsidRPr="001D7391" w:rsidRDefault="001D7391" w:rsidP="001D7391">
      <w:pPr>
        <w:pBdr>
          <w:top w:val="single" w:sz="4" w:space="1" w:color="auto"/>
          <w:left w:val="single" w:sz="4" w:space="4" w:color="auto"/>
          <w:bottom w:val="single" w:sz="4" w:space="1" w:color="auto"/>
          <w:right w:val="single" w:sz="4" w:space="4" w:color="auto"/>
        </w:pBdr>
        <w:shd w:val="clear" w:color="auto" w:fill="000000"/>
        <w:rPr>
          <w:rFonts w:ascii="Monospace" w:eastAsia="Monospace" w:hAnsi="Monospace" w:cs="Monospace"/>
          <w:color w:val="FFFFFF" w:themeColor="background1"/>
          <w:sz w:val="20"/>
          <w:szCs w:val="16"/>
          <w:lang w:val="en-US"/>
        </w:rPr>
      </w:pPr>
      <w:r w:rsidRPr="001D7391">
        <w:rPr>
          <w:rFonts w:ascii="Monospace" w:eastAsia="Monospace" w:hAnsi="Monospace" w:cs="Monospace"/>
          <w:color w:val="FFFFFF" w:themeColor="background1"/>
          <w:sz w:val="20"/>
          <w:szCs w:val="16"/>
          <w:lang w:val="en-US"/>
        </w:rPr>
        <w:t>copy running-config startup-config</w:t>
      </w:r>
    </w:p>
    <w:p w14:paraId="4D3B5F86" w14:textId="77777777" w:rsidR="001D7391" w:rsidRPr="001D7391" w:rsidRDefault="001D7391" w:rsidP="00F322A9">
      <w:pPr>
        <w:rPr>
          <w:bCs/>
          <w:lang w:val="en-US"/>
        </w:rPr>
      </w:pPr>
    </w:p>
    <w:p w14:paraId="31C2A454" w14:textId="667187FE" w:rsidR="003D7A40" w:rsidRPr="00950025" w:rsidRDefault="001E473A" w:rsidP="00275B2D">
      <w:pPr>
        <w:jc w:val="both"/>
        <w:rPr>
          <w:b/>
          <w:u w:val="single"/>
        </w:rPr>
      </w:pPr>
      <w:r w:rsidRPr="001E473A">
        <w:rPr>
          <w:bCs/>
        </w:rPr>
        <w:t>Maintenant que l’OSPF est c</w:t>
      </w:r>
      <w:r>
        <w:rPr>
          <w:bCs/>
        </w:rPr>
        <w:t xml:space="preserve">onfiguré, il est possible </w:t>
      </w:r>
      <w:r w:rsidR="00960CF9">
        <w:rPr>
          <w:bCs/>
        </w:rPr>
        <w:t xml:space="preserve">que les routes soient </w:t>
      </w:r>
      <w:r w:rsidR="00275B2D">
        <w:rPr>
          <w:bCs/>
        </w:rPr>
        <w:t>déterminées</w:t>
      </w:r>
      <w:r w:rsidR="00960CF9">
        <w:rPr>
          <w:bCs/>
        </w:rPr>
        <w:t xml:space="preserve"> de manière dynamique. </w:t>
      </w:r>
      <w:r w:rsidR="004A2D42">
        <w:rPr>
          <w:bCs/>
        </w:rPr>
        <w:t>Tous les appareils sont désormais interconnectés et il n’y a plus besoin d’autres configurations afin que chacun des sites se connectent l’un à l’autre.</w:t>
      </w:r>
      <w:r w:rsidR="00950025">
        <w:rPr>
          <w:bCs/>
        </w:rPr>
        <w:t xml:space="preserve"> L’accès web est également configuré ce qui permet à tous les sites de se connecter au world </w:t>
      </w:r>
      <w:proofErr w:type="spellStart"/>
      <w:r w:rsidR="00950025">
        <w:rPr>
          <w:bCs/>
        </w:rPr>
        <w:t>wide</w:t>
      </w:r>
      <w:proofErr w:type="spellEnd"/>
      <w:r w:rsidR="00950025">
        <w:rPr>
          <w:bCs/>
        </w:rPr>
        <w:t xml:space="preserve"> web. Le tunnel fonctionne également afin d’améliorer la réactivité et la sécurisation du lien entre le serveur cloud </w:t>
      </w:r>
      <w:proofErr w:type="spellStart"/>
      <w:r w:rsidR="00A621E2">
        <w:rPr>
          <w:bCs/>
        </w:rPr>
        <w:t>eXia</w:t>
      </w:r>
      <w:proofErr w:type="spellEnd"/>
      <w:r w:rsidR="00A621E2">
        <w:rPr>
          <w:bCs/>
        </w:rPr>
        <w:t xml:space="preserve"> et l’entreprise.</w:t>
      </w:r>
    </w:p>
    <w:p w14:paraId="3DCC7D2A" w14:textId="77777777" w:rsidR="00275B2D" w:rsidRDefault="00275B2D" w:rsidP="00257314">
      <w:pPr>
        <w:pStyle w:val="Titre"/>
        <w:rPr>
          <w:lang w:bidi="fr-FR"/>
        </w:rPr>
      </w:pPr>
    </w:p>
    <w:p w14:paraId="2850A234" w14:textId="77777777" w:rsidR="0042226B" w:rsidRDefault="0042226B" w:rsidP="00257314">
      <w:pPr>
        <w:pStyle w:val="Titre"/>
        <w:rPr>
          <w:lang w:bidi="fr-FR"/>
        </w:rPr>
      </w:pPr>
    </w:p>
    <w:p w14:paraId="0EE3DDDE" w14:textId="77777777" w:rsidR="0042226B" w:rsidRDefault="0042226B" w:rsidP="00257314">
      <w:pPr>
        <w:pStyle w:val="Titre"/>
        <w:rPr>
          <w:lang w:bidi="fr-FR"/>
        </w:rPr>
      </w:pPr>
    </w:p>
    <w:p w14:paraId="1CD12CD9" w14:textId="77777777" w:rsidR="0042226B" w:rsidRDefault="0042226B" w:rsidP="00257314">
      <w:pPr>
        <w:pStyle w:val="Titre"/>
        <w:rPr>
          <w:lang w:bidi="fr-FR"/>
        </w:rPr>
      </w:pPr>
    </w:p>
    <w:p w14:paraId="173F1651" w14:textId="77777777" w:rsidR="0042226B" w:rsidRDefault="0042226B" w:rsidP="00257314">
      <w:pPr>
        <w:pStyle w:val="Titre"/>
        <w:rPr>
          <w:lang w:bidi="fr-FR"/>
        </w:rPr>
      </w:pPr>
    </w:p>
    <w:p w14:paraId="6260266F" w14:textId="05C1F47C" w:rsidR="00CD1956" w:rsidRDefault="00257314" w:rsidP="00257314">
      <w:pPr>
        <w:pStyle w:val="Titre"/>
        <w:rPr>
          <w:lang w:bidi="fr-FR"/>
        </w:rPr>
      </w:pPr>
      <w:r>
        <w:rPr>
          <w:lang w:bidi="fr-FR"/>
        </w:rPr>
        <w:lastRenderedPageBreak/>
        <w:t>SCHEMA</w:t>
      </w:r>
      <w:r w:rsidR="00B62452">
        <w:rPr>
          <w:lang w:bidi="fr-FR"/>
        </w:rPr>
        <w:t>S</w:t>
      </w:r>
      <w:r>
        <w:rPr>
          <w:lang w:bidi="fr-FR"/>
        </w:rPr>
        <w:t xml:space="preserve"> LOGIQUE</w:t>
      </w:r>
      <w:r w:rsidR="00142583">
        <w:rPr>
          <w:lang w:bidi="fr-FR"/>
        </w:rPr>
        <w:t>S</w:t>
      </w:r>
      <w:r>
        <w:rPr>
          <w:lang w:bidi="fr-FR"/>
        </w:rPr>
        <w:t xml:space="preserve"> D</w:t>
      </w:r>
      <w:r w:rsidR="00162000">
        <w:rPr>
          <w:lang w:bidi="fr-FR"/>
        </w:rPr>
        <w:t>ES</w:t>
      </w:r>
      <w:r>
        <w:rPr>
          <w:lang w:bidi="fr-FR"/>
        </w:rPr>
        <w:t xml:space="preserve"> R</w:t>
      </w:r>
      <w:r w:rsidR="00162000">
        <w:rPr>
          <w:lang w:bidi="fr-FR"/>
        </w:rPr>
        <w:t>É</w:t>
      </w:r>
      <w:r>
        <w:rPr>
          <w:lang w:bidi="fr-FR"/>
        </w:rPr>
        <w:t>SEAU</w:t>
      </w:r>
      <w:r w:rsidR="00162000">
        <w:rPr>
          <w:lang w:bidi="fr-FR"/>
        </w:rPr>
        <w:t>X</w:t>
      </w:r>
    </w:p>
    <w:p w14:paraId="75C82AC1" w14:textId="6CCA2F0A" w:rsidR="00CD1956" w:rsidRPr="000B1254" w:rsidRDefault="00B3523C" w:rsidP="00B3523C">
      <w:pPr>
        <w:pStyle w:val="Sous-titre"/>
      </w:pPr>
      <w:bookmarkStart w:id="10" w:name="_Toc188571770"/>
      <w:r w:rsidRPr="000B1254">
        <w:t xml:space="preserve">Réseau ESN </w:t>
      </w:r>
      <w:proofErr w:type="spellStart"/>
      <w:r w:rsidRPr="000B1254">
        <w:t>eXia</w:t>
      </w:r>
      <w:bookmarkEnd w:id="10"/>
      <w:proofErr w:type="spellEnd"/>
    </w:p>
    <w:p w14:paraId="77FFA122" w14:textId="5D56349C" w:rsidR="008A09D0" w:rsidRDefault="00A134D4" w:rsidP="00A134D4">
      <w:pPr>
        <w:pStyle w:val="Titre"/>
        <w:jc w:val="center"/>
        <w:rPr>
          <w:lang w:bidi="fr-FR"/>
        </w:rPr>
      </w:pPr>
      <w:r w:rsidRPr="003F1F3D">
        <w:rPr>
          <w:noProof/>
        </w:rPr>
        <w:drawing>
          <wp:inline distT="0" distB="0" distL="0" distR="0" wp14:anchorId="4F2D2B53" wp14:editId="7800136B">
            <wp:extent cx="3324569" cy="3379470"/>
            <wp:effectExtent l="19050" t="19050" r="28575" b="11430"/>
            <wp:docPr id="506860378"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60378" name="Image 1" descr="Une image contenant texte, diagramme, capture d’écran, ligne&#10;&#10;Description générée automatiquement"/>
                    <pic:cNvPicPr/>
                  </pic:nvPicPr>
                  <pic:blipFill>
                    <a:blip r:embed="rId12"/>
                    <a:stretch>
                      <a:fillRect/>
                    </a:stretch>
                  </pic:blipFill>
                  <pic:spPr>
                    <a:xfrm>
                      <a:off x="0" y="0"/>
                      <a:ext cx="3331714" cy="3386733"/>
                    </a:xfrm>
                    <a:prstGeom prst="rect">
                      <a:avLst/>
                    </a:prstGeom>
                    <a:ln>
                      <a:solidFill>
                        <a:schemeClr val="tx1"/>
                      </a:solidFill>
                    </a:ln>
                  </pic:spPr>
                </pic:pic>
              </a:graphicData>
            </a:graphic>
          </wp:inline>
        </w:drawing>
      </w:r>
    </w:p>
    <w:p w14:paraId="415E504F" w14:textId="77777777" w:rsidR="00603CBD" w:rsidRDefault="00603CBD" w:rsidP="00950025">
      <w:pPr>
        <w:pStyle w:val="Titre"/>
        <w:rPr>
          <w:lang w:bidi="fr-FR"/>
        </w:rPr>
      </w:pPr>
    </w:p>
    <w:p w14:paraId="5C1259DB" w14:textId="2311E232" w:rsidR="00A134D4" w:rsidRPr="000B1254" w:rsidRDefault="00A134D4" w:rsidP="00A134D4">
      <w:pPr>
        <w:pStyle w:val="Sous-titre"/>
      </w:pPr>
      <w:bookmarkStart w:id="11" w:name="_Toc188571771"/>
      <w:r w:rsidRPr="000B1254">
        <w:t xml:space="preserve">Réseau </w:t>
      </w:r>
      <w:r>
        <w:t>B</w:t>
      </w:r>
      <w:r w:rsidR="00887027">
        <w:t>IBLIOTHEQUE</w:t>
      </w:r>
      <w:bookmarkEnd w:id="11"/>
    </w:p>
    <w:p w14:paraId="5A8EA98C" w14:textId="77777777" w:rsidR="00603CBD" w:rsidRPr="000B1254" w:rsidRDefault="00603CBD" w:rsidP="00A134D4">
      <w:pPr>
        <w:pStyle w:val="Sous-titre"/>
      </w:pPr>
    </w:p>
    <w:p w14:paraId="68798BCA" w14:textId="49BE060A" w:rsidR="00603CBD" w:rsidRDefault="00C96A80" w:rsidP="00275B2D">
      <w:pPr>
        <w:pStyle w:val="Titre"/>
        <w:jc w:val="center"/>
        <w:rPr>
          <w:lang w:bidi="fr-FR"/>
        </w:rPr>
      </w:pPr>
      <w:r w:rsidRPr="00BD7E45">
        <w:rPr>
          <w:rFonts w:ascii="Cambria" w:hAnsi="Cambria"/>
          <w:noProof/>
        </w:rPr>
        <w:drawing>
          <wp:inline distT="0" distB="0" distL="0" distR="0" wp14:anchorId="550A8225" wp14:editId="0F2FA474">
            <wp:extent cx="5759450" cy="2977515"/>
            <wp:effectExtent l="19050" t="19050" r="12700" b="13335"/>
            <wp:docPr id="1972250142" name="Image 1" descr="Une image contenant diagramm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50142" name="Image 1" descr="Une image contenant diagramme, ligne, capture d’écran&#10;&#10;Description générée automatiquement"/>
                    <pic:cNvPicPr/>
                  </pic:nvPicPr>
                  <pic:blipFill>
                    <a:blip r:embed="rId13"/>
                    <a:stretch>
                      <a:fillRect/>
                    </a:stretch>
                  </pic:blipFill>
                  <pic:spPr>
                    <a:xfrm>
                      <a:off x="0" y="0"/>
                      <a:ext cx="5759450" cy="2977515"/>
                    </a:xfrm>
                    <a:prstGeom prst="rect">
                      <a:avLst/>
                    </a:prstGeom>
                    <a:ln>
                      <a:solidFill>
                        <a:schemeClr val="tx1"/>
                      </a:solidFill>
                    </a:ln>
                  </pic:spPr>
                </pic:pic>
              </a:graphicData>
            </a:graphic>
          </wp:inline>
        </w:drawing>
      </w:r>
    </w:p>
    <w:p w14:paraId="6293B031" w14:textId="20EF0C88" w:rsidR="00C96A80" w:rsidRPr="000B1254" w:rsidRDefault="00C96A80" w:rsidP="00C96A80">
      <w:pPr>
        <w:pStyle w:val="Sous-titre"/>
      </w:pPr>
      <w:bookmarkStart w:id="12" w:name="_Toc188571772"/>
      <w:r w:rsidRPr="000B1254">
        <w:lastRenderedPageBreak/>
        <w:t xml:space="preserve">Réseau </w:t>
      </w:r>
      <w:r>
        <w:t>ENGIE</w:t>
      </w:r>
      <w:bookmarkEnd w:id="12"/>
    </w:p>
    <w:p w14:paraId="2EF8E9B0" w14:textId="77777777" w:rsidR="00603CBD" w:rsidRPr="000B1254" w:rsidRDefault="00603CBD" w:rsidP="00C96A80">
      <w:pPr>
        <w:pStyle w:val="Sous-titre"/>
      </w:pPr>
    </w:p>
    <w:p w14:paraId="2F9E477D" w14:textId="731DD8B7" w:rsidR="00950025" w:rsidRDefault="00F14416" w:rsidP="00CD1956">
      <w:pPr>
        <w:pStyle w:val="Titre"/>
        <w:tabs>
          <w:tab w:val="left" w:pos="984"/>
        </w:tabs>
        <w:jc w:val="center"/>
        <w:rPr>
          <w:lang w:bidi="fr-FR"/>
        </w:rPr>
      </w:pPr>
      <w:r w:rsidRPr="00C53673">
        <w:rPr>
          <w:rFonts w:ascii="Cambria" w:hAnsi="Cambria"/>
          <w:noProof/>
        </w:rPr>
        <w:drawing>
          <wp:inline distT="0" distB="0" distL="0" distR="0" wp14:anchorId="7204B884" wp14:editId="3A279D4F">
            <wp:extent cx="6057414" cy="3209027"/>
            <wp:effectExtent l="19050" t="19050" r="19685" b="10795"/>
            <wp:docPr id="1013187250" name="Image 1" descr="Une image contenant capture d’écran, diagramme, lign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187250" name="Image 1" descr="Une image contenant capture d’écran, diagramme, ligne, Parallèle&#10;&#10;Description générée automatiquement"/>
                    <pic:cNvPicPr/>
                  </pic:nvPicPr>
                  <pic:blipFill>
                    <a:blip r:embed="rId14"/>
                    <a:stretch>
                      <a:fillRect/>
                    </a:stretch>
                  </pic:blipFill>
                  <pic:spPr>
                    <a:xfrm>
                      <a:off x="0" y="0"/>
                      <a:ext cx="6065199" cy="3213151"/>
                    </a:xfrm>
                    <a:prstGeom prst="rect">
                      <a:avLst/>
                    </a:prstGeom>
                    <a:ln>
                      <a:solidFill>
                        <a:schemeClr val="tx1"/>
                      </a:solidFill>
                    </a:ln>
                  </pic:spPr>
                </pic:pic>
              </a:graphicData>
            </a:graphic>
          </wp:inline>
        </w:drawing>
      </w:r>
    </w:p>
    <w:p w14:paraId="62590173" w14:textId="7C52004D" w:rsidR="0094618E" w:rsidRPr="000B1254" w:rsidRDefault="0094618E" w:rsidP="0094618E">
      <w:pPr>
        <w:pStyle w:val="Sous-titre"/>
      </w:pPr>
      <w:bookmarkStart w:id="13" w:name="_Toc188571773"/>
      <w:r w:rsidRPr="000B1254">
        <w:t xml:space="preserve">Réseau </w:t>
      </w:r>
      <w:r>
        <w:t>DIGIPLEX</w:t>
      </w:r>
      <w:bookmarkEnd w:id="13"/>
    </w:p>
    <w:p w14:paraId="43E7B114" w14:textId="42BEB3CB" w:rsidR="00C96A80" w:rsidRPr="00C25B56" w:rsidRDefault="00C25B56" w:rsidP="00C25B56">
      <w:pPr>
        <w:jc w:val="center"/>
        <w:rPr>
          <w:sz w:val="28"/>
          <w:szCs w:val="22"/>
          <w:lang w:bidi="fr-FR"/>
        </w:rPr>
      </w:pPr>
      <w:r w:rsidRPr="00C25B56">
        <w:rPr>
          <w:sz w:val="28"/>
          <w:szCs w:val="22"/>
          <w:lang w:bidi="fr-FR"/>
        </w:rPr>
        <w:t>Rez-de-chaussée</w:t>
      </w:r>
    </w:p>
    <w:p w14:paraId="39A23455" w14:textId="048BC87D" w:rsidR="00C96A80" w:rsidRDefault="003C0C4A" w:rsidP="00603CBD">
      <w:pPr>
        <w:jc w:val="center"/>
        <w:rPr>
          <w:lang w:bidi="fr-FR"/>
        </w:rPr>
      </w:pPr>
      <w:r w:rsidRPr="009445DF">
        <w:rPr>
          <w:rFonts w:ascii="Cambria" w:hAnsi="Cambria"/>
          <w:bCs/>
          <w:noProof/>
        </w:rPr>
        <w:drawing>
          <wp:inline distT="0" distB="0" distL="0" distR="0" wp14:anchorId="1AC3D8D2" wp14:editId="74868015">
            <wp:extent cx="4530090" cy="3608090"/>
            <wp:effectExtent l="19050" t="19050" r="22860" b="11430"/>
            <wp:docPr id="1437274905" name="Image 1" descr="Une image contenant texte, diagramme, capture d’écran,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74905" name="Image 1" descr="Une image contenant texte, diagramme, capture d’écran, cercle&#10;&#10;Description générée automatiquement"/>
                    <pic:cNvPicPr/>
                  </pic:nvPicPr>
                  <pic:blipFill>
                    <a:blip r:embed="rId15"/>
                    <a:stretch>
                      <a:fillRect/>
                    </a:stretch>
                  </pic:blipFill>
                  <pic:spPr>
                    <a:xfrm>
                      <a:off x="0" y="0"/>
                      <a:ext cx="4539799" cy="3615823"/>
                    </a:xfrm>
                    <a:prstGeom prst="rect">
                      <a:avLst/>
                    </a:prstGeom>
                    <a:ln>
                      <a:solidFill>
                        <a:schemeClr val="tx1"/>
                      </a:solidFill>
                    </a:ln>
                  </pic:spPr>
                </pic:pic>
              </a:graphicData>
            </a:graphic>
          </wp:inline>
        </w:drawing>
      </w:r>
    </w:p>
    <w:p w14:paraId="7FADB985" w14:textId="77777777" w:rsidR="00693380" w:rsidRDefault="00693380" w:rsidP="00603CBD">
      <w:pPr>
        <w:jc w:val="center"/>
        <w:rPr>
          <w:lang w:bidi="fr-FR"/>
        </w:rPr>
      </w:pPr>
    </w:p>
    <w:p w14:paraId="0B15266D" w14:textId="77777777" w:rsidR="00C96A80" w:rsidRDefault="00C96A80" w:rsidP="003C0C4A">
      <w:pPr>
        <w:rPr>
          <w:lang w:bidi="fr-FR"/>
        </w:rPr>
      </w:pPr>
    </w:p>
    <w:p w14:paraId="3EE52EE0" w14:textId="3DEBFDF3" w:rsidR="001C1225" w:rsidRPr="003C1640" w:rsidRDefault="001C1225" w:rsidP="003C1640">
      <w:pPr>
        <w:jc w:val="center"/>
        <w:rPr>
          <w:sz w:val="28"/>
          <w:szCs w:val="22"/>
          <w:lang w:bidi="fr-FR"/>
        </w:rPr>
      </w:pPr>
      <w:r w:rsidRPr="003C1640">
        <w:rPr>
          <w:sz w:val="28"/>
          <w:szCs w:val="22"/>
          <w:lang w:bidi="fr-FR"/>
        </w:rPr>
        <w:lastRenderedPageBreak/>
        <w:t>1</w:t>
      </w:r>
      <w:r w:rsidRPr="003C1640">
        <w:rPr>
          <w:sz w:val="28"/>
          <w:szCs w:val="22"/>
          <w:vertAlign w:val="superscript"/>
          <w:lang w:bidi="fr-FR"/>
        </w:rPr>
        <w:t>er</w:t>
      </w:r>
      <w:r w:rsidRPr="003C1640">
        <w:rPr>
          <w:sz w:val="28"/>
          <w:szCs w:val="22"/>
          <w:lang w:bidi="fr-FR"/>
        </w:rPr>
        <w:t xml:space="preserve"> étage</w:t>
      </w:r>
    </w:p>
    <w:p w14:paraId="66C88D94" w14:textId="5432C2AB" w:rsidR="001C1225" w:rsidRDefault="00651F1D" w:rsidP="00651F1D">
      <w:pPr>
        <w:jc w:val="center"/>
        <w:rPr>
          <w:lang w:bidi="fr-FR"/>
        </w:rPr>
      </w:pPr>
      <w:r w:rsidRPr="00520593">
        <w:rPr>
          <w:rFonts w:ascii="Cambria" w:hAnsi="Cambria"/>
          <w:bCs/>
          <w:noProof/>
          <w:u w:color="FFC000"/>
        </w:rPr>
        <w:drawing>
          <wp:inline distT="0" distB="0" distL="0" distR="0" wp14:anchorId="3A630186" wp14:editId="6A4F6A8B">
            <wp:extent cx="4926330" cy="3775948"/>
            <wp:effectExtent l="19050" t="19050" r="26670" b="15240"/>
            <wp:docPr id="258888973" name="Image 1" descr="Une image contenant texte, diagramme, cerc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88973" name="Image 1" descr="Une image contenant texte, diagramme, cercle, capture d’écran&#10;&#10;Description générée automatiquement"/>
                    <pic:cNvPicPr/>
                  </pic:nvPicPr>
                  <pic:blipFill>
                    <a:blip r:embed="rId16"/>
                    <a:stretch>
                      <a:fillRect/>
                    </a:stretch>
                  </pic:blipFill>
                  <pic:spPr>
                    <a:xfrm>
                      <a:off x="0" y="0"/>
                      <a:ext cx="4932916" cy="3780996"/>
                    </a:xfrm>
                    <a:prstGeom prst="rect">
                      <a:avLst/>
                    </a:prstGeom>
                    <a:ln>
                      <a:solidFill>
                        <a:schemeClr val="tx1"/>
                      </a:solidFill>
                    </a:ln>
                  </pic:spPr>
                </pic:pic>
              </a:graphicData>
            </a:graphic>
          </wp:inline>
        </w:drawing>
      </w:r>
    </w:p>
    <w:p w14:paraId="64DC7BF1" w14:textId="77777777" w:rsidR="003C1640" w:rsidRDefault="003C1640" w:rsidP="003C1640">
      <w:pPr>
        <w:jc w:val="center"/>
        <w:rPr>
          <w:sz w:val="28"/>
          <w:szCs w:val="22"/>
          <w:lang w:bidi="fr-FR"/>
        </w:rPr>
      </w:pPr>
    </w:p>
    <w:p w14:paraId="6FC2D840" w14:textId="46848483" w:rsidR="00C96A80" w:rsidRPr="003C1640" w:rsidRDefault="00651F1D" w:rsidP="003C1640">
      <w:pPr>
        <w:jc w:val="center"/>
        <w:rPr>
          <w:sz w:val="28"/>
          <w:szCs w:val="22"/>
          <w:lang w:bidi="fr-FR"/>
        </w:rPr>
      </w:pPr>
      <w:r w:rsidRPr="003C1640">
        <w:rPr>
          <w:sz w:val="28"/>
          <w:szCs w:val="22"/>
          <w:lang w:bidi="fr-FR"/>
        </w:rPr>
        <w:t>2</w:t>
      </w:r>
      <w:r w:rsidRPr="003C1640">
        <w:rPr>
          <w:sz w:val="28"/>
          <w:szCs w:val="22"/>
          <w:vertAlign w:val="superscript"/>
          <w:lang w:bidi="fr-FR"/>
        </w:rPr>
        <w:t>ème</w:t>
      </w:r>
      <w:r w:rsidRPr="003C1640">
        <w:rPr>
          <w:sz w:val="28"/>
          <w:szCs w:val="22"/>
          <w:lang w:bidi="fr-FR"/>
        </w:rPr>
        <w:t xml:space="preserve"> étage</w:t>
      </w:r>
    </w:p>
    <w:p w14:paraId="358CF2D1" w14:textId="09BC5BB5" w:rsidR="00651F1D" w:rsidRDefault="00435FBC" w:rsidP="00435FBC">
      <w:pPr>
        <w:jc w:val="center"/>
        <w:rPr>
          <w:lang w:bidi="fr-FR"/>
        </w:rPr>
      </w:pPr>
      <w:r w:rsidRPr="00CF6E4C">
        <w:rPr>
          <w:rFonts w:ascii="Cambria" w:hAnsi="Cambria"/>
          <w:noProof/>
          <w:sz w:val="32"/>
          <w:szCs w:val="32"/>
        </w:rPr>
        <w:drawing>
          <wp:inline distT="0" distB="0" distL="0" distR="0" wp14:anchorId="1A16E4C8" wp14:editId="185CED1A">
            <wp:extent cx="4202430" cy="4053701"/>
            <wp:effectExtent l="19050" t="19050" r="26670" b="23495"/>
            <wp:docPr id="239613689" name="Image 1" descr="Une image contenant texte, illustratio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13689" name="Image 1" descr="Une image contenant texte, illustration, conception&#10;&#10;Description générée automatiquement"/>
                    <pic:cNvPicPr/>
                  </pic:nvPicPr>
                  <pic:blipFill>
                    <a:blip r:embed="rId17"/>
                    <a:stretch>
                      <a:fillRect/>
                    </a:stretch>
                  </pic:blipFill>
                  <pic:spPr>
                    <a:xfrm>
                      <a:off x="0" y="0"/>
                      <a:ext cx="4210847" cy="4061820"/>
                    </a:xfrm>
                    <a:prstGeom prst="rect">
                      <a:avLst/>
                    </a:prstGeom>
                    <a:ln>
                      <a:solidFill>
                        <a:schemeClr val="tx1"/>
                      </a:solidFill>
                    </a:ln>
                  </pic:spPr>
                </pic:pic>
              </a:graphicData>
            </a:graphic>
          </wp:inline>
        </w:drawing>
      </w:r>
    </w:p>
    <w:p w14:paraId="06DE5AF1" w14:textId="77777777" w:rsidR="0075260F" w:rsidRDefault="0075260F" w:rsidP="0075260F">
      <w:pPr>
        <w:rPr>
          <w:lang w:bidi="fr-FR"/>
        </w:rPr>
      </w:pPr>
    </w:p>
    <w:p w14:paraId="6EA84BC6" w14:textId="348BA0CA" w:rsidR="0075260F" w:rsidRPr="003C1640" w:rsidRDefault="0075260F" w:rsidP="00686AB8">
      <w:pPr>
        <w:jc w:val="center"/>
        <w:rPr>
          <w:sz w:val="28"/>
          <w:szCs w:val="22"/>
          <w:lang w:bidi="fr-FR"/>
        </w:rPr>
      </w:pPr>
      <w:r w:rsidRPr="003C1640">
        <w:rPr>
          <w:sz w:val="28"/>
          <w:szCs w:val="22"/>
          <w:lang w:bidi="fr-FR"/>
        </w:rPr>
        <w:lastRenderedPageBreak/>
        <w:t>3</w:t>
      </w:r>
      <w:r w:rsidRPr="003C1640">
        <w:rPr>
          <w:sz w:val="28"/>
          <w:szCs w:val="22"/>
          <w:vertAlign w:val="superscript"/>
          <w:lang w:bidi="fr-FR"/>
        </w:rPr>
        <w:t>ème</w:t>
      </w:r>
      <w:r w:rsidRPr="003C1640">
        <w:rPr>
          <w:sz w:val="28"/>
          <w:szCs w:val="22"/>
          <w:lang w:bidi="fr-FR"/>
        </w:rPr>
        <w:t xml:space="preserve"> étage</w:t>
      </w:r>
    </w:p>
    <w:p w14:paraId="69884D30" w14:textId="5F42A504" w:rsidR="00435FBC" w:rsidRDefault="0075260F" w:rsidP="00FA2370">
      <w:pPr>
        <w:jc w:val="center"/>
        <w:rPr>
          <w:lang w:bidi="fr-FR"/>
        </w:rPr>
      </w:pPr>
      <w:r w:rsidRPr="006E22B9">
        <w:rPr>
          <w:rFonts w:ascii="Cambria" w:hAnsi="Cambria"/>
          <w:noProof/>
          <w:sz w:val="32"/>
          <w:szCs w:val="32"/>
        </w:rPr>
        <w:drawing>
          <wp:inline distT="0" distB="0" distL="0" distR="0" wp14:anchorId="1B3BF9B5" wp14:editId="360FA2E9">
            <wp:extent cx="4601129" cy="4040571"/>
            <wp:effectExtent l="19050" t="19050" r="28575" b="17145"/>
            <wp:docPr id="938551829" name="Image 1" descr="Une image contenant texte, diagramme, Montgolfièr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51829" name="Image 1" descr="Une image contenant texte, diagramme, Montgolfière, cercle&#10;&#10;Description générée automatiquement"/>
                    <pic:cNvPicPr/>
                  </pic:nvPicPr>
                  <pic:blipFill>
                    <a:blip r:embed="rId18"/>
                    <a:stretch>
                      <a:fillRect/>
                    </a:stretch>
                  </pic:blipFill>
                  <pic:spPr>
                    <a:xfrm>
                      <a:off x="0" y="0"/>
                      <a:ext cx="4615441" cy="4053139"/>
                    </a:xfrm>
                    <a:prstGeom prst="rect">
                      <a:avLst/>
                    </a:prstGeom>
                    <a:ln>
                      <a:solidFill>
                        <a:schemeClr val="tx1"/>
                      </a:solidFill>
                    </a:ln>
                  </pic:spPr>
                </pic:pic>
              </a:graphicData>
            </a:graphic>
          </wp:inline>
        </w:drawing>
      </w:r>
    </w:p>
    <w:p w14:paraId="44F63D92" w14:textId="3BD4C095" w:rsidR="00F639FB" w:rsidRDefault="00F639FB" w:rsidP="00F639FB">
      <w:pPr>
        <w:pStyle w:val="Sous-titre"/>
      </w:pPr>
      <w:bookmarkStart w:id="14" w:name="_Toc188571774"/>
      <w:r>
        <w:t>Réseau DATACENTER</w:t>
      </w:r>
      <w:bookmarkEnd w:id="14"/>
    </w:p>
    <w:p w14:paraId="7B389759" w14:textId="77777777" w:rsidR="00F639FB" w:rsidRDefault="00F639FB" w:rsidP="00F639FB"/>
    <w:p w14:paraId="601EBB5E" w14:textId="7DF989FA" w:rsidR="00C25B56" w:rsidRDefault="00A919AF" w:rsidP="00F639FB">
      <w:pPr>
        <w:pStyle w:val="Titre"/>
        <w:jc w:val="center"/>
        <w:rPr>
          <w:lang w:bidi="fr-FR"/>
        </w:rPr>
      </w:pPr>
      <w:r w:rsidRPr="009E4D82">
        <w:rPr>
          <w:noProof/>
        </w:rPr>
        <w:drawing>
          <wp:inline distT="0" distB="0" distL="0" distR="0" wp14:anchorId="692F3919" wp14:editId="53AE68E5">
            <wp:extent cx="5582429" cy="1495634"/>
            <wp:effectExtent l="19050" t="19050" r="18415" b="28575"/>
            <wp:docPr id="1164725912" name="Image 1" descr="Une image contenant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25912" name="Image 1" descr="Une image contenant capture d’écran, ligne&#10;&#10;Description générée automatiquement"/>
                    <pic:cNvPicPr/>
                  </pic:nvPicPr>
                  <pic:blipFill>
                    <a:blip r:embed="rId19"/>
                    <a:stretch>
                      <a:fillRect/>
                    </a:stretch>
                  </pic:blipFill>
                  <pic:spPr>
                    <a:xfrm>
                      <a:off x="0" y="0"/>
                      <a:ext cx="5582429" cy="1495634"/>
                    </a:xfrm>
                    <a:prstGeom prst="rect">
                      <a:avLst/>
                    </a:prstGeom>
                    <a:ln>
                      <a:solidFill>
                        <a:schemeClr val="tx1"/>
                      </a:solidFill>
                    </a:ln>
                  </pic:spPr>
                </pic:pic>
              </a:graphicData>
            </a:graphic>
          </wp:inline>
        </w:drawing>
      </w:r>
    </w:p>
    <w:p w14:paraId="1C2980B4" w14:textId="77777777" w:rsidR="00C25B56" w:rsidRDefault="00C25B56" w:rsidP="008A09D0">
      <w:pPr>
        <w:pStyle w:val="Titre"/>
        <w:rPr>
          <w:lang w:bidi="fr-FR"/>
        </w:rPr>
      </w:pPr>
    </w:p>
    <w:p w14:paraId="39B64F71" w14:textId="77777777" w:rsidR="00275B2D" w:rsidRDefault="00275B2D" w:rsidP="008A09D0">
      <w:pPr>
        <w:pStyle w:val="Titre"/>
        <w:rPr>
          <w:lang w:bidi="fr-FR"/>
        </w:rPr>
      </w:pPr>
    </w:p>
    <w:p w14:paraId="10AFFEFC" w14:textId="77777777" w:rsidR="00275B2D" w:rsidRDefault="00275B2D" w:rsidP="008A09D0">
      <w:pPr>
        <w:pStyle w:val="Titre"/>
        <w:rPr>
          <w:lang w:bidi="fr-FR"/>
        </w:rPr>
      </w:pPr>
    </w:p>
    <w:p w14:paraId="07CF3DAE" w14:textId="77777777" w:rsidR="00275B2D" w:rsidRDefault="00275B2D" w:rsidP="008A09D0">
      <w:pPr>
        <w:pStyle w:val="Titre"/>
        <w:rPr>
          <w:lang w:bidi="fr-FR"/>
        </w:rPr>
      </w:pPr>
    </w:p>
    <w:p w14:paraId="5D0DD3DE" w14:textId="77777777" w:rsidR="00275B2D" w:rsidRDefault="00275B2D" w:rsidP="008A09D0">
      <w:pPr>
        <w:pStyle w:val="Titre"/>
        <w:rPr>
          <w:lang w:bidi="fr-FR"/>
        </w:rPr>
      </w:pPr>
    </w:p>
    <w:p w14:paraId="4BACA085" w14:textId="5FCA9EF7" w:rsidR="00422B26" w:rsidRDefault="00C02E66" w:rsidP="00C02E66">
      <w:pPr>
        <w:pStyle w:val="Titre"/>
        <w:rPr>
          <w:lang w:bidi="fr-FR"/>
        </w:rPr>
      </w:pPr>
      <w:r>
        <w:rPr>
          <w:lang w:bidi="fr-FR"/>
        </w:rPr>
        <w:t>C</w:t>
      </w:r>
      <w:r w:rsidR="00422B26">
        <w:rPr>
          <w:lang w:bidi="fr-FR"/>
        </w:rPr>
        <w:t>ONCLUSION</w:t>
      </w:r>
    </w:p>
    <w:p w14:paraId="3F821799" w14:textId="450F2B98" w:rsidR="00577BB3" w:rsidRDefault="00881330" w:rsidP="00491D4B">
      <w:pPr>
        <w:jc w:val="both"/>
        <w:rPr>
          <w:lang w:bidi="fr-FR"/>
        </w:rPr>
      </w:pPr>
      <w:r w:rsidRPr="00881330">
        <w:rPr>
          <w:lang w:bidi="fr-FR"/>
        </w:rPr>
        <w:t xml:space="preserve">Le livrable 3 marque une étape cruciale dans la concrétisation du projet </w:t>
      </w:r>
      <w:proofErr w:type="spellStart"/>
      <w:r w:rsidRPr="00881330">
        <w:rPr>
          <w:lang w:bidi="fr-FR"/>
        </w:rPr>
        <w:t>Funkytown</w:t>
      </w:r>
      <w:proofErr w:type="spellEnd"/>
      <w:r w:rsidRPr="00881330">
        <w:rPr>
          <w:lang w:bidi="fr-FR"/>
        </w:rPr>
        <w:t xml:space="preserve">. En élaborant un plan de déploiement détaillé, nous avons mis en place une stratégie claire et optimisée pour l’installation et la configuration des infrastructures réseau sur les cinq sites. Ce plan garantit la continuité des opérations, la minimisation des interruptions et une coordination efficace entre les différents acteurs du projet. Avec des outils comme le diagramme de Gantt et le réseau PERT, nous avons assuré une vision temporelle précise et une gestion rigoureuse des ressources. Cette approche méthodique nous permet d’assurer un déploiement fiable, en respectant les objectifs initiaux de performance, de sécurité et de connectivité pour les entreprises de </w:t>
      </w:r>
      <w:proofErr w:type="spellStart"/>
      <w:r w:rsidRPr="00881330">
        <w:rPr>
          <w:lang w:bidi="fr-FR"/>
        </w:rPr>
        <w:t>Funkytown</w:t>
      </w:r>
      <w:proofErr w:type="spellEnd"/>
      <w:r>
        <w:rPr>
          <w:lang w:bidi="fr-FR"/>
        </w:rPr>
        <w:t>.</w:t>
      </w:r>
    </w:p>
    <w:p w14:paraId="3688A085" w14:textId="77777777" w:rsidR="00577BB3" w:rsidRDefault="00577BB3" w:rsidP="00491D4B">
      <w:pPr>
        <w:jc w:val="both"/>
        <w:rPr>
          <w:lang w:bidi="fr-FR"/>
        </w:rPr>
      </w:pPr>
    </w:p>
    <w:p w14:paraId="5CC2E7BB" w14:textId="27B806DE" w:rsidR="00AD1003" w:rsidRPr="00491D4B" w:rsidRDefault="00AD1003" w:rsidP="00491D4B">
      <w:pPr>
        <w:jc w:val="both"/>
        <w:rPr>
          <w:lang w:bidi="fr-FR"/>
        </w:rPr>
      </w:pPr>
    </w:p>
    <w:p w14:paraId="3813D54D" w14:textId="13FCB4BF" w:rsidR="00491D4B" w:rsidRPr="00491D4B" w:rsidRDefault="00182DA3" w:rsidP="00182DA3">
      <w:pPr>
        <w:pStyle w:val="Titre"/>
        <w:rPr>
          <w:lang w:bidi="fr-FR"/>
        </w:rPr>
      </w:pPr>
      <w:r>
        <w:rPr>
          <w:lang w:bidi="fr-FR"/>
        </w:rPr>
        <w:t>ANNEXES TECHNIQUES</w:t>
      </w:r>
    </w:p>
    <w:p w14:paraId="122099C1" w14:textId="13CF5674" w:rsidR="00AE32B9" w:rsidRPr="00275B2D" w:rsidRDefault="00F264A3" w:rsidP="00D55CBC">
      <w:pPr>
        <w:rPr>
          <w:color w:val="auto"/>
          <w:sz w:val="22"/>
          <w:szCs w:val="22"/>
        </w:rPr>
      </w:pPr>
      <w:proofErr w:type="spellStart"/>
      <w:r w:rsidRPr="00275B2D">
        <w:rPr>
          <w:color w:val="auto"/>
          <w:sz w:val="22"/>
          <w:szCs w:val="22"/>
        </w:rPr>
        <w:t>Packet</w:t>
      </w:r>
      <w:proofErr w:type="spellEnd"/>
      <w:r w:rsidRPr="00275B2D">
        <w:rPr>
          <w:color w:val="auto"/>
          <w:sz w:val="22"/>
          <w:szCs w:val="22"/>
        </w:rPr>
        <w:t xml:space="preserve"> Tracer</w:t>
      </w:r>
    </w:p>
    <w:p w14:paraId="38922DE3" w14:textId="3C35261F" w:rsidR="00F264A3" w:rsidRPr="00275B2D" w:rsidRDefault="0006630A" w:rsidP="00D55CBC">
      <w:pPr>
        <w:rPr>
          <w:color w:val="auto"/>
          <w:sz w:val="22"/>
          <w:szCs w:val="22"/>
        </w:rPr>
      </w:pPr>
      <w:r w:rsidRPr="00275B2D">
        <w:rPr>
          <w:color w:val="auto"/>
          <w:sz w:val="22"/>
          <w:szCs w:val="22"/>
        </w:rPr>
        <w:t xml:space="preserve">CCNA </w:t>
      </w:r>
    </w:p>
    <w:sectPr w:rsidR="00F264A3" w:rsidRPr="00275B2D" w:rsidSect="0050473B">
      <w:headerReference w:type="default" r:id="rId20"/>
      <w:footerReference w:type="default" r:id="rId21"/>
      <w:footerReference w:type="first" r:id="rId22"/>
      <w:pgSz w:w="11906" w:h="16838" w:code="9"/>
      <w:pgMar w:top="720" w:right="1152" w:bottom="720" w:left="1152" w:header="0" w:footer="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2F97BD" w14:textId="77777777" w:rsidR="005110FE" w:rsidRDefault="005110FE" w:rsidP="00A91D75">
      <w:r>
        <w:separator/>
      </w:r>
    </w:p>
  </w:endnote>
  <w:endnote w:type="continuationSeparator" w:id="0">
    <w:p w14:paraId="47A8F1D3" w14:textId="77777777" w:rsidR="005110FE" w:rsidRDefault="005110FE" w:rsidP="00A91D75">
      <w:r>
        <w:continuationSeparator/>
      </w:r>
    </w:p>
  </w:endnote>
  <w:endnote w:type="continuationNotice" w:id="1">
    <w:p w14:paraId="6047C8D7" w14:textId="77777777" w:rsidR="005110FE" w:rsidRDefault="005110F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Century Gothic">
    <w:altName w:val="Cambria"/>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onospace">
    <w:altName w:val="Dotum"/>
    <w:charset w:val="81"/>
    <w:family w:val="auto"/>
    <w:pitch w:val="variable"/>
    <w:sig w:usb0="F3FBAEFF" w:usb1="F9D7FFFF" w:usb2="0000147E" w:usb3="00000000" w:csb0="802800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F9784D" w14:textId="22AA11CB" w:rsidR="003B6138" w:rsidRDefault="003B6138" w:rsidP="003B6138">
    <w:pPr>
      <w:pStyle w:val="Pieddepage"/>
      <w:ind w:left="0"/>
      <w:jc w:val="right"/>
    </w:pPr>
    <w:r>
      <w:rPr>
        <w:noProof/>
      </w:rPr>
      <w:drawing>
        <wp:inline distT="0" distB="0" distL="0" distR="0" wp14:anchorId="06612EB2" wp14:editId="629F6DD6">
          <wp:extent cx="1112520" cy="609338"/>
          <wp:effectExtent l="0" t="0" r="0" b="0"/>
          <wp:docPr id="883830367" name="Image 6" descr="Ecole d'ingénieurs du CESI - Alsace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cole d'ingénieurs du CESI - Alsace Tech"/>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7374" cy="628428"/>
                  </a:xfrm>
                  <a:prstGeom prst="rect">
                    <a:avLst/>
                  </a:prstGeom>
                  <a:noFill/>
                  <a:ln>
                    <a:noFill/>
                  </a:ln>
                </pic:spPr>
              </pic:pic>
            </a:graphicData>
          </a:graphic>
        </wp:inline>
      </w:drawing>
    </w:r>
  </w:p>
  <w:p w14:paraId="2BA41E1B" w14:textId="31C11B04" w:rsidR="003B6138" w:rsidRDefault="003B613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7D02BA" w14:textId="77777777" w:rsidR="00343A5C" w:rsidRDefault="00343A5C" w:rsidP="00343A5C">
    <w:pPr>
      <w:pStyle w:val="Pieddepage"/>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82D246" w14:textId="77777777" w:rsidR="005110FE" w:rsidRDefault="005110FE" w:rsidP="00A91D75">
      <w:r>
        <w:separator/>
      </w:r>
    </w:p>
  </w:footnote>
  <w:footnote w:type="continuationSeparator" w:id="0">
    <w:p w14:paraId="32741CD5" w14:textId="77777777" w:rsidR="005110FE" w:rsidRDefault="005110FE" w:rsidP="00A91D75">
      <w:r>
        <w:continuationSeparator/>
      </w:r>
    </w:p>
  </w:footnote>
  <w:footnote w:type="continuationNotice" w:id="1">
    <w:p w14:paraId="57FCD391" w14:textId="77777777" w:rsidR="005110FE" w:rsidRDefault="005110F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2281" w:type="dxa"/>
      <w:tblInd w:w="-1121" w:type="dxa"/>
      <w:tblCellMar>
        <w:left w:w="0" w:type="dxa"/>
        <w:right w:w="0" w:type="dxa"/>
      </w:tblCellMar>
      <w:tblLook w:val="0000" w:firstRow="0" w:lastRow="0" w:firstColumn="0" w:lastColumn="0" w:noHBand="0" w:noVBand="0"/>
    </w:tblPr>
    <w:tblGrid>
      <w:gridCol w:w="5861"/>
      <w:gridCol w:w="6420"/>
    </w:tblGrid>
    <w:tr w:rsidR="008759A8" w14:paraId="364612AF" w14:textId="77777777" w:rsidTr="00A7217A">
      <w:trPr>
        <w:trHeight w:val="1060"/>
      </w:trPr>
      <w:tc>
        <w:tcPr>
          <w:tcW w:w="5861" w:type="dxa"/>
        </w:tcPr>
        <w:p w14:paraId="3E5BE5E8" w14:textId="77777777" w:rsidR="008759A8" w:rsidRDefault="008759A8" w:rsidP="00A7217A">
          <w:pPr>
            <w:pStyle w:val="En-tte"/>
            <w:spacing w:after="0"/>
          </w:pPr>
          <w:r w:rsidRPr="008759A8">
            <w:rPr>
              <w:noProof/>
              <w:lang w:bidi="fr-FR"/>
            </w:rPr>
            <mc:AlternateContent>
              <mc:Choice Requires="wps">
                <w:drawing>
                  <wp:inline distT="0" distB="0" distL="0" distR="0" wp14:anchorId="173F79C8" wp14:editId="792FAD31">
                    <wp:extent cx="1442085" cy="0"/>
                    <wp:effectExtent l="19050" t="19050" r="24765" b="38100"/>
                    <wp:docPr id="17" name="Connecteur droit 17" descr="ligne droite"/>
                    <wp:cNvGraphicFramePr/>
                    <a:graphic xmlns:a="http://schemas.openxmlformats.org/drawingml/2006/main">
                      <a:graphicData uri="http://schemas.microsoft.com/office/word/2010/wordprocessingShape">
                        <wps:wsp>
                          <wps:cNvCnPr/>
                          <wps:spPr>
                            <a:xfrm flipH="1">
                              <a:off x="0" y="0"/>
                              <a:ext cx="1442085"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arto="http://schemas.microsoft.com/office/word/2006/arto">
                <w:pict>
                  <v:line w14:anchorId="1492A949" id="Connecteur droit 17" o:spid="_x0000_s1026" alt="ligne droite" style="flip:x;visibility:visible;mso-wrap-style:square;mso-left-percent:-10001;mso-top-percent:-10001;mso-position-horizontal:absolute;mso-position-horizontal-relative:char;mso-position-vertical:absolute;mso-position-vertical-relative:line;mso-left-percent:-10001;mso-top-percent:-10001" from="0,0" to="113.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" strokecolor="#262140 [3213]" strokeweight="4.5pt">
                    <w10:anchorlock/>
                  </v:line>
                </w:pict>
              </mc:Fallback>
            </mc:AlternateContent>
          </w:r>
        </w:p>
      </w:tc>
      <w:tc>
        <w:tcPr>
          <w:tcW w:w="6420" w:type="dxa"/>
        </w:tcPr>
        <w:p w14:paraId="668FD0B1" w14:textId="58363434" w:rsidR="008759A8" w:rsidRDefault="00DB51EE" w:rsidP="00A7217A">
          <w:pPr>
            <w:pStyle w:val="En-tte"/>
            <w:spacing w:after="0"/>
            <w:jc w:val="right"/>
          </w:pPr>
          <w:r>
            <w:rPr>
              <w:noProof/>
              <w:lang w:bidi="fr-FR"/>
            </w:rPr>
            <mc:AlternateContent>
              <mc:Choice Requires="wps">
                <w:drawing>
                  <wp:anchor distT="0" distB="0" distL="114300" distR="114300" simplePos="0" relativeHeight="251658240" behindDoc="0" locked="0" layoutInCell="1" allowOverlap="1" wp14:anchorId="35143234" wp14:editId="119C8D80">
                    <wp:simplePos x="0" y="0"/>
                    <wp:positionH relativeFrom="column">
                      <wp:posOffset>2984962</wp:posOffset>
                    </wp:positionH>
                    <wp:positionV relativeFrom="paragraph">
                      <wp:posOffset>41564</wp:posOffset>
                    </wp:positionV>
                    <wp:extent cx="851939" cy="415636"/>
                    <wp:effectExtent l="0" t="0" r="5715" b="3810"/>
                    <wp:wrapNone/>
                    <wp:docPr id="20" name="Zone de texte 20"/>
                    <wp:cNvGraphicFramePr/>
                    <a:graphic xmlns:a="http://schemas.openxmlformats.org/drawingml/2006/main">
                      <a:graphicData uri="http://schemas.microsoft.com/office/word/2010/wordprocessingShape">
                        <wps:wsp>
                          <wps:cNvSpPr txBox="1"/>
                          <wps:spPr>
                            <a:xfrm>
                              <a:off x="0" y="0"/>
                              <a:ext cx="851939" cy="415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0EDE72" w14:textId="77777777" w:rsidR="00D476F7" w:rsidRPr="00DB51EE" w:rsidRDefault="00D476F7" w:rsidP="00DB51EE">
                                <w:pPr>
                                  <w:pStyle w:val="Sous-titre"/>
                                  <w:jc w:val="center"/>
                                  <w:rPr>
                                    <w:color w:val="FFFFFF" w:themeColor="background2"/>
                                  </w:rPr>
                                </w:pPr>
                                <w:r w:rsidRPr="00DB51EE">
                                  <w:rPr>
                                    <w:color w:val="FFFFFF" w:themeColor="background2"/>
                                    <w:lang w:bidi="fr-FR"/>
                                  </w:rPr>
                                  <w:fldChar w:fldCharType="begin"/>
                                </w:r>
                                <w:r w:rsidRPr="00DB51EE">
                                  <w:rPr>
                                    <w:color w:val="FFFFFF" w:themeColor="background2"/>
                                    <w:lang w:bidi="fr-FR"/>
                                  </w:rPr>
                                  <w:instrText xml:space="preserve"> PAGE  \* Arabic  \* MERGEFORMAT </w:instrText>
                                </w:r>
                                <w:r w:rsidRPr="00DB51EE">
                                  <w:rPr>
                                    <w:color w:val="FFFFFF" w:themeColor="background2"/>
                                    <w:lang w:bidi="fr-FR"/>
                                  </w:rPr>
                                  <w:fldChar w:fldCharType="separate"/>
                                </w:r>
                                <w:r w:rsidR="00C87193" w:rsidRPr="00DB51EE">
                                  <w:rPr>
                                    <w:color w:val="FFFFFF" w:themeColor="background2"/>
                                    <w:lang w:bidi="fr-FR"/>
                                  </w:rPr>
                                  <w:t>7</w:t>
                                </w:r>
                                <w:r w:rsidRPr="00DB51EE">
                                  <w:rPr>
                                    <w:color w:val="FFFFFF" w:themeColor="background2"/>
                                    <w:lang w:bidi="fr-FR"/>
                                  </w:rP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143234" id="_x0000_t202" coordsize="21600,21600" o:spt="202" path="m,l,21600r21600,l21600,xe">
                    <v:stroke joinstyle="miter"/>
                    <v:path gradientshapeok="t" o:connecttype="rect"/>
                  </v:shapetype>
                  <v:shape id="Zone de texte 20" o:spid="_x0000_s1028" type="#_x0000_t202" style="position:absolute;left:0;text-align:left;margin-left:235.05pt;margin-top:3.25pt;width:67.1pt;height:32.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" filled="f" stroked="f" strokeweight=".5pt">
                    <v:textbox inset="0,0,0,0">
                      <w:txbxContent>
                        <w:p w14:paraId="500EDE72" w14:textId="77777777" w:rsidR="00D476F7" w:rsidRPr="00DB51EE" w:rsidRDefault="00D476F7" w:rsidP="00DB51EE">
                          <w:pPr>
                            <w:pStyle w:val="Sous-titre"/>
                            <w:jc w:val="center"/>
                            <w:rPr>
                              <w:color w:val="FFFFFF" w:themeColor="background2"/>
                            </w:rPr>
                          </w:pPr>
                          <w:r w:rsidRPr="00DB51EE">
                            <w:rPr>
                              <w:color w:val="FFFFFF" w:themeColor="background2"/>
                              <w:lang w:bidi="fr-FR"/>
                            </w:rPr>
                            <w:fldChar w:fldCharType="begin"/>
                          </w:r>
                          <w:r w:rsidRPr="00DB51EE">
                            <w:rPr>
                              <w:color w:val="FFFFFF" w:themeColor="background2"/>
                              <w:lang w:bidi="fr-FR"/>
                            </w:rPr>
                            <w:instrText xml:space="preserve"> PAGE  \* Arabic  \* MERGEFORMAT </w:instrText>
                          </w:r>
                          <w:r w:rsidRPr="00DB51EE">
                            <w:rPr>
                              <w:color w:val="FFFFFF" w:themeColor="background2"/>
                              <w:lang w:bidi="fr-FR"/>
                            </w:rPr>
                            <w:fldChar w:fldCharType="separate"/>
                          </w:r>
                          <w:r w:rsidR="00C87193" w:rsidRPr="00DB51EE">
                            <w:rPr>
                              <w:color w:val="FFFFFF" w:themeColor="background2"/>
                              <w:lang w:bidi="fr-FR"/>
                            </w:rPr>
                            <w:t>7</w:t>
                          </w:r>
                          <w:r w:rsidRPr="00DB51EE">
                            <w:rPr>
                              <w:color w:val="FFFFFF" w:themeColor="background2"/>
                              <w:lang w:bidi="fr-FR"/>
                            </w:rPr>
                            <w:fldChar w:fldCharType="end"/>
                          </w:r>
                        </w:p>
                      </w:txbxContent>
                    </v:textbox>
                  </v:shape>
                </w:pict>
              </mc:Fallback>
            </mc:AlternateContent>
          </w:r>
          <w:r w:rsidR="00C6323A" w:rsidRPr="00C6323A">
            <w:rPr>
              <w:noProof/>
              <w:lang w:bidi="fr-FR"/>
            </w:rPr>
            <mc:AlternateContent>
              <mc:Choice Requires="wps">
                <w:drawing>
                  <wp:inline distT="0" distB="0" distL="0" distR="0" wp14:anchorId="640541C7" wp14:editId="037B4900">
                    <wp:extent cx="1191260" cy="398780"/>
                    <wp:effectExtent l="0" t="0" r="8890" b="1270"/>
                    <wp:docPr id="15" name="Rectangle : Coin rogné 15" descr="rectangle coloré"/>
                    <wp:cNvGraphicFramePr/>
                    <a:graphic xmlns:a="http://schemas.openxmlformats.org/drawingml/2006/main">
                      <a:graphicData uri="http://schemas.microsoft.com/office/word/2010/wordprocessingShape">
                        <wps:wsp>
                          <wps:cNvSpPr/>
                          <wps:spPr>
                            <a:xfrm flipH="1" flipV="1">
                              <a:off x="0" y="0"/>
                              <a:ext cx="1191260" cy="398780"/>
                            </a:xfrm>
                            <a:prstGeom prst="snip1Rect">
                              <a:avLst>
                                <a:gd name="adj" fmla="val 50000"/>
                              </a:avLst>
                            </a:prstGeom>
                            <a:solidFill>
                              <a:schemeClr val="tx2"/>
                            </a:solidFill>
                            <a:ln>
                              <a:noFill/>
                            </a:ln>
                          </wps:spPr>
                          <wps:style>
                            <a:lnRef idx="0">
                              <a:scrgbClr r="0" g="0" b="0"/>
                            </a:lnRef>
                            <a:fillRef idx="0">
                              <a:scrgbClr r="0" g="0" b="0"/>
                            </a:fillRef>
                            <a:effectRef idx="0">
                              <a:scrgbClr r="0" g="0" b="0"/>
                            </a:effectRef>
                            <a:fontRef idx="minor">
                              <a:schemeClr val="lt1"/>
                            </a:fontRef>
                          </wps:style>
                          <wps:txbx>
                            <w:txbxContent>
                              <w:p w14:paraId="604FF5C6" w14:textId="77777777" w:rsidR="008759A8" w:rsidRPr="008759A8" w:rsidRDefault="008759A8" w:rsidP="008759A8">
                                <w:pPr>
                                  <w:pStyle w:val="Sous-titr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40541C7" id="Rectangle : Coin rogné 15" o:spid="_x0000_s1029" alt="rectangle coloré" style="width:93.8pt;height:31.4pt;flip:x y;visibility:visible;mso-wrap-style:square;mso-left-percent:-10001;mso-top-percent:-10001;mso-position-horizontal:absolute;mso-position-horizontal-relative:char;mso-position-vertical:absolute;mso-position-vertical-relative:line;mso-left-percent:-10001;mso-top-percent:-10001;v-text-anchor:middle" coordsize="1191260,3987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" adj="-11796480,,5400" path="m,l991870,r199390,199390l1191260,398780,,398780,,xe" fillcolor="#3a3363 [3215]" stroked="f">
                    <v:stroke joinstyle="miter"/>
                    <v:formulas/>
                    <v:path arrowok="t" o:connecttype="custom" o:connectlocs="0,0;991870,0;1191260,199390;1191260,398780;0,398780;0,0" o:connectangles="0,0,0,0,0,0" textboxrect="0,0,1191260,398780"/>
                    <v:textbox>
                      <w:txbxContent>
                        <w:p w14:paraId="604FF5C6" w14:textId="77777777" w:rsidR="008759A8" w:rsidRPr="008759A8" w:rsidRDefault="008759A8" w:rsidP="008759A8">
                          <w:pPr>
                            <w:pStyle w:val="Sous-titre"/>
                          </w:pPr>
                        </w:p>
                      </w:txbxContent>
                    </v:textbox>
                    <w10:anchorlock/>
                  </v:shape>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E3C6B398"/>
    <w:lvl w:ilvl="0">
      <w:start w:val="1"/>
      <w:numFmt w:val="decimal"/>
      <w:pStyle w:val="Listenumros"/>
      <w:lvlText w:val="%1."/>
      <w:lvlJc w:val="left"/>
      <w:pPr>
        <w:tabs>
          <w:tab w:val="num" w:pos="360"/>
        </w:tabs>
        <w:ind w:left="360" w:hanging="360"/>
      </w:pPr>
    </w:lvl>
  </w:abstractNum>
  <w:abstractNum w:abstractNumId="1" w15:restartNumberingAfterBreak="0">
    <w:nsid w:val="0033627F"/>
    <w:multiLevelType w:val="hybridMultilevel"/>
    <w:tmpl w:val="D02812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5297EA6"/>
    <w:multiLevelType w:val="hybridMultilevel"/>
    <w:tmpl w:val="0394AA78"/>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18D9600D"/>
    <w:multiLevelType w:val="hybridMultilevel"/>
    <w:tmpl w:val="320E9E7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FCC1B92"/>
    <w:multiLevelType w:val="multilevel"/>
    <w:tmpl w:val="8542BB78"/>
    <w:lvl w:ilvl="0">
      <w:start w:val="1"/>
      <w:numFmt w:val="decimal"/>
      <w:lvlText w:val="%1."/>
      <w:lvlJc w:val="left"/>
      <w:pPr>
        <w:ind w:left="720" w:hanging="360"/>
      </w:pPr>
    </w:lvl>
    <w:lvl w:ilvl="1">
      <w:start w:val="1"/>
      <w:numFmt w:val="bullet"/>
      <w:lvlText w:val=""/>
      <w:lvlJc w:val="left"/>
      <w:pPr>
        <w:ind w:left="720" w:hanging="360"/>
      </w:pPr>
      <w:rPr>
        <w:rFonts w:ascii="Symbol" w:hAnsi="Symbol" w:hint="default"/>
      </w:rPr>
    </w:lvl>
    <w:lvl w:ilvl="2">
      <w:start w:val="1"/>
      <w:numFmt w:val="decimal"/>
      <w:lvlText w:val="."/>
      <w:lvlJc w:val="left"/>
      <w:pPr>
        <w:ind w:left="2160" w:hanging="360"/>
      </w:pPr>
    </w:lvl>
    <w:lvl w:ilvl="3">
      <w:start w:val="1"/>
      <w:numFmt w:val="decimal"/>
      <w:lvlText w:val="."/>
      <w:lvlJc w:val="left"/>
      <w:pPr>
        <w:ind w:left="2880" w:hanging="360"/>
      </w:pPr>
    </w:lvl>
    <w:lvl w:ilvl="4">
      <w:start w:val="1"/>
      <w:numFmt w:val="decimal"/>
      <w:lvlText w:val="."/>
      <w:lvlJc w:val="left"/>
      <w:pPr>
        <w:ind w:left="3600" w:hanging="360"/>
      </w:pPr>
    </w:lvl>
    <w:lvl w:ilvl="5">
      <w:start w:val="1"/>
      <w:numFmt w:val="decimal"/>
      <w:lvlText w:val="."/>
      <w:lvlJc w:val="left"/>
      <w:pPr>
        <w:ind w:left="4320" w:hanging="360"/>
      </w:pPr>
    </w:lvl>
    <w:lvl w:ilvl="6">
      <w:start w:val="1"/>
      <w:numFmt w:val="decimal"/>
      <w:lvlText w:val="."/>
      <w:lvlJc w:val="left"/>
      <w:pPr>
        <w:ind w:left="5040" w:hanging="360"/>
      </w:pPr>
    </w:lvl>
    <w:lvl w:ilvl="7">
      <w:start w:val="1"/>
      <w:numFmt w:val="decimal"/>
      <w:lvlText w:val="."/>
      <w:lvlJc w:val="left"/>
      <w:pPr>
        <w:ind w:left="5760" w:hanging="360"/>
      </w:pPr>
    </w:lvl>
    <w:lvl w:ilvl="8">
      <w:start w:val="1"/>
      <w:numFmt w:val="decimal"/>
      <w:lvlText w:val="."/>
      <w:lvlJc w:val="left"/>
      <w:pPr>
        <w:ind w:left="6480" w:hanging="360"/>
      </w:pPr>
    </w:lvl>
  </w:abstractNum>
  <w:abstractNum w:abstractNumId="5" w15:restartNumberingAfterBreak="0">
    <w:nsid w:val="22CB0A86"/>
    <w:multiLevelType w:val="hybridMultilevel"/>
    <w:tmpl w:val="E35CCA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3C32B9D"/>
    <w:multiLevelType w:val="hybridMultilevel"/>
    <w:tmpl w:val="6614790A"/>
    <w:lvl w:ilvl="0" w:tplc="EAB6DB1A">
      <w:start w:val="1"/>
      <w:numFmt w:val="bullet"/>
      <w:pStyle w:val="Listenumros2"/>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6A24AEE"/>
    <w:multiLevelType w:val="multilevel"/>
    <w:tmpl w:val="2B9EAB32"/>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decimal"/>
      <w:lvlText w:val="."/>
      <w:lvlJc w:val="left"/>
      <w:pPr>
        <w:ind w:left="2160" w:hanging="360"/>
      </w:pPr>
    </w:lvl>
    <w:lvl w:ilvl="3">
      <w:start w:val="1"/>
      <w:numFmt w:val="decimal"/>
      <w:lvlText w:val="."/>
      <w:lvlJc w:val="left"/>
      <w:pPr>
        <w:ind w:left="2880" w:hanging="360"/>
      </w:pPr>
    </w:lvl>
    <w:lvl w:ilvl="4">
      <w:start w:val="1"/>
      <w:numFmt w:val="decimal"/>
      <w:lvlText w:val="."/>
      <w:lvlJc w:val="left"/>
      <w:pPr>
        <w:ind w:left="3600" w:hanging="360"/>
      </w:pPr>
    </w:lvl>
    <w:lvl w:ilvl="5">
      <w:start w:val="1"/>
      <w:numFmt w:val="decimal"/>
      <w:lvlText w:val="."/>
      <w:lvlJc w:val="left"/>
      <w:pPr>
        <w:ind w:left="4320" w:hanging="360"/>
      </w:pPr>
    </w:lvl>
    <w:lvl w:ilvl="6">
      <w:start w:val="1"/>
      <w:numFmt w:val="decimal"/>
      <w:lvlText w:val="."/>
      <w:lvlJc w:val="left"/>
      <w:pPr>
        <w:ind w:left="5040" w:hanging="360"/>
      </w:pPr>
    </w:lvl>
    <w:lvl w:ilvl="7">
      <w:start w:val="1"/>
      <w:numFmt w:val="decimal"/>
      <w:lvlText w:val="."/>
      <w:lvlJc w:val="left"/>
      <w:pPr>
        <w:ind w:left="5760" w:hanging="360"/>
      </w:pPr>
    </w:lvl>
    <w:lvl w:ilvl="8">
      <w:start w:val="1"/>
      <w:numFmt w:val="decimal"/>
      <w:lvlText w:val="."/>
      <w:lvlJc w:val="left"/>
      <w:pPr>
        <w:ind w:left="6480" w:hanging="360"/>
      </w:pPr>
    </w:lvl>
  </w:abstractNum>
  <w:abstractNum w:abstractNumId="8" w15:restartNumberingAfterBreak="0">
    <w:nsid w:val="28F33862"/>
    <w:multiLevelType w:val="hybridMultilevel"/>
    <w:tmpl w:val="017430E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E263648"/>
    <w:multiLevelType w:val="hybridMultilevel"/>
    <w:tmpl w:val="76F89B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23A146C"/>
    <w:multiLevelType w:val="multilevel"/>
    <w:tmpl w:val="7C7C2318"/>
    <w:lvl w:ilvl="0">
      <w:start w:val="1"/>
      <w:numFmt w:val="decimal"/>
      <w:lvlText w:val="%1."/>
      <w:lvlJc w:val="left"/>
      <w:pPr>
        <w:ind w:left="720" w:hanging="360"/>
      </w:pPr>
    </w:lvl>
    <w:lvl w:ilvl="1">
      <w:start w:val="1"/>
      <w:numFmt w:val="bullet"/>
      <w:lvlText w:val=""/>
      <w:lvlJc w:val="left"/>
      <w:pPr>
        <w:ind w:left="720" w:hanging="360"/>
      </w:pPr>
      <w:rPr>
        <w:rFonts w:ascii="Symbol" w:hAnsi="Symbol" w:hint="default"/>
      </w:rPr>
    </w:lvl>
    <w:lvl w:ilvl="2">
      <w:start w:val="1"/>
      <w:numFmt w:val="decimal"/>
      <w:lvlText w:val="."/>
      <w:lvlJc w:val="left"/>
      <w:pPr>
        <w:ind w:left="2160" w:hanging="360"/>
      </w:pPr>
    </w:lvl>
    <w:lvl w:ilvl="3">
      <w:start w:val="1"/>
      <w:numFmt w:val="decimal"/>
      <w:lvlText w:val="."/>
      <w:lvlJc w:val="left"/>
      <w:pPr>
        <w:ind w:left="2880" w:hanging="360"/>
      </w:pPr>
    </w:lvl>
    <w:lvl w:ilvl="4">
      <w:start w:val="1"/>
      <w:numFmt w:val="decimal"/>
      <w:lvlText w:val="."/>
      <w:lvlJc w:val="left"/>
      <w:pPr>
        <w:ind w:left="3600" w:hanging="360"/>
      </w:pPr>
    </w:lvl>
    <w:lvl w:ilvl="5">
      <w:start w:val="1"/>
      <w:numFmt w:val="decimal"/>
      <w:lvlText w:val="."/>
      <w:lvlJc w:val="left"/>
      <w:pPr>
        <w:ind w:left="4320" w:hanging="360"/>
      </w:pPr>
    </w:lvl>
    <w:lvl w:ilvl="6">
      <w:start w:val="1"/>
      <w:numFmt w:val="decimal"/>
      <w:lvlText w:val="."/>
      <w:lvlJc w:val="left"/>
      <w:pPr>
        <w:ind w:left="5040" w:hanging="360"/>
      </w:pPr>
    </w:lvl>
    <w:lvl w:ilvl="7">
      <w:start w:val="1"/>
      <w:numFmt w:val="decimal"/>
      <w:lvlText w:val="."/>
      <w:lvlJc w:val="left"/>
      <w:pPr>
        <w:ind w:left="5760" w:hanging="360"/>
      </w:pPr>
    </w:lvl>
    <w:lvl w:ilvl="8">
      <w:start w:val="1"/>
      <w:numFmt w:val="decimal"/>
      <w:lvlText w:val="."/>
      <w:lvlJc w:val="left"/>
      <w:pPr>
        <w:ind w:left="6480" w:hanging="360"/>
      </w:pPr>
    </w:lvl>
  </w:abstractNum>
  <w:abstractNum w:abstractNumId="11" w15:restartNumberingAfterBreak="0">
    <w:nsid w:val="36BF7CB4"/>
    <w:multiLevelType w:val="hybridMultilevel"/>
    <w:tmpl w:val="9F3C26C4"/>
    <w:lvl w:ilvl="0" w:tplc="040C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2" w15:restartNumberingAfterBreak="0">
    <w:nsid w:val="442C058B"/>
    <w:multiLevelType w:val="hybridMultilevel"/>
    <w:tmpl w:val="BA2C9D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53120AF"/>
    <w:multiLevelType w:val="hybridMultilevel"/>
    <w:tmpl w:val="065E8502"/>
    <w:lvl w:ilvl="0" w:tplc="040C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4B3B5D80"/>
    <w:multiLevelType w:val="hybridMultilevel"/>
    <w:tmpl w:val="7B607A5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CC55F35"/>
    <w:multiLevelType w:val="hybridMultilevel"/>
    <w:tmpl w:val="9BDCB52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68622D1"/>
    <w:multiLevelType w:val="multilevel"/>
    <w:tmpl w:val="6F022E8C"/>
    <w:lvl w:ilvl="0">
      <w:start w:val="1"/>
      <w:numFmt w:val="decimal"/>
      <w:lvlText w:val="%1."/>
      <w:lvlJc w:val="left"/>
      <w:pPr>
        <w:ind w:left="720" w:hanging="360"/>
      </w:pPr>
    </w:lvl>
    <w:lvl w:ilvl="1">
      <w:start w:val="1"/>
      <w:numFmt w:val="bullet"/>
      <w:lvlText w:val=""/>
      <w:lvlJc w:val="left"/>
      <w:pPr>
        <w:ind w:left="720" w:hanging="360"/>
      </w:pPr>
      <w:rPr>
        <w:rFonts w:ascii="Wingdings" w:hAnsi="Wingdings" w:hint="default"/>
      </w:rPr>
    </w:lvl>
    <w:lvl w:ilvl="2">
      <w:start w:val="1"/>
      <w:numFmt w:val="decimal"/>
      <w:lvlText w:val="."/>
      <w:lvlJc w:val="left"/>
      <w:pPr>
        <w:ind w:left="2160" w:hanging="360"/>
      </w:pPr>
    </w:lvl>
    <w:lvl w:ilvl="3">
      <w:start w:val="1"/>
      <w:numFmt w:val="decimal"/>
      <w:lvlText w:val="."/>
      <w:lvlJc w:val="left"/>
      <w:pPr>
        <w:ind w:left="2880" w:hanging="360"/>
      </w:pPr>
    </w:lvl>
    <w:lvl w:ilvl="4">
      <w:start w:val="1"/>
      <w:numFmt w:val="decimal"/>
      <w:lvlText w:val="."/>
      <w:lvlJc w:val="left"/>
      <w:pPr>
        <w:ind w:left="3600" w:hanging="360"/>
      </w:pPr>
    </w:lvl>
    <w:lvl w:ilvl="5">
      <w:start w:val="1"/>
      <w:numFmt w:val="decimal"/>
      <w:lvlText w:val="."/>
      <w:lvlJc w:val="left"/>
      <w:pPr>
        <w:ind w:left="4320" w:hanging="360"/>
      </w:pPr>
    </w:lvl>
    <w:lvl w:ilvl="6">
      <w:start w:val="1"/>
      <w:numFmt w:val="decimal"/>
      <w:lvlText w:val="."/>
      <w:lvlJc w:val="left"/>
      <w:pPr>
        <w:ind w:left="5040" w:hanging="360"/>
      </w:pPr>
    </w:lvl>
    <w:lvl w:ilvl="7">
      <w:start w:val="1"/>
      <w:numFmt w:val="decimal"/>
      <w:lvlText w:val="."/>
      <w:lvlJc w:val="left"/>
      <w:pPr>
        <w:ind w:left="5760" w:hanging="360"/>
      </w:pPr>
    </w:lvl>
    <w:lvl w:ilvl="8">
      <w:start w:val="1"/>
      <w:numFmt w:val="decimal"/>
      <w:lvlText w:val="."/>
      <w:lvlJc w:val="left"/>
      <w:pPr>
        <w:ind w:left="6480" w:hanging="360"/>
      </w:pPr>
    </w:lvl>
  </w:abstractNum>
  <w:abstractNum w:abstractNumId="17" w15:restartNumberingAfterBreak="0">
    <w:nsid w:val="60503484"/>
    <w:multiLevelType w:val="hybridMultilevel"/>
    <w:tmpl w:val="DEAC2BC0"/>
    <w:lvl w:ilvl="0" w:tplc="04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17C14EB"/>
    <w:multiLevelType w:val="multilevel"/>
    <w:tmpl w:val="B0B20D5A"/>
    <w:lvl w:ilvl="0">
      <w:start w:val="1"/>
      <w:numFmt w:val="bullet"/>
      <w:pStyle w:val="Listepuces"/>
      <w:lvlText w:val=""/>
      <w:lvlJc w:val="left"/>
      <w:pPr>
        <w:ind w:left="360" w:hanging="360"/>
      </w:pPr>
      <w:rPr>
        <w:rFonts w:ascii="Symbol" w:hAnsi="Symbol" w:hint="default"/>
        <w:color w:val="F3D569" w:themeColor="accent1"/>
      </w:rPr>
    </w:lvl>
    <w:lvl w:ilvl="1">
      <w:start w:val="1"/>
      <w:numFmt w:val="bullet"/>
      <w:lvlText w:val="•"/>
      <w:lvlJc w:val="left"/>
      <w:pPr>
        <w:tabs>
          <w:tab w:val="num" w:pos="648"/>
        </w:tabs>
        <w:ind w:left="720" w:hanging="360"/>
      </w:pPr>
      <w:rPr>
        <w:rFonts w:ascii="Cambria" w:hAnsi="Cambria" w:hint="default"/>
        <w:color w:val="F3D569" w:themeColor="accent1"/>
      </w:rPr>
    </w:lvl>
    <w:lvl w:ilvl="2">
      <w:start w:val="1"/>
      <w:numFmt w:val="bullet"/>
      <w:lvlText w:val="•"/>
      <w:lvlJc w:val="left"/>
      <w:pPr>
        <w:tabs>
          <w:tab w:val="num" w:pos="1008"/>
        </w:tabs>
        <w:ind w:left="1080" w:hanging="360"/>
      </w:pPr>
      <w:rPr>
        <w:rFonts w:ascii="Cambria" w:hAnsi="Cambria" w:hint="default"/>
        <w:color w:val="F3D569" w:themeColor="accent1"/>
      </w:rPr>
    </w:lvl>
    <w:lvl w:ilvl="3">
      <w:start w:val="1"/>
      <w:numFmt w:val="bullet"/>
      <w:lvlText w:val="•"/>
      <w:lvlJc w:val="left"/>
      <w:pPr>
        <w:tabs>
          <w:tab w:val="num" w:pos="1368"/>
        </w:tabs>
        <w:ind w:left="1440" w:hanging="360"/>
      </w:pPr>
      <w:rPr>
        <w:rFonts w:ascii="Cambria" w:hAnsi="Cambria" w:hint="default"/>
        <w:color w:val="F3D569" w:themeColor="accent1"/>
      </w:rPr>
    </w:lvl>
    <w:lvl w:ilvl="4">
      <w:start w:val="1"/>
      <w:numFmt w:val="bullet"/>
      <w:lvlText w:val="•"/>
      <w:lvlJc w:val="left"/>
      <w:pPr>
        <w:tabs>
          <w:tab w:val="num" w:pos="1728"/>
        </w:tabs>
        <w:ind w:left="1800" w:hanging="360"/>
      </w:pPr>
      <w:rPr>
        <w:rFonts w:ascii="Cambria" w:hAnsi="Cambria" w:hint="default"/>
        <w:color w:val="F3D569" w:themeColor="accent1"/>
      </w:rPr>
    </w:lvl>
    <w:lvl w:ilvl="5">
      <w:start w:val="1"/>
      <w:numFmt w:val="bullet"/>
      <w:lvlText w:val=""/>
      <w:lvlJc w:val="left"/>
      <w:pPr>
        <w:tabs>
          <w:tab w:val="num" w:pos="2088"/>
        </w:tabs>
        <w:ind w:left="2160" w:hanging="360"/>
      </w:pPr>
      <w:rPr>
        <w:rFonts w:ascii="Wingdings" w:hAnsi="Wingdings" w:hint="default"/>
        <w:color w:val="F3D569" w:themeColor="accent1"/>
      </w:rPr>
    </w:lvl>
    <w:lvl w:ilvl="6">
      <w:start w:val="1"/>
      <w:numFmt w:val="bullet"/>
      <w:lvlText w:val=""/>
      <w:lvlJc w:val="left"/>
      <w:pPr>
        <w:tabs>
          <w:tab w:val="num" w:pos="2448"/>
        </w:tabs>
        <w:ind w:left="2520" w:hanging="360"/>
      </w:pPr>
      <w:rPr>
        <w:rFonts w:ascii="Symbol" w:hAnsi="Symbol" w:hint="default"/>
        <w:color w:val="F3D569" w:themeColor="accent1"/>
      </w:rPr>
    </w:lvl>
    <w:lvl w:ilvl="7">
      <w:start w:val="1"/>
      <w:numFmt w:val="bullet"/>
      <w:lvlText w:val="o"/>
      <w:lvlJc w:val="left"/>
      <w:pPr>
        <w:tabs>
          <w:tab w:val="num" w:pos="2808"/>
        </w:tabs>
        <w:ind w:left="2880" w:hanging="360"/>
      </w:pPr>
      <w:rPr>
        <w:rFonts w:ascii="Courier New" w:hAnsi="Courier New" w:hint="default"/>
        <w:color w:val="F3D569" w:themeColor="accent1"/>
      </w:rPr>
    </w:lvl>
    <w:lvl w:ilvl="8">
      <w:start w:val="1"/>
      <w:numFmt w:val="bullet"/>
      <w:lvlText w:val=""/>
      <w:lvlJc w:val="left"/>
      <w:pPr>
        <w:tabs>
          <w:tab w:val="num" w:pos="3168"/>
        </w:tabs>
        <w:ind w:left="3240" w:hanging="360"/>
      </w:pPr>
      <w:rPr>
        <w:rFonts w:ascii="Wingdings" w:hAnsi="Wingdings" w:hint="default"/>
        <w:color w:val="F3D569" w:themeColor="accent1"/>
      </w:rPr>
    </w:lvl>
  </w:abstractNum>
  <w:abstractNum w:abstractNumId="19" w15:restartNumberingAfterBreak="0">
    <w:nsid w:val="645C7A28"/>
    <w:multiLevelType w:val="multilevel"/>
    <w:tmpl w:val="6B6A5C5E"/>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decimal"/>
      <w:lvlText w:val="."/>
      <w:lvlJc w:val="left"/>
      <w:pPr>
        <w:ind w:left="2160" w:hanging="360"/>
      </w:pPr>
    </w:lvl>
    <w:lvl w:ilvl="3">
      <w:start w:val="1"/>
      <w:numFmt w:val="decimal"/>
      <w:lvlText w:val="."/>
      <w:lvlJc w:val="left"/>
      <w:pPr>
        <w:ind w:left="2880" w:hanging="360"/>
      </w:pPr>
    </w:lvl>
    <w:lvl w:ilvl="4">
      <w:start w:val="1"/>
      <w:numFmt w:val="decimal"/>
      <w:lvlText w:val="."/>
      <w:lvlJc w:val="left"/>
      <w:pPr>
        <w:ind w:left="3600" w:hanging="360"/>
      </w:pPr>
    </w:lvl>
    <w:lvl w:ilvl="5">
      <w:start w:val="1"/>
      <w:numFmt w:val="decimal"/>
      <w:lvlText w:val="."/>
      <w:lvlJc w:val="left"/>
      <w:pPr>
        <w:ind w:left="4320" w:hanging="360"/>
      </w:pPr>
    </w:lvl>
    <w:lvl w:ilvl="6">
      <w:start w:val="1"/>
      <w:numFmt w:val="decimal"/>
      <w:lvlText w:val="."/>
      <w:lvlJc w:val="left"/>
      <w:pPr>
        <w:ind w:left="5040" w:hanging="360"/>
      </w:pPr>
    </w:lvl>
    <w:lvl w:ilvl="7">
      <w:start w:val="1"/>
      <w:numFmt w:val="decimal"/>
      <w:lvlText w:val="."/>
      <w:lvlJc w:val="left"/>
      <w:pPr>
        <w:ind w:left="5760" w:hanging="360"/>
      </w:pPr>
    </w:lvl>
    <w:lvl w:ilvl="8">
      <w:start w:val="1"/>
      <w:numFmt w:val="decimal"/>
      <w:lvlText w:val="."/>
      <w:lvlJc w:val="left"/>
      <w:pPr>
        <w:ind w:left="6480" w:hanging="360"/>
      </w:pPr>
    </w:lvl>
  </w:abstractNum>
  <w:abstractNum w:abstractNumId="20" w15:restartNumberingAfterBreak="0">
    <w:nsid w:val="67C96219"/>
    <w:multiLevelType w:val="hybridMultilevel"/>
    <w:tmpl w:val="51524518"/>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15:restartNumberingAfterBreak="0">
    <w:nsid w:val="67EE5947"/>
    <w:multiLevelType w:val="hybridMultilevel"/>
    <w:tmpl w:val="771E56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9AB0D5B"/>
    <w:multiLevelType w:val="hybridMultilevel"/>
    <w:tmpl w:val="072EDF1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15:restartNumberingAfterBreak="0">
    <w:nsid w:val="722D73AE"/>
    <w:multiLevelType w:val="multilevel"/>
    <w:tmpl w:val="6C708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39867C2"/>
    <w:multiLevelType w:val="multilevel"/>
    <w:tmpl w:val="DC5C3D60"/>
    <w:lvl w:ilvl="0">
      <w:start w:val="1"/>
      <w:numFmt w:val="decimal"/>
      <w:lvlText w:val="%1."/>
      <w:lvlJc w:val="left"/>
      <w:pPr>
        <w:ind w:left="720" w:hanging="360"/>
      </w:pPr>
    </w:lvl>
    <w:lvl w:ilvl="1">
      <w:start w:val="1"/>
      <w:numFmt w:val="bullet"/>
      <w:lvlText w:val=""/>
      <w:lvlJc w:val="left"/>
      <w:pPr>
        <w:ind w:left="720" w:hanging="360"/>
      </w:pPr>
      <w:rPr>
        <w:rFonts w:ascii="Wingdings" w:hAnsi="Wingdings" w:hint="default"/>
      </w:rPr>
    </w:lvl>
    <w:lvl w:ilvl="2">
      <w:start w:val="1"/>
      <w:numFmt w:val="decimal"/>
      <w:lvlText w:val="."/>
      <w:lvlJc w:val="left"/>
      <w:pPr>
        <w:ind w:left="2160" w:hanging="360"/>
      </w:pPr>
    </w:lvl>
    <w:lvl w:ilvl="3">
      <w:start w:val="1"/>
      <w:numFmt w:val="decimal"/>
      <w:lvlText w:val="."/>
      <w:lvlJc w:val="left"/>
      <w:pPr>
        <w:ind w:left="2880" w:hanging="360"/>
      </w:pPr>
    </w:lvl>
    <w:lvl w:ilvl="4">
      <w:start w:val="1"/>
      <w:numFmt w:val="decimal"/>
      <w:lvlText w:val="."/>
      <w:lvlJc w:val="left"/>
      <w:pPr>
        <w:ind w:left="3600" w:hanging="360"/>
      </w:pPr>
    </w:lvl>
    <w:lvl w:ilvl="5">
      <w:start w:val="1"/>
      <w:numFmt w:val="decimal"/>
      <w:lvlText w:val="."/>
      <w:lvlJc w:val="left"/>
      <w:pPr>
        <w:ind w:left="4320" w:hanging="360"/>
      </w:pPr>
    </w:lvl>
    <w:lvl w:ilvl="6">
      <w:start w:val="1"/>
      <w:numFmt w:val="decimal"/>
      <w:lvlText w:val="."/>
      <w:lvlJc w:val="left"/>
      <w:pPr>
        <w:ind w:left="5040" w:hanging="360"/>
      </w:pPr>
    </w:lvl>
    <w:lvl w:ilvl="7">
      <w:start w:val="1"/>
      <w:numFmt w:val="decimal"/>
      <w:lvlText w:val="."/>
      <w:lvlJc w:val="left"/>
      <w:pPr>
        <w:ind w:left="5760" w:hanging="360"/>
      </w:pPr>
    </w:lvl>
    <w:lvl w:ilvl="8">
      <w:start w:val="1"/>
      <w:numFmt w:val="decimal"/>
      <w:lvlText w:val="."/>
      <w:lvlJc w:val="left"/>
      <w:pPr>
        <w:ind w:left="6480" w:hanging="360"/>
      </w:pPr>
    </w:lvl>
  </w:abstractNum>
  <w:abstractNum w:abstractNumId="25" w15:restartNumberingAfterBreak="0">
    <w:nsid w:val="79130ECB"/>
    <w:multiLevelType w:val="hybridMultilevel"/>
    <w:tmpl w:val="873810D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6" w15:restartNumberingAfterBreak="0">
    <w:nsid w:val="7E2F3830"/>
    <w:multiLevelType w:val="hybridMultilevel"/>
    <w:tmpl w:val="823A77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782268099">
    <w:abstractNumId w:val="18"/>
  </w:num>
  <w:num w:numId="2" w16cid:durableId="908805211">
    <w:abstractNumId w:val="6"/>
  </w:num>
  <w:num w:numId="3" w16cid:durableId="246424283">
    <w:abstractNumId w:val="0"/>
  </w:num>
  <w:num w:numId="4" w16cid:durableId="929658732">
    <w:abstractNumId w:val="23"/>
  </w:num>
  <w:num w:numId="5" w16cid:durableId="1122189990">
    <w:abstractNumId w:val="5"/>
  </w:num>
  <w:num w:numId="6" w16cid:durableId="879827715">
    <w:abstractNumId w:val="26"/>
  </w:num>
  <w:num w:numId="7" w16cid:durableId="73818838">
    <w:abstractNumId w:val="21"/>
  </w:num>
  <w:num w:numId="8" w16cid:durableId="460726693">
    <w:abstractNumId w:val="1"/>
  </w:num>
  <w:num w:numId="9" w16cid:durableId="1569922032">
    <w:abstractNumId w:val="25"/>
  </w:num>
  <w:num w:numId="10" w16cid:durableId="1116171060">
    <w:abstractNumId w:val="22"/>
  </w:num>
  <w:num w:numId="11" w16cid:durableId="1626696776">
    <w:abstractNumId w:val="4"/>
  </w:num>
  <w:num w:numId="12" w16cid:durableId="1535773479">
    <w:abstractNumId w:val="3"/>
  </w:num>
  <w:num w:numId="13" w16cid:durableId="2132552001">
    <w:abstractNumId w:val="15"/>
  </w:num>
  <w:num w:numId="14" w16cid:durableId="1136526551">
    <w:abstractNumId w:val="24"/>
  </w:num>
  <w:num w:numId="15" w16cid:durableId="679046279">
    <w:abstractNumId w:val="14"/>
  </w:num>
  <w:num w:numId="16" w16cid:durableId="1988701881">
    <w:abstractNumId w:val="16"/>
  </w:num>
  <w:num w:numId="17" w16cid:durableId="962804047">
    <w:abstractNumId w:val="10"/>
  </w:num>
  <w:num w:numId="18" w16cid:durableId="162547052">
    <w:abstractNumId w:val="2"/>
  </w:num>
  <w:num w:numId="19" w16cid:durableId="1929535580">
    <w:abstractNumId w:val="20"/>
  </w:num>
  <w:num w:numId="20" w16cid:durableId="1323004647">
    <w:abstractNumId w:val="11"/>
  </w:num>
  <w:num w:numId="21" w16cid:durableId="1495996914">
    <w:abstractNumId w:val="7"/>
  </w:num>
  <w:num w:numId="22" w16cid:durableId="361908163">
    <w:abstractNumId w:val="19"/>
  </w:num>
  <w:num w:numId="23" w16cid:durableId="1041511921">
    <w:abstractNumId w:val="8"/>
  </w:num>
  <w:num w:numId="24" w16cid:durableId="868176248">
    <w:abstractNumId w:val="9"/>
  </w:num>
  <w:num w:numId="25" w16cid:durableId="2071030646">
    <w:abstractNumId w:val="17"/>
  </w:num>
  <w:num w:numId="26" w16cid:durableId="913901616">
    <w:abstractNumId w:val="12"/>
  </w:num>
  <w:num w:numId="27" w16cid:durableId="347831265">
    <w:abstractNumId w:val="1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8DC"/>
    <w:rsid w:val="00004CF6"/>
    <w:rsid w:val="00006DB6"/>
    <w:rsid w:val="00007A04"/>
    <w:rsid w:val="0001182F"/>
    <w:rsid w:val="000147C8"/>
    <w:rsid w:val="000156BE"/>
    <w:rsid w:val="0002111D"/>
    <w:rsid w:val="00022543"/>
    <w:rsid w:val="00023F23"/>
    <w:rsid w:val="000250C2"/>
    <w:rsid w:val="00025DAD"/>
    <w:rsid w:val="00026EBA"/>
    <w:rsid w:val="00033F93"/>
    <w:rsid w:val="000348DD"/>
    <w:rsid w:val="0003514E"/>
    <w:rsid w:val="00037419"/>
    <w:rsid w:val="00037CED"/>
    <w:rsid w:val="0004462F"/>
    <w:rsid w:val="0005065F"/>
    <w:rsid w:val="000516B2"/>
    <w:rsid w:val="00052F71"/>
    <w:rsid w:val="00053578"/>
    <w:rsid w:val="00053FB7"/>
    <w:rsid w:val="00054449"/>
    <w:rsid w:val="000545F6"/>
    <w:rsid w:val="000545FF"/>
    <w:rsid w:val="00061C64"/>
    <w:rsid w:val="00062C41"/>
    <w:rsid w:val="00063D6E"/>
    <w:rsid w:val="000648EF"/>
    <w:rsid w:val="000659DF"/>
    <w:rsid w:val="0006630A"/>
    <w:rsid w:val="00067594"/>
    <w:rsid w:val="00067AED"/>
    <w:rsid w:val="00071AAF"/>
    <w:rsid w:val="00075CB5"/>
    <w:rsid w:val="00080262"/>
    <w:rsid w:val="00082ACE"/>
    <w:rsid w:val="00087AD1"/>
    <w:rsid w:val="00094D66"/>
    <w:rsid w:val="00095D56"/>
    <w:rsid w:val="00097DE5"/>
    <w:rsid w:val="000A13D6"/>
    <w:rsid w:val="000A14B3"/>
    <w:rsid w:val="000A2E9F"/>
    <w:rsid w:val="000A720F"/>
    <w:rsid w:val="000B1254"/>
    <w:rsid w:val="000B24F4"/>
    <w:rsid w:val="000B2CDC"/>
    <w:rsid w:val="000B3340"/>
    <w:rsid w:val="000B3B10"/>
    <w:rsid w:val="000B4C4E"/>
    <w:rsid w:val="000B7FD2"/>
    <w:rsid w:val="000C63A1"/>
    <w:rsid w:val="000C72B6"/>
    <w:rsid w:val="000C7DA7"/>
    <w:rsid w:val="000D033B"/>
    <w:rsid w:val="000D11AC"/>
    <w:rsid w:val="000E0E8C"/>
    <w:rsid w:val="000E23A6"/>
    <w:rsid w:val="000E5100"/>
    <w:rsid w:val="000F0E38"/>
    <w:rsid w:val="000F64D6"/>
    <w:rsid w:val="000F7C62"/>
    <w:rsid w:val="001018C2"/>
    <w:rsid w:val="0010290A"/>
    <w:rsid w:val="00104342"/>
    <w:rsid w:val="001044CC"/>
    <w:rsid w:val="0010452A"/>
    <w:rsid w:val="00110571"/>
    <w:rsid w:val="00112CB7"/>
    <w:rsid w:val="00113139"/>
    <w:rsid w:val="0011372E"/>
    <w:rsid w:val="00115C32"/>
    <w:rsid w:val="00120A69"/>
    <w:rsid w:val="00122053"/>
    <w:rsid w:val="001252FE"/>
    <w:rsid w:val="00130B5D"/>
    <w:rsid w:val="0013225E"/>
    <w:rsid w:val="00133653"/>
    <w:rsid w:val="001357D6"/>
    <w:rsid w:val="00140C3B"/>
    <w:rsid w:val="00142583"/>
    <w:rsid w:val="0014269A"/>
    <w:rsid w:val="0014352F"/>
    <w:rsid w:val="0014465A"/>
    <w:rsid w:val="00146803"/>
    <w:rsid w:val="00146853"/>
    <w:rsid w:val="0015158A"/>
    <w:rsid w:val="0015294B"/>
    <w:rsid w:val="00153EC1"/>
    <w:rsid w:val="00154C92"/>
    <w:rsid w:val="00155AF3"/>
    <w:rsid w:val="001564EC"/>
    <w:rsid w:val="001572BD"/>
    <w:rsid w:val="00157730"/>
    <w:rsid w:val="001619F4"/>
    <w:rsid w:val="00162000"/>
    <w:rsid w:val="00162901"/>
    <w:rsid w:val="001678CF"/>
    <w:rsid w:val="00170002"/>
    <w:rsid w:val="00170533"/>
    <w:rsid w:val="0017209C"/>
    <w:rsid w:val="001725DA"/>
    <w:rsid w:val="0017371F"/>
    <w:rsid w:val="00173E6E"/>
    <w:rsid w:val="001743D0"/>
    <w:rsid w:val="0017556A"/>
    <w:rsid w:val="00177487"/>
    <w:rsid w:val="001800BA"/>
    <w:rsid w:val="001803FD"/>
    <w:rsid w:val="00181706"/>
    <w:rsid w:val="00182DA3"/>
    <w:rsid w:val="00183BFD"/>
    <w:rsid w:val="00184B35"/>
    <w:rsid w:val="001865F2"/>
    <w:rsid w:val="00186A71"/>
    <w:rsid w:val="00191CB1"/>
    <w:rsid w:val="001934B4"/>
    <w:rsid w:val="00195CCA"/>
    <w:rsid w:val="001A1015"/>
    <w:rsid w:val="001A15DE"/>
    <w:rsid w:val="001A2560"/>
    <w:rsid w:val="001A57BC"/>
    <w:rsid w:val="001A79A1"/>
    <w:rsid w:val="001B0ED9"/>
    <w:rsid w:val="001B1420"/>
    <w:rsid w:val="001B28E0"/>
    <w:rsid w:val="001B32B0"/>
    <w:rsid w:val="001B41C7"/>
    <w:rsid w:val="001B6852"/>
    <w:rsid w:val="001B77E1"/>
    <w:rsid w:val="001C0AA9"/>
    <w:rsid w:val="001C1225"/>
    <w:rsid w:val="001C1E70"/>
    <w:rsid w:val="001C2EC6"/>
    <w:rsid w:val="001C5C85"/>
    <w:rsid w:val="001C5E65"/>
    <w:rsid w:val="001D22D8"/>
    <w:rsid w:val="001D2CF6"/>
    <w:rsid w:val="001D38C2"/>
    <w:rsid w:val="001D7391"/>
    <w:rsid w:val="001D7DE3"/>
    <w:rsid w:val="001E12C8"/>
    <w:rsid w:val="001E19B4"/>
    <w:rsid w:val="001E473A"/>
    <w:rsid w:val="001E4930"/>
    <w:rsid w:val="001E59F3"/>
    <w:rsid w:val="001F2C35"/>
    <w:rsid w:val="001F46D9"/>
    <w:rsid w:val="00201186"/>
    <w:rsid w:val="002063EE"/>
    <w:rsid w:val="002133A3"/>
    <w:rsid w:val="002133EE"/>
    <w:rsid w:val="00214369"/>
    <w:rsid w:val="002158C1"/>
    <w:rsid w:val="00215E60"/>
    <w:rsid w:val="00221C04"/>
    <w:rsid w:val="00225E32"/>
    <w:rsid w:val="002260D9"/>
    <w:rsid w:val="002265AF"/>
    <w:rsid w:val="00226FF2"/>
    <w:rsid w:val="00227186"/>
    <w:rsid w:val="00230929"/>
    <w:rsid w:val="002343A9"/>
    <w:rsid w:val="0023485C"/>
    <w:rsid w:val="00242A67"/>
    <w:rsid w:val="00243A6E"/>
    <w:rsid w:val="00244082"/>
    <w:rsid w:val="00245C1A"/>
    <w:rsid w:val="00245FBD"/>
    <w:rsid w:val="00247811"/>
    <w:rsid w:val="00247BEE"/>
    <w:rsid w:val="00252956"/>
    <w:rsid w:val="0025403A"/>
    <w:rsid w:val="00254B0C"/>
    <w:rsid w:val="00257314"/>
    <w:rsid w:val="00260B16"/>
    <w:rsid w:val="00264060"/>
    <w:rsid w:val="00264719"/>
    <w:rsid w:val="002661F1"/>
    <w:rsid w:val="00271180"/>
    <w:rsid w:val="00272ADF"/>
    <w:rsid w:val="00273075"/>
    <w:rsid w:val="0027528C"/>
    <w:rsid w:val="00275B2D"/>
    <w:rsid w:val="002860E7"/>
    <w:rsid w:val="00287A29"/>
    <w:rsid w:val="00290801"/>
    <w:rsid w:val="00290D46"/>
    <w:rsid w:val="0029379B"/>
    <w:rsid w:val="00294E70"/>
    <w:rsid w:val="00295059"/>
    <w:rsid w:val="00296328"/>
    <w:rsid w:val="002A0071"/>
    <w:rsid w:val="002A29F3"/>
    <w:rsid w:val="002A3012"/>
    <w:rsid w:val="002A3076"/>
    <w:rsid w:val="002A6EE1"/>
    <w:rsid w:val="002A6F67"/>
    <w:rsid w:val="002A76F7"/>
    <w:rsid w:val="002A7AC3"/>
    <w:rsid w:val="002A7B36"/>
    <w:rsid w:val="002B02E1"/>
    <w:rsid w:val="002B0BB9"/>
    <w:rsid w:val="002B2AF6"/>
    <w:rsid w:val="002B36A8"/>
    <w:rsid w:val="002B3A93"/>
    <w:rsid w:val="002B3B72"/>
    <w:rsid w:val="002B4DCD"/>
    <w:rsid w:val="002C06C9"/>
    <w:rsid w:val="002C0E62"/>
    <w:rsid w:val="002C6CE5"/>
    <w:rsid w:val="002D08E7"/>
    <w:rsid w:val="002D190F"/>
    <w:rsid w:val="002D381C"/>
    <w:rsid w:val="002D49BE"/>
    <w:rsid w:val="002D5220"/>
    <w:rsid w:val="002E165E"/>
    <w:rsid w:val="002E24C9"/>
    <w:rsid w:val="002E2FE6"/>
    <w:rsid w:val="002F3045"/>
    <w:rsid w:val="002F75E8"/>
    <w:rsid w:val="0030145D"/>
    <w:rsid w:val="00301BB9"/>
    <w:rsid w:val="0030538E"/>
    <w:rsid w:val="003108AB"/>
    <w:rsid w:val="0031105A"/>
    <w:rsid w:val="00315F80"/>
    <w:rsid w:val="003163E0"/>
    <w:rsid w:val="003214CF"/>
    <w:rsid w:val="00325A20"/>
    <w:rsid w:val="00325A7A"/>
    <w:rsid w:val="00325E19"/>
    <w:rsid w:val="00330CF9"/>
    <w:rsid w:val="00330FEE"/>
    <w:rsid w:val="00331DD8"/>
    <w:rsid w:val="003345E0"/>
    <w:rsid w:val="0033524C"/>
    <w:rsid w:val="00335FF1"/>
    <w:rsid w:val="00340C45"/>
    <w:rsid w:val="00342438"/>
    <w:rsid w:val="00343A5C"/>
    <w:rsid w:val="003460EB"/>
    <w:rsid w:val="0034647C"/>
    <w:rsid w:val="003466A2"/>
    <w:rsid w:val="00351B6F"/>
    <w:rsid w:val="003524A9"/>
    <w:rsid w:val="003557E4"/>
    <w:rsid w:val="0036090B"/>
    <w:rsid w:val="00362059"/>
    <w:rsid w:val="00362841"/>
    <w:rsid w:val="00362F7F"/>
    <w:rsid w:val="0036375A"/>
    <w:rsid w:val="0036404E"/>
    <w:rsid w:val="0036513D"/>
    <w:rsid w:val="0036524B"/>
    <w:rsid w:val="00366317"/>
    <w:rsid w:val="00366A9C"/>
    <w:rsid w:val="003674DD"/>
    <w:rsid w:val="0037269B"/>
    <w:rsid w:val="0037563F"/>
    <w:rsid w:val="00376D9C"/>
    <w:rsid w:val="00382369"/>
    <w:rsid w:val="00392BD4"/>
    <w:rsid w:val="00393CFC"/>
    <w:rsid w:val="00394B45"/>
    <w:rsid w:val="003952CF"/>
    <w:rsid w:val="00395C3E"/>
    <w:rsid w:val="0039688F"/>
    <w:rsid w:val="00397549"/>
    <w:rsid w:val="003A1A8F"/>
    <w:rsid w:val="003A33EC"/>
    <w:rsid w:val="003A5211"/>
    <w:rsid w:val="003A58AC"/>
    <w:rsid w:val="003A58D6"/>
    <w:rsid w:val="003A5D1F"/>
    <w:rsid w:val="003B0107"/>
    <w:rsid w:val="003B0A1F"/>
    <w:rsid w:val="003B1AD0"/>
    <w:rsid w:val="003B300E"/>
    <w:rsid w:val="003B6108"/>
    <w:rsid w:val="003B6138"/>
    <w:rsid w:val="003B6470"/>
    <w:rsid w:val="003C0C4A"/>
    <w:rsid w:val="003C139B"/>
    <w:rsid w:val="003C1640"/>
    <w:rsid w:val="003C34F5"/>
    <w:rsid w:val="003C4AA7"/>
    <w:rsid w:val="003C571C"/>
    <w:rsid w:val="003C706D"/>
    <w:rsid w:val="003D07BE"/>
    <w:rsid w:val="003D159E"/>
    <w:rsid w:val="003D1801"/>
    <w:rsid w:val="003D3670"/>
    <w:rsid w:val="003D629D"/>
    <w:rsid w:val="003D63E3"/>
    <w:rsid w:val="003D7A40"/>
    <w:rsid w:val="003E30EF"/>
    <w:rsid w:val="003F3D3D"/>
    <w:rsid w:val="003F429C"/>
    <w:rsid w:val="003F48DC"/>
    <w:rsid w:val="003F5CDA"/>
    <w:rsid w:val="003F7017"/>
    <w:rsid w:val="00400D25"/>
    <w:rsid w:val="00402887"/>
    <w:rsid w:val="00403D6A"/>
    <w:rsid w:val="00404728"/>
    <w:rsid w:val="0040647C"/>
    <w:rsid w:val="00406DD0"/>
    <w:rsid w:val="00413446"/>
    <w:rsid w:val="00416116"/>
    <w:rsid w:val="0042226B"/>
    <w:rsid w:val="004224C8"/>
    <w:rsid w:val="00422B26"/>
    <w:rsid w:val="00430218"/>
    <w:rsid w:val="00430556"/>
    <w:rsid w:val="004315DA"/>
    <w:rsid w:val="00432180"/>
    <w:rsid w:val="00433FCE"/>
    <w:rsid w:val="00434D4E"/>
    <w:rsid w:val="00435FBC"/>
    <w:rsid w:val="00435FF4"/>
    <w:rsid w:val="0043697D"/>
    <w:rsid w:val="004379B5"/>
    <w:rsid w:val="0044196D"/>
    <w:rsid w:val="00441AAC"/>
    <w:rsid w:val="00442106"/>
    <w:rsid w:val="0044445F"/>
    <w:rsid w:val="00444BEC"/>
    <w:rsid w:val="00444DC5"/>
    <w:rsid w:val="004452E1"/>
    <w:rsid w:val="00445425"/>
    <w:rsid w:val="00452021"/>
    <w:rsid w:val="004556FF"/>
    <w:rsid w:val="004561E8"/>
    <w:rsid w:val="00456BC8"/>
    <w:rsid w:val="004571B3"/>
    <w:rsid w:val="004575AD"/>
    <w:rsid w:val="00457FE2"/>
    <w:rsid w:val="00460BFA"/>
    <w:rsid w:val="00461035"/>
    <w:rsid w:val="00463541"/>
    <w:rsid w:val="00464009"/>
    <w:rsid w:val="0046652B"/>
    <w:rsid w:val="00470DD7"/>
    <w:rsid w:val="00470EF8"/>
    <w:rsid w:val="00471242"/>
    <w:rsid w:val="00472843"/>
    <w:rsid w:val="00472B91"/>
    <w:rsid w:val="00474DA2"/>
    <w:rsid w:val="0048551A"/>
    <w:rsid w:val="00491D4B"/>
    <w:rsid w:val="004A0535"/>
    <w:rsid w:val="004A26F6"/>
    <w:rsid w:val="004A2BD7"/>
    <w:rsid w:val="004A2D42"/>
    <w:rsid w:val="004A3BCD"/>
    <w:rsid w:val="004A4E93"/>
    <w:rsid w:val="004A69FF"/>
    <w:rsid w:val="004A727C"/>
    <w:rsid w:val="004A7979"/>
    <w:rsid w:val="004A7B13"/>
    <w:rsid w:val="004B017C"/>
    <w:rsid w:val="004C0ADC"/>
    <w:rsid w:val="004C50C7"/>
    <w:rsid w:val="004C5999"/>
    <w:rsid w:val="004C6525"/>
    <w:rsid w:val="004C694E"/>
    <w:rsid w:val="004D19DE"/>
    <w:rsid w:val="004D490B"/>
    <w:rsid w:val="004D4EFE"/>
    <w:rsid w:val="004D504B"/>
    <w:rsid w:val="004D5B26"/>
    <w:rsid w:val="004D60A2"/>
    <w:rsid w:val="004D64A3"/>
    <w:rsid w:val="004E04EA"/>
    <w:rsid w:val="004E38CA"/>
    <w:rsid w:val="004E3913"/>
    <w:rsid w:val="004E418B"/>
    <w:rsid w:val="004E572A"/>
    <w:rsid w:val="004F6D50"/>
    <w:rsid w:val="004F7A1A"/>
    <w:rsid w:val="004F7EE1"/>
    <w:rsid w:val="00501E4F"/>
    <w:rsid w:val="00502049"/>
    <w:rsid w:val="00502ACD"/>
    <w:rsid w:val="005037A8"/>
    <w:rsid w:val="0050473B"/>
    <w:rsid w:val="00506680"/>
    <w:rsid w:val="005110FE"/>
    <w:rsid w:val="00512B28"/>
    <w:rsid w:val="0051384A"/>
    <w:rsid w:val="00514F1F"/>
    <w:rsid w:val="00515D88"/>
    <w:rsid w:val="00517FCE"/>
    <w:rsid w:val="00523B77"/>
    <w:rsid w:val="00524568"/>
    <w:rsid w:val="00524A74"/>
    <w:rsid w:val="00530650"/>
    <w:rsid w:val="00530BAF"/>
    <w:rsid w:val="0053209F"/>
    <w:rsid w:val="005333D1"/>
    <w:rsid w:val="0053634A"/>
    <w:rsid w:val="005457A9"/>
    <w:rsid w:val="00545D36"/>
    <w:rsid w:val="00550BFE"/>
    <w:rsid w:val="00552608"/>
    <w:rsid w:val="005608D4"/>
    <w:rsid w:val="00567439"/>
    <w:rsid w:val="0056789C"/>
    <w:rsid w:val="00570B2E"/>
    <w:rsid w:val="00570CA5"/>
    <w:rsid w:val="00572B59"/>
    <w:rsid w:val="00572C46"/>
    <w:rsid w:val="00572D5C"/>
    <w:rsid w:val="00572FA0"/>
    <w:rsid w:val="00575A3B"/>
    <w:rsid w:val="00577305"/>
    <w:rsid w:val="00577BB3"/>
    <w:rsid w:val="0058074A"/>
    <w:rsid w:val="00580F74"/>
    <w:rsid w:val="005811E1"/>
    <w:rsid w:val="00582C6C"/>
    <w:rsid w:val="00582D6F"/>
    <w:rsid w:val="00583BD6"/>
    <w:rsid w:val="005840A5"/>
    <w:rsid w:val="00585D20"/>
    <w:rsid w:val="00586497"/>
    <w:rsid w:val="00586F61"/>
    <w:rsid w:val="00590082"/>
    <w:rsid w:val="005939E0"/>
    <w:rsid w:val="00593B29"/>
    <w:rsid w:val="005945B4"/>
    <w:rsid w:val="00594DC3"/>
    <w:rsid w:val="0059537E"/>
    <w:rsid w:val="00595C74"/>
    <w:rsid w:val="00596A87"/>
    <w:rsid w:val="00597852"/>
    <w:rsid w:val="005A1329"/>
    <w:rsid w:val="005A202D"/>
    <w:rsid w:val="005A212F"/>
    <w:rsid w:val="005A3979"/>
    <w:rsid w:val="005B12E8"/>
    <w:rsid w:val="005B1691"/>
    <w:rsid w:val="005B68FF"/>
    <w:rsid w:val="005B74A3"/>
    <w:rsid w:val="005C0786"/>
    <w:rsid w:val="005C0A99"/>
    <w:rsid w:val="005C1F80"/>
    <w:rsid w:val="005C2E0B"/>
    <w:rsid w:val="005C3451"/>
    <w:rsid w:val="005D1247"/>
    <w:rsid w:val="005D329B"/>
    <w:rsid w:val="005D5D6E"/>
    <w:rsid w:val="005D7C56"/>
    <w:rsid w:val="005E05AC"/>
    <w:rsid w:val="005E1C1B"/>
    <w:rsid w:val="005E4118"/>
    <w:rsid w:val="005E4B3F"/>
    <w:rsid w:val="005E4EF1"/>
    <w:rsid w:val="005E7A3D"/>
    <w:rsid w:val="005F348D"/>
    <w:rsid w:val="005F4EA6"/>
    <w:rsid w:val="005F54C6"/>
    <w:rsid w:val="005F61B0"/>
    <w:rsid w:val="0060019C"/>
    <w:rsid w:val="00603CBD"/>
    <w:rsid w:val="00603E6F"/>
    <w:rsid w:val="006041B0"/>
    <w:rsid w:val="00604F3D"/>
    <w:rsid w:val="00610D54"/>
    <w:rsid w:val="00611D2A"/>
    <w:rsid w:val="00612F2D"/>
    <w:rsid w:val="00615FD6"/>
    <w:rsid w:val="006172C6"/>
    <w:rsid w:val="00621D06"/>
    <w:rsid w:val="006229AE"/>
    <w:rsid w:val="00627FA0"/>
    <w:rsid w:val="00630E32"/>
    <w:rsid w:val="006365FA"/>
    <w:rsid w:val="006367A1"/>
    <w:rsid w:val="00641B18"/>
    <w:rsid w:val="00643FCE"/>
    <w:rsid w:val="0064564A"/>
    <w:rsid w:val="00645F89"/>
    <w:rsid w:val="006463BF"/>
    <w:rsid w:val="00647B08"/>
    <w:rsid w:val="00647C65"/>
    <w:rsid w:val="00647F36"/>
    <w:rsid w:val="006514E5"/>
    <w:rsid w:val="00651F1D"/>
    <w:rsid w:val="00655C04"/>
    <w:rsid w:val="00656395"/>
    <w:rsid w:val="00656768"/>
    <w:rsid w:val="00660650"/>
    <w:rsid w:val="00662775"/>
    <w:rsid w:val="006631CC"/>
    <w:rsid w:val="00663A34"/>
    <w:rsid w:val="00665E74"/>
    <w:rsid w:val="00666430"/>
    <w:rsid w:val="006673C6"/>
    <w:rsid w:val="00671EC8"/>
    <w:rsid w:val="00672384"/>
    <w:rsid w:val="006730C2"/>
    <w:rsid w:val="00674D19"/>
    <w:rsid w:val="00680BEF"/>
    <w:rsid w:val="00681FE8"/>
    <w:rsid w:val="006835DC"/>
    <w:rsid w:val="00683D56"/>
    <w:rsid w:val="00686AB8"/>
    <w:rsid w:val="00687023"/>
    <w:rsid w:val="0069056A"/>
    <w:rsid w:val="00691110"/>
    <w:rsid w:val="00693380"/>
    <w:rsid w:val="0069359E"/>
    <w:rsid w:val="00695FEE"/>
    <w:rsid w:val="006963CC"/>
    <w:rsid w:val="006972BE"/>
    <w:rsid w:val="006A0DAB"/>
    <w:rsid w:val="006A1C07"/>
    <w:rsid w:val="006A7587"/>
    <w:rsid w:val="006B0BC3"/>
    <w:rsid w:val="006B294C"/>
    <w:rsid w:val="006B322D"/>
    <w:rsid w:val="006B3C2A"/>
    <w:rsid w:val="006B4045"/>
    <w:rsid w:val="006B51DB"/>
    <w:rsid w:val="006B54CD"/>
    <w:rsid w:val="006C0A6E"/>
    <w:rsid w:val="006C17B9"/>
    <w:rsid w:val="006C1910"/>
    <w:rsid w:val="006C1BE5"/>
    <w:rsid w:val="006C77AC"/>
    <w:rsid w:val="006D474D"/>
    <w:rsid w:val="006D6906"/>
    <w:rsid w:val="006E0213"/>
    <w:rsid w:val="006E0814"/>
    <w:rsid w:val="006E0E02"/>
    <w:rsid w:val="006E3DA4"/>
    <w:rsid w:val="006E5468"/>
    <w:rsid w:val="006E6971"/>
    <w:rsid w:val="006E69EB"/>
    <w:rsid w:val="006F09D9"/>
    <w:rsid w:val="006F1A57"/>
    <w:rsid w:val="006F2720"/>
    <w:rsid w:val="006F3795"/>
    <w:rsid w:val="006F3931"/>
    <w:rsid w:val="006F3A84"/>
    <w:rsid w:val="006F5E4F"/>
    <w:rsid w:val="006F5FE0"/>
    <w:rsid w:val="00701245"/>
    <w:rsid w:val="00701434"/>
    <w:rsid w:val="00702609"/>
    <w:rsid w:val="007028C1"/>
    <w:rsid w:val="007029AF"/>
    <w:rsid w:val="00702F36"/>
    <w:rsid w:val="007119E1"/>
    <w:rsid w:val="007129DC"/>
    <w:rsid w:val="00713DDD"/>
    <w:rsid w:val="007163D2"/>
    <w:rsid w:val="0071747F"/>
    <w:rsid w:val="007209E2"/>
    <w:rsid w:val="007252C8"/>
    <w:rsid w:val="0072760C"/>
    <w:rsid w:val="00730E8E"/>
    <w:rsid w:val="0074128D"/>
    <w:rsid w:val="00742461"/>
    <w:rsid w:val="00751558"/>
    <w:rsid w:val="00751C25"/>
    <w:rsid w:val="0075214B"/>
    <w:rsid w:val="0075260F"/>
    <w:rsid w:val="00757D26"/>
    <w:rsid w:val="00760843"/>
    <w:rsid w:val="0076224B"/>
    <w:rsid w:val="00762374"/>
    <w:rsid w:val="007625FF"/>
    <w:rsid w:val="007679D8"/>
    <w:rsid w:val="00772138"/>
    <w:rsid w:val="00773916"/>
    <w:rsid w:val="00774C7C"/>
    <w:rsid w:val="00775128"/>
    <w:rsid w:val="007768DC"/>
    <w:rsid w:val="00780206"/>
    <w:rsid w:val="007825CC"/>
    <w:rsid w:val="00784523"/>
    <w:rsid w:val="007851C4"/>
    <w:rsid w:val="0078719E"/>
    <w:rsid w:val="00791782"/>
    <w:rsid w:val="00791C5E"/>
    <w:rsid w:val="00792716"/>
    <w:rsid w:val="00794C1D"/>
    <w:rsid w:val="00794D3F"/>
    <w:rsid w:val="007A51FA"/>
    <w:rsid w:val="007B0309"/>
    <w:rsid w:val="007B0DFA"/>
    <w:rsid w:val="007B0ED2"/>
    <w:rsid w:val="007B3F49"/>
    <w:rsid w:val="007B57EC"/>
    <w:rsid w:val="007C0DAF"/>
    <w:rsid w:val="007C2A23"/>
    <w:rsid w:val="007D23C4"/>
    <w:rsid w:val="007D2546"/>
    <w:rsid w:val="007D2620"/>
    <w:rsid w:val="007D68B6"/>
    <w:rsid w:val="007E00A6"/>
    <w:rsid w:val="007E5E59"/>
    <w:rsid w:val="007E6FA6"/>
    <w:rsid w:val="007F08C8"/>
    <w:rsid w:val="007F1FA7"/>
    <w:rsid w:val="007F2BCA"/>
    <w:rsid w:val="007F3FFE"/>
    <w:rsid w:val="007F6FC5"/>
    <w:rsid w:val="007F7C8E"/>
    <w:rsid w:val="0080112C"/>
    <w:rsid w:val="008016C8"/>
    <w:rsid w:val="008039CD"/>
    <w:rsid w:val="00803C10"/>
    <w:rsid w:val="00806242"/>
    <w:rsid w:val="00812764"/>
    <w:rsid w:val="00812B5D"/>
    <w:rsid w:val="00812DC9"/>
    <w:rsid w:val="008150B9"/>
    <w:rsid w:val="00823D33"/>
    <w:rsid w:val="00827DE8"/>
    <w:rsid w:val="00830BC4"/>
    <w:rsid w:val="00830C30"/>
    <w:rsid w:val="00832C7B"/>
    <w:rsid w:val="00833443"/>
    <w:rsid w:val="00833C2D"/>
    <w:rsid w:val="00835E6D"/>
    <w:rsid w:val="0083687E"/>
    <w:rsid w:val="008376E4"/>
    <w:rsid w:val="00841B83"/>
    <w:rsid w:val="008500CC"/>
    <w:rsid w:val="00850FF8"/>
    <w:rsid w:val="00852663"/>
    <w:rsid w:val="00861486"/>
    <w:rsid w:val="00862219"/>
    <w:rsid w:val="008661E5"/>
    <w:rsid w:val="0086686D"/>
    <w:rsid w:val="00871EBC"/>
    <w:rsid w:val="008724A4"/>
    <w:rsid w:val="008729D2"/>
    <w:rsid w:val="008738E0"/>
    <w:rsid w:val="00874A9F"/>
    <w:rsid w:val="00874C63"/>
    <w:rsid w:val="0087551F"/>
    <w:rsid w:val="008759A8"/>
    <w:rsid w:val="00875BBE"/>
    <w:rsid w:val="00875E65"/>
    <w:rsid w:val="00876F66"/>
    <w:rsid w:val="008772B8"/>
    <w:rsid w:val="00877A45"/>
    <w:rsid w:val="00877F6C"/>
    <w:rsid w:val="00881330"/>
    <w:rsid w:val="00881E28"/>
    <w:rsid w:val="00883973"/>
    <w:rsid w:val="00883A7C"/>
    <w:rsid w:val="008856D9"/>
    <w:rsid w:val="00887027"/>
    <w:rsid w:val="00890455"/>
    <w:rsid w:val="00890A25"/>
    <w:rsid w:val="0089421B"/>
    <w:rsid w:val="008950BF"/>
    <w:rsid w:val="008974CB"/>
    <w:rsid w:val="008A047F"/>
    <w:rsid w:val="008A09D0"/>
    <w:rsid w:val="008A19FD"/>
    <w:rsid w:val="008A2E7F"/>
    <w:rsid w:val="008A42AB"/>
    <w:rsid w:val="008A54F8"/>
    <w:rsid w:val="008A6214"/>
    <w:rsid w:val="008A65DF"/>
    <w:rsid w:val="008A73E6"/>
    <w:rsid w:val="008B1E96"/>
    <w:rsid w:val="008B2831"/>
    <w:rsid w:val="008B46AB"/>
    <w:rsid w:val="008B6D62"/>
    <w:rsid w:val="008B71B2"/>
    <w:rsid w:val="008C19E4"/>
    <w:rsid w:val="008C21F7"/>
    <w:rsid w:val="008C37BE"/>
    <w:rsid w:val="008C3E77"/>
    <w:rsid w:val="008D0783"/>
    <w:rsid w:val="008D3338"/>
    <w:rsid w:val="008D4B27"/>
    <w:rsid w:val="008E045A"/>
    <w:rsid w:val="008E5712"/>
    <w:rsid w:val="008E6EC3"/>
    <w:rsid w:val="008E707B"/>
    <w:rsid w:val="008F09AC"/>
    <w:rsid w:val="008F0DF7"/>
    <w:rsid w:val="008F14C8"/>
    <w:rsid w:val="008F5470"/>
    <w:rsid w:val="008F64C2"/>
    <w:rsid w:val="00902811"/>
    <w:rsid w:val="00903F89"/>
    <w:rsid w:val="00905DAE"/>
    <w:rsid w:val="009065C2"/>
    <w:rsid w:val="00910214"/>
    <w:rsid w:val="00911CD5"/>
    <w:rsid w:val="00912F8C"/>
    <w:rsid w:val="00915D8E"/>
    <w:rsid w:val="00916D23"/>
    <w:rsid w:val="00917680"/>
    <w:rsid w:val="00920D91"/>
    <w:rsid w:val="00921035"/>
    <w:rsid w:val="009210A6"/>
    <w:rsid w:val="0092117A"/>
    <w:rsid w:val="0092293C"/>
    <w:rsid w:val="00924378"/>
    <w:rsid w:val="0093215C"/>
    <w:rsid w:val="009335FA"/>
    <w:rsid w:val="00934DC0"/>
    <w:rsid w:val="00935C40"/>
    <w:rsid w:val="00936C46"/>
    <w:rsid w:val="0093728C"/>
    <w:rsid w:val="0094007C"/>
    <w:rsid w:val="00940C27"/>
    <w:rsid w:val="009432D6"/>
    <w:rsid w:val="00944D7A"/>
    <w:rsid w:val="0094618E"/>
    <w:rsid w:val="00946BBE"/>
    <w:rsid w:val="009479C8"/>
    <w:rsid w:val="00950025"/>
    <w:rsid w:val="009547D1"/>
    <w:rsid w:val="00954DCE"/>
    <w:rsid w:val="009559CA"/>
    <w:rsid w:val="00957359"/>
    <w:rsid w:val="00960CF9"/>
    <w:rsid w:val="0096260D"/>
    <w:rsid w:val="00965A1F"/>
    <w:rsid w:val="00966915"/>
    <w:rsid w:val="009702FF"/>
    <w:rsid w:val="00976131"/>
    <w:rsid w:val="00986051"/>
    <w:rsid w:val="009871E5"/>
    <w:rsid w:val="0099039E"/>
    <w:rsid w:val="0099109C"/>
    <w:rsid w:val="00992486"/>
    <w:rsid w:val="00992A15"/>
    <w:rsid w:val="0099317B"/>
    <w:rsid w:val="009954CC"/>
    <w:rsid w:val="00995FBB"/>
    <w:rsid w:val="00997DB2"/>
    <w:rsid w:val="009A0176"/>
    <w:rsid w:val="009A0825"/>
    <w:rsid w:val="009A0951"/>
    <w:rsid w:val="009A0F76"/>
    <w:rsid w:val="009A4074"/>
    <w:rsid w:val="009A53A8"/>
    <w:rsid w:val="009A770A"/>
    <w:rsid w:val="009A77FA"/>
    <w:rsid w:val="009B2D47"/>
    <w:rsid w:val="009B32BE"/>
    <w:rsid w:val="009B53C0"/>
    <w:rsid w:val="009C01DA"/>
    <w:rsid w:val="009C0869"/>
    <w:rsid w:val="009C0948"/>
    <w:rsid w:val="009C2560"/>
    <w:rsid w:val="009C34CD"/>
    <w:rsid w:val="009C3B2C"/>
    <w:rsid w:val="009C7C1D"/>
    <w:rsid w:val="009C7C50"/>
    <w:rsid w:val="009D0182"/>
    <w:rsid w:val="009D01B3"/>
    <w:rsid w:val="009D0CEA"/>
    <w:rsid w:val="009D0E40"/>
    <w:rsid w:val="009D3C8B"/>
    <w:rsid w:val="009D43DE"/>
    <w:rsid w:val="009D578C"/>
    <w:rsid w:val="009D695A"/>
    <w:rsid w:val="009D6EDF"/>
    <w:rsid w:val="009D775D"/>
    <w:rsid w:val="009E0172"/>
    <w:rsid w:val="009E078C"/>
    <w:rsid w:val="009F388D"/>
    <w:rsid w:val="009F619B"/>
    <w:rsid w:val="009F6301"/>
    <w:rsid w:val="00A00E16"/>
    <w:rsid w:val="00A017F2"/>
    <w:rsid w:val="00A024E9"/>
    <w:rsid w:val="00A03BCD"/>
    <w:rsid w:val="00A05F59"/>
    <w:rsid w:val="00A0764A"/>
    <w:rsid w:val="00A100EE"/>
    <w:rsid w:val="00A134D4"/>
    <w:rsid w:val="00A14642"/>
    <w:rsid w:val="00A14E45"/>
    <w:rsid w:val="00A20B47"/>
    <w:rsid w:val="00A22ABB"/>
    <w:rsid w:val="00A2309B"/>
    <w:rsid w:val="00A242FE"/>
    <w:rsid w:val="00A26B73"/>
    <w:rsid w:val="00A27BF4"/>
    <w:rsid w:val="00A34238"/>
    <w:rsid w:val="00A36E64"/>
    <w:rsid w:val="00A4485C"/>
    <w:rsid w:val="00A45EC6"/>
    <w:rsid w:val="00A462D9"/>
    <w:rsid w:val="00A50336"/>
    <w:rsid w:val="00A50E2C"/>
    <w:rsid w:val="00A515F1"/>
    <w:rsid w:val="00A518D2"/>
    <w:rsid w:val="00A520D2"/>
    <w:rsid w:val="00A5217F"/>
    <w:rsid w:val="00A52F32"/>
    <w:rsid w:val="00A55919"/>
    <w:rsid w:val="00A57FC7"/>
    <w:rsid w:val="00A60BBF"/>
    <w:rsid w:val="00A621E2"/>
    <w:rsid w:val="00A63FC9"/>
    <w:rsid w:val="00A70155"/>
    <w:rsid w:val="00A701E5"/>
    <w:rsid w:val="00A701ED"/>
    <w:rsid w:val="00A70B37"/>
    <w:rsid w:val="00A7217A"/>
    <w:rsid w:val="00A75B03"/>
    <w:rsid w:val="00A81033"/>
    <w:rsid w:val="00A81C64"/>
    <w:rsid w:val="00A8275F"/>
    <w:rsid w:val="00A82F78"/>
    <w:rsid w:val="00A85465"/>
    <w:rsid w:val="00A855A7"/>
    <w:rsid w:val="00A86068"/>
    <w:rsid w:val="00A87632"/>
    <w:rsid w:val="00A919AF"/>
    <w:rsid w:val="00A91D75"/>
    <w:rsid w:val="00A9387F"/>
    <w:rsid w:val="00A94E07"/>
    <w:rsid w:val="00A957D4"/>
    <w:rsid w:val="00AA12EA"/>
    <w:rsid w:val="00AA229C"/>
    <w:rsid w:val="00AA258F"/>
    <w:rsid w:val="00AA409E"/>
    <w:rsid w:val="00AA71DE"/>
    <w:rsid w:val="00AA7277"/>
    <w:rsid w:val="00AB02F5"/>
    <w:rsid w:val="00AB0DC6"/>
    <w:rsid w:val="00AB1229"/>
    <w:rsid w:val="00AB1238"/>
    <w:rsid w:val="00AB6FA1"/>
    <w:rsid w:val="00AB7AF6"/>
    <w:rsid w:val="00AC343A"/>
    <w:rsid w:val="00AC3781"/>
    <w:rsid w:val="00AC47EB"/>
    <w:rsid w:val="00AD1003"/>
    <w:rsid w:val="00AD1A9A"/>
    <w:rsid w:val="00AD1E06"/>
    <w:rsid w:val="00AD3D6B"/>
    <w:rsid w:val="00AD5BFC"/>
    <w:rsid w:val="00AD5F09"/>
    <w:rsid w:val="00AD7CE0"/>
    <w:rsid w:val="00AE1980"/>
    <w:rsid w:val="00AE2E14"/>
    <w:rsid w:val="00AE32B9"/>
    <w:rsid w:val="00AE3A8F"/>
    <w:rsid w:val="00AE4791"/>
    <w:rsid w:val="00AE544A"/>
    <w:rsid w:val="00AF4B82"/>
    <w:rsid w:val="00AF4D1F"/>
    <w:rsid w:val="00AF60F3"/>
    <w:rsid w:val="00AF6C6D"/>
    <w:rsid w:val="00AF7BCD"/>
    <w:rsid w:val="00B022C0"/>
    <w:rsid w:val="00B02D84"/>
    <w:rsid w:val="00B035A8"/>
    <w:rsid w:val="00B102A8"/>
    <w:rsid w:val="00B13323"/>
    <w:rsid w:val="00B1649C"/>
    <w:rsid w:val="00B17380"/>
    <w:rsid w:val="00B21F9F"/>
    <w:rsid w:val="00B2377C"/>
    <w:rsid w:val="00B251BA"/>
    <w:rsid w:val="00B25808"/>
    <w:rsid w:val="00B25902"/>
    <w:rsid w:val="00B271F2"/>
    <w:rsid w:val="00B3477D"/>
    <w:rsid w:val="00B35136"/>
    <w:rsid w:val="00B3523C"/>
    <w:rsid w:val="00B35BD7"/>
    <w:rsid w:val="00B45818"/>
    <w:rsid w:val="00B5050B"/>
    <w:rsid w:val="00B60D4C"/>
    <w:rsid w:val="00B62452"/>
    <w:rsid w:val="00B62844"/>
    <w:rsid w:val="00B6561D"/>
    <w:rsid w:val="00B659D3"/>
    <w:rsid w:val="00B66E7C"/>
    <w:rsid w:val="00B70363"/>
    <w:rsid w:val="00B73250"/>
    <w:rsid w:val="00B74ACA"/>
    <w:rsid w:val="00B74B4D"/>
    <w:rsid w:val="00B77002"/>
    <w:rsid w:val="00B81563"/>
    <w:rsid w:val="00B82038"/>
    <w:rsid w:val="00B82E78"/>
    <w:rsid w:val="00B847AA"/>
    <w:rsid w:val="00B855F2"/>
    <w:rsid w:val="00B85D29"/>
    <w:rsid w:val="00B860EF"/>
    <w:rsid w:val="00B86840"/>
    <w:rsid w:val="00B8745C"/>
    <w:rsid w:val="00B93465"/>
    <w:rsid w:val="00B959C3"/>
    <w:rsid w:val="00B96E3C"/>
    <w:rsid w:val="00B977D0"/>
    <w:rsid w:val="00BA05EA"/>
    <w:rsid w:val="00BA3DF6"/>
    <w:rsid w:val="00BA46A1"/>
    <w:rsid w:val="00BA4E9B"/>
    <w:rsid w:val="00BB0D8A"/>
    <w:rsid w:val="00BB131B"/>
    <w:rsid w:val="00BB4171"/>
    <w:rsid w:val="00BC1B9D"/>
    <w:rsid w:val="00BC3D0A"/>
    <w:rsid w:val="00BC4BFB"/>
    <w:rsid w:val="00BC4F4A"/>
    <w:rsid w:val="00BC5950"/>
    <w:rsid w:val="00BC7E28"/>
    <w:rsid w:val="00BD08B2"/>
    <w:rsid w:val="00BD1EC9"/>
    <w:rsid w:val="00BE2EFC"/>
    <w:rsid w:val="00BE3A53"/>
    <w:rsid w:val="00BE44ED"/>
    <w:rsid w:val="00BF1D71"/>
    <w:rsid w:val="00BF484F"/>
    <w:rsid w:val="00C02E66"/>
    <w:rsid w:val="00C032C6"/>
    <w:rsid w:val="00C036EA"/>
    <w:rsid w:val="00C036F0"/>
    <w:rsid w:val="00C13969"/>
    <w:rsid w:val="00C15FD9"/>
    <w:rsid w:val="00C16D98"/>
    <w:rsid w:val="00C20679"/>
    <w:rsid w:val="00C2144C"/>
    <w:rsid w:val="00C23F4B"/>
    <w:rsid w:val="00C25B56"/>
    <w:rsid w:val="00C264C8"/>
    <w:rsid w:val="00C27754"/>
    <w:rsid w:val="00C316DD"/>
    <w:rsid w:val="00C33B8A"/>
    <w:rsid w:val="00C37114"/>
    <w:rsid w:val="00C37E59"/>
    <w:rsid w:val="00C4070E"/>
    <w:rsid w:val="00C420B4"/>
    <w:rsid w:val="00C43C2B"/>
    <w:rsid w:val="00C45A82"/>
    <w:rsid w:val="00C50FEA"/>
    <w:rsid w:val="00C559A6"/>
    <w:rsid w:val="00C55CED"/>
    <w:rsid w:val="00C56F16"/>
    <w:rsid w:val="00C57AB1"/>
    <w:rsid w:val="00C6323A"/>
    <w:rsid w:val="00C63839"/>
    <w:rsid w:val="00C64C65"/>
    <w:rsid w:val="00C66AF1"/>
    <w:rsid w:val="00C71A4B"/>
    <w:rsid w:val="00C72223"/>
    <w:rsid w:val="00C728A1"/>
    <w:rsid w:val="00C7388E"/>
    <w:rsid w:val="00C7750C"/>
    <w:rsid w:val="00C77DFA"/>
    <w:rsid w:val="00C80444"/>
    <w:rsid w:val="00C80F43"/>
    <w:rsid w:val="00C821A3"/>
    <w:rsid w:val="00C82917"/>
    <w:rsid w:val="00C82F11"/>
    <w:rsid w:val="00C835B4"/>
    <w:rsid w:val="00C84947"/>
    <w:rsid w:val="00C87193"/>
    <w:rsid w:val="00C87BFD"/>
    <w:rsid w:val="00C9003B"/>
    <w:rsid w:val="00C91F3B"/>
    <w:rsid w:val="00C93B9A"/>
    <w:rsid w:val="00C93F8D"/>
    <w:rsid w:val="00C9414A"/>
    <w:rsid w:val="00C949D8"/>
    <w:rsid w:val="00C954A4"/>
    <w:rsid w:val="00C96A80"/>
    <w:rsid w:val="00C97B21"/>
    <w:rsid w:val="00C97F13"/>
    <w:rsid w:val="00CA6E00"/>
    <w:rsid w:val="00CB0217"/>
    <w:rsid w:val="00CB07AB"/>
    <w:rsid w:val="00CB21BF"/>
    <w:rsid w:val="00CB27A1"/>
    <w:rsid w:val="00CB2A93"/>
    <w:rsid w:val="00CB4E3E"/>
    <w:rsid w:val="00CB5EA2"/>
    <w:rsid w:val="00CC08C3"/>
    <w:rsid w:val="00CC2A9D"/>
    <w:rsid w:val="00CC3572"/>
    <w:rsid w:val="00CC6AA4"/>
    <w:rsid w:val="00CD0F1F"/>
    <w:rsid w:val="00CD1956"/>
    <w:rsid w:val="00CD291E"/>
    <w:rsid w:val="00CD3C2A"/>
    <w:rsid w:val="00CE03E6"/>
    <w:rsid w:val="00CE3BFF"/>
    <w:rsid w:val="00CE447E"/>
    <w:rsid w:val="00CE6749"/>
    <w:rsid w:val="00CF19FC"/>
    <w:rsid w:val="00CF223A"/>
    <w:rsid w:val="00CF4EAF"/>
    <w:rsid w:val="00CF7AA5"/>
    <w:rsid w:val="00D00F09"/>
    <w:rsid w:val="00D01A9F"/>
    <w:rsid w:val="00D0251B"/>
    <w:rsid w:val="00D02F2E"/>
    <w:rsid w:val="00D030DF"/>
    <w:rsid w:val="00D032ED"/>
    <w:rsid w:val="00D14363"/>
    <w:rsid w:val="00D17B5C"/>
    <w:rsid w:val="00D204A2"/>
    <w:rsid w:val="00D24073"/>
    <w:rsid w:val="00D24116"/>
    <w:rsid w:val="00D2542C"/>
    <w:rsid w:val="00D26476"/>
    <w:rsid w:val="00D31546"/>
    <w:rsid w:val="00D32F5B"/>
    <w:rsid w:val="00D332C1"/>
    <w:rsid w:val="00D3342A"/>
    <w:rsid w:val="00D35CE4"/>
    <w:rsid w:val="00D406A8"/>
    <w:rsid w:val="00D41498"/>
    <w:rsid w:val="00D428C3"/>
    <w:rsid w:val="00D429FB"/>
    <w:rsid w:val="00D44E4E"/>
    <w:rsid w:val="00D45365"/>
    <w:rsid w:val="00D476F7"/>
    <w:rsid w:val="00D506E2"/>
    <w:rsid w:val="00D50F1E"/>
    <w:rsid w:val="00D51F4A"/>
    <w:rsid w:val="00D52394"/>
    <w:rsid w:val="00D52E80"/>
    <w:rsid w:val="00D535A6"/>
    <w:rsid w:val="00D5401E"/>
    <w:rsid w:val="00D54196"/>
    <w:rsid w:val="00D55CBC"/>
    <w:rsid w:val="00D57D0A"/>
    <w:rsid w:val="00D62BE2"/>
    <w:rsid w:val="00D63001"/>
    <w:rsid w:val="00D65002"/>
    <w:rsid w:val="00D65F73"/>
    <w:rsid w:val="00D66685"/>
    <w:rsid w:val="00D66703"/>
    <w:rsid w:val="00D67B5C"/>
    <w:rsid w:val="00D71071"/>
    <w:rsid w:val="00D71231"/>
    <w:rsid w:val="00D760DB"/>
    <w:rsid w:val="00D764B2"/>
    <w:rsid w:val="00D76FF9"/>
    <w:rsid w:val="00D80C85"/>
    <w:rsid w:val="00D84585"/>
    <w:rsid w:val="00D847E7"/>
    <w:rsid w:val="00D8631A"/>
    <w:rsid w:val="00D86337"/>
    <w:rsid w:val="00D87CD8"/>
    <w:rsid w:val="00D905DE"/>
    <w:rsid w:val="00D931DC"/>
    <w:rsid w:val="00D94410"/>
    <w:rsid w:val="00D94C76"/>
    <w:rsid w:val="00D97C7F"/>
    <w:rsid w:val="00DA0A76"/>
    <w:rsid w:val="00DA560A"/>
    <w:rsid w:val="00DA6A44"/>
    <w:rsid w:val="00DA7FE9"/>
    <w:rsid w:val="00DB11AC"/>
    <w:rsid w:val="00DB1C51"/>
    <w:rsid w:val="00DB249E"/>
    <w:rsid w:val="00DB51EE"/>
    <w:rsid w:val="00DB5633"/>
    <w:rsid w:val="00DB5D83"/>
    <w:rsid w:val="00DC0E5B"/>
    <w:rsid w:val="00DC60DF"/>
    <w:rsid w:val="00DC76BC"/>
    <w:rsid w:val="00DD18F4"/>
    <w:rsid w:val="00DD2D73"/>
    <w:rsid w:val="00DD3675"/>
    <w:rsid w:val="00DD5EB2"/>
    <w:rsid w:val="00DD7DDC"/>
    <w:rsid w:val="00DE0B7B"/>
    <w:rsid w:val="00DE4F57"/>
    <w:rsid w:val="00DE535B"/>
    <w:rsid w:val="00DF1CFA"/>
    <w:rsid w:val="00DF25B7"/>
    <w:rsid w:val="00DF3333"/>
    <w:rsid w:val="00DF3363"/>
    <w:rsid w:val="00DF346B"/>
    <w:rsid w:val="00DF420E"/>
    <w:rsid w:val="00DF535E"/>
    <w:rsid w:val="00E00E75"/>
    <w:rsid w:val="00E037ED"/>
    <w:rsid w:val="00E07880"/>
    <w:rsid w:val="00E13A54"/>
    <w:rsid w:val="00E16C66"/>
    <w:rsid w:val="00E172B2"/>
    <w:rsid w:val="00E211DE"/>
    <w:rsid w:val="00E37B85"/>
    <w:rsid w:val="00E400C2"/>
    <w:rsid w:val="00E4138A"/>
    <w:rsid w:val="00E43587"/>
    <w:rsid w:val="00E440A3"/>
    <w:rsid w:val="00E4611B"/>
    <w:rsid w:val="00E523C3"/>
    <w:rsid w:val="00E52A18"/>
    <w:rsid w:val="00E5388E"/>
    <w:rsid w:val="00E53C6B"/>
    <w:rsid w:val="00E54A2F"/>
    <w:rsid w:val="00E55E42"/>
    <w:rsid w:val="00E57E24"/>
    <w:rsid w:val="00E6016B"/>
    <w:rsid w:val="00E607B8"/>
    <w:rsid w:val="00E63FAE"/>
    <w:rsid w:val="00E65266"/>
    <w:rsid w:val="00E65C06"/>
    <w:rsid w:val="00E7096D"/>
    <w:rsid w:val="00E73DCE"/>
    <w:rsid w:val="00E77F6C"/>
    <w:rsid w:val="00E8233E"/>
    <w:rsid w:val="00E839D5"/>
    <w:rsid w:val="00E876CD"/>
    <w:rsid w:val="00E901CC"/>
    <w:rsid w:val="00E901F7"/>
    <w:rsid w:val="00E914CB"/>
    <w:rsid w:val="00E92E0D"/>
    <w:rsid w:val="00E94B95"/>
    <w:rsid w:val="00E9538A"/>
    <w:rsid w:val="00E95516"/>
    <w:rsid w:val="00E95703"/>
    <w:rsid w:val="00EA659F"/>
    <w:rsid w:val="00EA66DF"/>
    <w:rsid w:val="00EB0360"/>
    <w:rsid w:val="00EB099E"/>
    <w:rsid w:val="00EB358D"/>
    <w:rsid w:val="00EB6B11"/>
    <w:rsid w:val="00EB6C8D"/>
    <w:rsid w:val="00EB78F3"/>
    <w:rsid w:val="00EC3E1C"/>
    <w:rsid w:val="00EC6168"/>
    <w:rsid w:val="00ED2E8C"/>
    <w:rsid w:val="00ED4909"/>
    <w:rsid w:val="00ED4972"/>
    <w:rsid w:val="00ED54FB"/>
    <w:rsid w:val="00ED5E73"/>
    <w:rsid w:val="00ED6905"/>
    <w:rsid w:val="00ED715F"/>
    <w:rsid w:val="00EE04CC"/>
    <w:rsid w:val="00EE5E95"/>
    <w:rsid w:val="00EE6ED3"/>
    <w:rsid w:val="00EF3591"/>
    <w:rsid w:val="00EF6102"/>
    <w:rsid w:val="00EF64C7"/>
    <w:rsid w:val="00EF73AA"/>
    <w:rsid w:val="00F0065A"/>
    <w:rsid w:val="00F0121D"/>
    <w:rsid w:val="00F0128F"/>
    <w:rsid w:val="00F039EC"/>
    <w:rsid w:val="00F04515"/>
    <w:rsid w:val="00F05DC5"/>
    <w:rsid w:val="00F06E24"/>
    <w:rsid w:val="00F1096F"/>
    <w:rsid w:val="00F137D5"/>
    <w:rsid w:val="00F13B47"/>
    <w:rsid w:val="00F14416"/>
    <w:rsid w:val="00F154F8"/>
    <w:rsid w:val="00F17037"/>
    <w:rsid w:val="00F206DE"/>
    <w:rsid w:val="00F20DB9"/>
    <w:rsid w:val="00F20F28"/>
    <w:rsid w:val="00F213BA"/>
    <w:rsid w:val="00F23131"/>
    <w:rsid w:val="00F259A7"/>
    <w:rsid w:val="00F25DA3"/>
    <w:rsid w:val="00F25FD0"/>
    <w:rsid w:val="00F264A3"/>
    <w:rsid w:val="00F322A9"/>
    <w:rsid w:val="00F32B90"/>
    <w:rsid w:val="00F32C05"/>
    <w:rsid w:val="00F3438C"/>
    <w:rsid w:val="00F35C2C"/>
    <w:rsid w:val="00F3633D"/>
    <w:rsid w:val="00F401F4"/>
    <w:rsid w:val="00F40E2C"/>
    <w:rsid w:val="00F45945"/>
    <w:rsid w:val="00F51128"/>
    <w:rsid w:val="00F51D72"/>
    <w:rsid w:val="00F5432D"/>
    <w:rsid w:val="00F55F0B"/>
    <w:rsid w:val="00F55F64"/>
    <w:rsid w:val="00F5728A"/>
    <w:rsid w:val="00F57A2F"/>
    <w:rsid w:val="00F60183"/>
    <w:rsid w:val="00F60481"/>
    <w:rsid w:val="00F6100C"/>
    <w:rsid w:val="00F61854"/>
    <w:rsid w:val="00F630A7"/>
    <w:rsid w:val="00F632C4"/>
    <w:rsid w:val="00F636F4"/>
    <w:rsid w:val="00F639FB"/>
    <w:rsid w:val="00F63FD1"/>
    <w:rsid w:val="00F7052C"/>
    <w:rsid w:val="00F70B58"/>
    <w:rsid w:val="00F72119"/>
    <w:rsid w:val="00F75353"/>
    <w:rsid w:val="00F8008D"/>
    <w:rsid w:val="00F854DE"/>
    <w:rsid w:val="00F85B5E"/>
    <w:rsid w:val="00F908D3"/>
    <w:rsid w:val="00F9108D"/>
    <w:rsid w:val="00F943D5"/>
    <w:rsid w:val="00F957AA"/>
    <w:rsid w:val="00FA0A79"/>
    <w:rsid w:val="00FA2370"/>
    <w:rsid w:val="00FA647A"/>
    <w:rsid w:val="00FB065A"/>
    <w:rsid w:val="00FB1F48"/>
    <w:rsid w:val="00FB4161"/>
    <w:rsid w:val="00FB7F6A"/>
    <w:rsid w:val="00FC05FB"/>
    <w:rsid w:val="00FC0BE9"/>
    <w:rsid w:val="00FC17CF"/>
    <w:rsid w:val="00FC2265"/>
    <w:rsid w:val="00FC2F00"/>
    <w:rsid w:val="00FC3AA9"/>
    <w:rsid w:val="00FC5688"/>
    <w:rsid w:val="00FC6146"/>
    <w:rsid w:val="00FC71B6"/>
    <w:rsid w:val="00FD269A"/>
    <w:rsid w:val="00FD2AC5"/>
    <w:rsid w:val="00FD6526"/>
    <w:rsid w:val="00FD6BB1"/>
    <w:rsid w:val="00FD742E"/>
    <w:rsid w:val="00FE0D74"/>
    <w:rsid w:val="00FE3D2C"/>
    <w:rsid w:val="00FE4489"/>
    <w:rsid w:val="00FF2B05"/>
    <w:rsid w:val="00FF3921"/>
    <w:rsid w:val="00FF5AA5"/>
    <w:rsid w:val="00FF5EA4"/>
    <w:rsid w:val="00FF7DD6"/>
    <w:rsid w:val="0254D22E"/>
    <w:rsid w:val="02D15282"/>
    <w:rsid w:val="056F4230"/>
    <w:rsid w:val="07E55B51"/>
    <w:rsid w:val="0C19B54A"/>
    <w:rsid w:val="173AB87B"/>
    <w:rsid w:val="1898A225"/>
    <w:rsid w:val="1C110C54"/>
    <w:rsid w:val="1D42CE1E"/>
    <w:rsid w:val="1FADE610"/>
    <w:rsid w:val="21647506"/>
    <w:rsid w:val="24384980"/>
    <w:rsid w:val="25B68F5E"/>
    <w:rsid w:val="2853A3C9"/>
    <w:rsid w:val="28925515"/>
    <w:rsid w:val="2AD7E5C9"/>
    <w:rsid w:val="2CEC97F1"/>
    <w:rsid w:val="2E940B73"/>
    <w:rsid w:val="31B2BCA7"/>
    <w:rsid w:val="37DF81D8"/>
    <w:rsid w:val="3A7D8CD0"/>
    <w:rsid w:val="43E18F0A"/>
    <w:rsid w:val="45DB71CB"/>
    <w:rsid w:val="46ADD449"/>
    <w:rsid w:val="49AA2E12"/>
    <w:rsid w:val="4EACF2E4"/>
    <w:rsid w:val="4F33FDD4"/>
    <w:rsid w:val="50CA28BC"/>
    <w:rsid w:val="52E28971"/>
    <w:rsid w:val="53380849"/>
    <w:rsid w:val="552B0A6C"/>
    <w:rsid w:val="5EF48DB8"/>
    <w:rsid w:val="5FD2D60C"/>
    <w:rsid w:val="622A1223"/>
    <w:rsid w:val="639745AD"/>
    <w:rsid w:val="65821B20"/>
    <w:rsid w:val="65B4DAF8"/>
    <w:rsid w:val="6694BAF3"/>
    <w:rsid w:val="67D770C3"/>
    <w:rsid w:val="68AEF150"/>
    <w:rsid w:val="696E34FC"/>
    <w:rsid w:val="6BCBED68"/>
    <w:rsid w:val="6DF85B45"/>
    <w:rsid w:val="6EDB24B9"/>
    <w:rsid w:val="774C848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8AE51DF"/>
  <w15:docId w15:val="{AB3AFC88-E129-4981-8732-E9FE7650B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4E4484" w:themeColor="text1" w:themeTint="BF"/>
        <w:lang w:val="fr-FR" w:eastAsia="ja-JP" w:bidi="ar-SA"/>
      </w:rPr>
    </w:rPrDefault>
    <w:pPrDefault>
      <w:pPr>
        <w:spacing w:after="180" w:line="33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6" w:unhideWhenUsed="1" w:qFormat="1"/>
    <w:lsdException w:name="heading 4" w:semiHidden="1" w:uiPriority="7" w:unhideWhenUsed="1" w:qFormat="1"/>
    <w:lsdException w:name="heading 5" w:semiHidden="1" w:uiPriority="7" w:unhideWhenUsed="1" w:qFormat="1"/>
    <w:lsdException w:name="heading 6" w:semiHidden="1" w:uiPriority="7" w:unhideWhenUsed="1" w:qFormat="1"/>
    <w:lsdException w:name="heading 7" w:semiHidden="1" w:uiPriority="7" w:unhideWhenUsed="1" w:qFormat="1"/>
    <w:lsdException w:name="heading 8" w:semiHidden="1" w:uiPriority="7" w:unhideWhenUsed="1" w:qFormat="1"/>
    <w:lsdException w:name="heading 9" w:semiHidden="1" w:uiPriority="7"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18" w:qFormat="1"/>
    <w:lsdException w:name="List Number 3" w:semiHidden="1" w:uiPriority="18" w:unhideWhenUsed="1"/>
    <w:lsdException w:name="List Number 4" w:semiHidden="1" w:uiPriority="18" w:unhideWhenUsed="1"/>
    <w:lsdException w:name="List Number 5" w:semiHidden="1" w:uiPriority="18" w:unhideWhenUsed="1"/>
    <w:lsdException w:name="Title" w:uiPriority="10"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2"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6"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D75"/>
    <w:pPr>
      <w:spacing w:after="0" w:line="360" w:lineRule="auto"/>
      <w:contextualSpacing/>
    </w:pPr>
    <w:rPr>
      <w:color w:val="262140" w:themeColor="text1"/>
      <w:sz w:val="24"/>
    </w:rPr>
  </w:style>
  <w:style w:type="paragraph" w:styleId="Titre1">
    <w:name w:val="heading 1"/>
    <w:basedOn w:val="Normal"/>
    <w:next w:val="Normal"/>
    <w:link w:val="Titre1Car"/>
    <w:uiPriority w:val="7"/>
    <w:qFormat/>
    <w:rsid w:val="00D55CBC"/>
    <w:pPr>
      <w:pageBreakBefore/>
      <w:spacing w:before="480" w:after="120" w:line="240" w:lineRule="auto"/>
      <w:outlineLvl w:val="0"/>
    </w:pPr>
    <w:rPr>
      <w:rFonts w:asciiTheme="majorHAnsi" w:eastAsiaTheme="majorEastAsia" w:hAnsiTheme="majorHAnsi" w:cstheme="majorBidi"/>
      <w:b/>
      <w:bCs/>
      <w:caps/>
      <w:sz w:val="48"/>
    </w:rPr>
  </w:style>
  <w:style w:type="paragraph" w:styleId="Titre2">
    <w:name w:val="heading 2"/>
    <w:basedOn w:val="Normal"/>
    <w:next w:val="Normal"/>
    <w:link w:val="Titre2Car"/>
    <w:uiPriority w:val="7"/>
    <w:unhideWhenUsed/>
    <w:qFormat/>
    <w:pPr>
      <w:keepNext/>
      <w:keepLines/>
      <w:spacing w:before="240"/>
      <w:outlineLvl w:val="1"/>
    </w:pPr>
    <w:rPr>
      <w:rFonts w:asciiTheme="majorHAnsi" w:eastAsiaTheme="majorEastAsia" w:hAnsiTheme="majorHAnsi" w:cstheme="majorBidi"/>
      <w:b/>
      <w:bCs/>
      <w:sz w:val="28"/>
    </w:rPr>
  </w:style>
  <w:style w:type="paragraph" w:styleId="Titre3">
    <w:name w:val="heading 3"/>
    <w:basedOn w:val="Normal"/>
    <w:next w:val="Normal"/>
    <w:link w:val="Titre3Car"/>
    <w:uiPriority w:val="7"/>
    <w:unhideWhenUsed/>
    <w:qFormat/>
    <w:pPr>
      <w:keepNext/>
      <w:keepLines/>
      <w:spacing w:after="60" w:line="240" w:lineRule="auto"/>
      <w:ind w:left="29" w:right="29"/>
      <w:jc w:val="right"/>
      <w:outlineLvl w:val="2"/>
    </w:pPr>
    <w:rPr>
      <w:rFonts w:asciiTheme="majorHAnsi" w:eastAsiaTheme="majorEastAsia" w:hAnsiTheme="majorHAnsi" w:cstheme="majorBidi"/>
      <w:b/>
      <w:color w:val="ECBD17" w:themeColor="accent1" w:themeShade="BF"/>
      <w:sz w:val="36"/>
      <w:szCs w:val="24"/>
    </w:rPr>
  </w:style>
  <w:style w:type="paragraph" w:styleId="Titre4">
    <w:name w:val="heading 4"/>
    <w:basedOn w:val="Normal"/>
    <w:next w:val="Normal"/>
    <w:link w:val="Titre4Car"/>
    <w:uiPriority w:val="7"/>
    <w:semiHidden/>
    <w:unhideWhenUsed/>
    <w:qFormat/>
    <w:rsid w:val="003B6470"/>
    <w:pPr>
      <w:keepNext/>
      <w:keepLines/>
      <w:spacing w:before="40"/>
      <w:outlineLvl w:val="3"/>
    </w:pPr>
    <w:rPr>
      <w:rFonts w:asciiTheme="majorHAnsi" w:eastAsiaTheme="majorEastAsia" w:hAnsiTheme="majorHAnsi" w:cstheme="majorBidi"/>
      <w:i/>
      <w:iCs/>
      <w:color w:val="ECBD17"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unhideWhenUsed/>
    <w:pPr>
      <w:spacing w:line="240" w:lineRule="auto"/>
      <w:ind w:left="29" w:right="144"/>
    </w:pPr>
    <w:rPr>
      <w:color w:val="ECBD17" w:themeColor="accent1" w:themeShade="BF"/>
    </w:rPr>
  </w:style>
  <w:style w:type="character" w:customStyle="1" w:styleId="PieddepageCar">
    <w:name w:val="Pied de page Car"/>
    <w:basedOn w:val="Policepardfaut"/>
    <w:link w:val="Pieddepage"/>
    <w:uiPriority w:val="99"/>
    <w:rPr>
      <w:color w:val="ECBD17" w:themeColor="accent1" w:themeShade="BF"/>
    </w:rPr>
  </w:style>
  <w:style w:type="paragraph" w:styleId="Sous-titre">
    <w:name w:val="Subtitle"/>
    <w:basedOn w:val="Normal"/>
    <w:link w:val="Sous-titreCar"/>
    <w:uiPriority w:val="2"/>
    <w:unhideWhenUsed/>
    <w:qFormat/>
    <w:rsid w:val="0051384A"/>
    <w:rPr>
      <w:rFonts w:asciiTheme="majorHAnsi" w:hAnsiTheme="majorHAnsi"/>
      <w:b/>
      <w:sz w:val="36"/>
      <w:szCs w:val="36"/>
    </w:rPr>
  </w:style>
  <w:style w:type="paragraph" w:customStyle="1" w:styleId="Page">
    <w:name w:val="Page"/>
    <w:basedOn w:val="Normal"/>
    <w:next w:val="Normal"/>
    <w:uiPriority w:val="97"/>
    <w:unhideWhenUsed/>
    <w:qFormat/>
    <w:pPr>
      <w:spacing w:after="40" w:line="240" w:lineRule="auto"/>
    </w:pPr>
    <w:rPr>
      <w:sz w:val="36"/>
    </w:rPr>
  </w:style>
  <w:style w:type="paragraph" w:styleId="En-tte">
    <w:name w:val="header"/>
    <w:basedOn w:val="Normal"/>
    <w:link w:val="En-tteCar"/>
    <w:uiPriority w:val="99"/>
    <w:pPr>
      <w:spacing w:after="380" w:line="240" w:lineRule="auto"/>
    </w:pPr>
  </w:style>
  <w:style w:type="character" w:customStyle="1" w:styleId="En-tteCar">
    <w:name w:val="En-tête Car"/>
    <w:basedOn w:val="Policepardfaut"/>
    <w:link w:val="En-tte"/>
    <w:uiPriority w:val="99"/>
    <w:rPr>
      <w:color w:val="4E4484" w:themeColor="text1" w:themeTint="BF"/>
      <w:sz w:val="20"/>
    </w:rPr>
  </w:style>
  <w:style w:type="table" w:styleId="Grilledutableau">
    <w:name w:val="Table Grid"/>
    <w:basedOn w:val="TableauNormal"/>
    <w:uiPriority w:val="3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character" w:customStyle="1" w:styleId="Titre3Car">
    <w:name w:val="Titre 3 Car"/>
    <w:basedOn w:val="Policepardfaut"/>
    <w:link w:val="Titre3"/>
    <w:uiPriority w:val="7"/>
    <w:rPr>
      <w:rFonts w:asciiTheme="majorHAnsi" w:eastAsiaTheme="majorEastAsia" w:hAnsiTheme="majorHAnsi" w:cstheme="majorBidi"/>
      <w:b/>
      <w:color w:val="ECBD17" w:themeColor="accent1" w:themeShade="BF"/>
      <w:sz w:val="36"/>
      <w:szCs w:val="24"/>
    </w:rPr>
  </w:style>
  <w:style w:type="paragraph" w:styleId="Titre">
    <w:name w:val="Title"/>
    <w:basedOn w:val="Normal"/>
    <w:link w:val="TitreCar"/>
    <w:uiPriority w:val="10"/>
    <w:qFormat/>
    <w:rsid w:val="00C02E66"/>
    <w:pPr>
      <w:jc w:val="both"/>
    </w:pPr>
    <w:rPr>
      <w:rFonts w:asciiTheme="majorHAnsi" w:hAnsiTheme="majorHAnsi"/>
      <w:b/>
      <w:bCs/>
      <w:sz w:val="48"/>
      <w:szCs w:val="48"/>
    </w:rPr>
  </w:style>
  <w:style w:type="character" w:customStyle="1" w:styleId="TitreCar">
    <w:name w:val="Titre Car"/>
    <w:basedOn w:val="Policepardfaut"/>
    <w:link w:val="Titre"/>
    <w:uiPriority w:val="10"/>
    <w:rsid w:val="001E59F3"/>
    <w:rPr>
      <w:rFonts w:asciiTheme="majorHAnsi" w:hAnsiTheme="majorHAnsi"/>
      <w:b/>
      <w:bCs/>
      <w:color w:val="262140" w:themeColor="text1"/>
      <w:sz w:val="48"/>
      <w:szCs w:val="48"/>
    </w:rPr>
  </w:style>
  <w:style w:type="character" w:styleId="Textedelespacerserv">
    <w:name w:val="Placeholder Text"/>
    <w:basedOn w:val="Policepardfaut"/>
    <w:uiPriority w:val="99"/>
    <w:semiHidden/>
    <w:rPr>
      <w:color w:val="808080"/>
    </w:rPr>
  </w:style>
  <w:style w:type="paragraph" w:styleId="Textedebulles">
    <w:name w:val="Balloon Text"/>
    <w:basedOn w:val="Normal"/>
    <w:link w:val="TextedebullesCar"/>
    <w:uiPriority w:val="99"/>
    <w:semiHidden/>
    <w:unhideWhenUsed/>
    <w:pPr>
      <w:spacing w:line="240" w:lineRule="auto"/>
    </w:pPr>
    <w:rPr>
      <w:rFonts w:ascii="Tahoma" w:hAnsi="Tahoma" w:cs="Tahoma"/>
      <w:sz w:val="16"/>
    </w:rPr>
  </w:style>
  <w:style w:type="character" w:customStyle="1" w:styleId="TextedebullesCar">
    <w:name w:val="Texte de bulles Car"/>
    <w:basedOn w:val="Policepardfaut"/>
    <w:link w:val="Textedebulles"/>
    <w:uiPriority w:val="99"/>
    <w:semiHidden/>
    <w:rPr>
      <w:rFonts w:ascii="Tahoma" w:hAnsi="Tahoma" w:cs="Tahoma"/>
      <w:sz w:val="16"/>
    </w:rPr>
  </w:style>
  <w:style w:type="character" w:styleId="lev">
    <w:name w:val="Strong"/>
    <w:basedOn w:val="Policepardfaut"/>
    <w:uiPriority w:val="6"/>
    <w:qFormat/>
    <w:rPr>
      <w:b/>
      <w:bCs/>
    </w:rPr>
  </w:style>
  <w:style w:type="character" w:customStyle="1" w:styleId="Sous-titreCar">
    <w:name w:val="Sous-titre Car"/>
    <w:basedOn w:val="Policepardfaut"/>
    <w:link w:val="Sous-titre"/>
    <w:uiPriority w:val="2"/>
    <w:rsid w:val="0051384A"/>
    <w:rPr>
      <w:rFonts w:asciiTheme="majorHAnsi" w:hAnsiTheme="majorHAnsi"/>
      <w:b/>
      <w:color w:val="262140" w:themeColor="text1"/>
      <w:sz w:val="36"/>
      <w:szCs w:val="36"/>
    </w:rPr>
  </w:style>
  <w:style w:type="paragraph" w:styleId="Sansinterligne">
    <w:name w:val="No Spacing"/>
    <w:link w:val="SansinterligneCar"/>
    <w:uiPriority w:val="98"/>
    <w:unhideWhenUsed/>
    <w:qFormat/>
    <w:pPr>
      <w:spacing w:after="0" w:line="240" w:lineRule="auto"/>
    </w:pPr>
  </w:style>
  <w:style w:type="paragraph" w:customStyle="1" w:styleId="Coordonnes">
    <w:name w:val="Coordonnées"/>
    <w:basedOn w:val="Normal"/>
    <w:uiPriority w:val="5"/>
    <w:qFormat/>
    <w:pPr>
      <w:spacing w:line="240" w:lineRule="auto"/>
      <w:ind w:left="29" w:right="144"/>
    </w:pPr>
    <w:rPr>
      <w:color w:val="ECBD17" w:themeColor="accent1" w:themeShade="BF"/>
    </w:rPr>
  </w:style>
  <w:style w:type="paragraph" w:styleId="TM1">
    <w:name w:val="toc 1"/>
    <w:basedOn w:val="Normal"/>
    <w:next w:val="Normal"/>
    <w:autoRedefine/>
    <w:uiPriority w:val="39"/>
    <w:unhideWhenUsed/>
    <w:pPr>
      <w:tabs>
        <w:tab w:val="right" w:leader="underscore" w:pos="8424"/>
      </w:tabs>
      <w:spacing w:before="40" w:after="100" w:line="288" w:lineRule="auto"/>
    </w:pPr>
    <w:rPr>
      <w:noProof/>
      <w:kern w:val="20"/>
    </w:rPr>
  </w:style>
  <w:style w:type="character" w:customStyle="1" w:styleId="Titre1Car">
    <w:name w:val="Titre 1 Car"/>
    <w:basedOn w:val="Policepardfaut"/>
    <w:link w:val="Titre1"/>
    <w:uiPriority w:val="7"/>
    <w:rsid w:val="00D55CBC"/>
    <w:rPr>
      <w:rFonts w:asciiTheme="majorHAnsi" w:eastAsiaTheme="majorEastAsia" w:hAnsiTheme="majorHAnsi" w:cstheme="majorBidi"/>
      <w:b/>
      <w:bCs/>
      <w:caps/>
      <w:color w:val="262140" w:themeColor="text1"/>
      <w:sz w:val="48"/>
    </w:rPr>
  </w:style>
  <w:style w:type="paragraph" w:styleId="En-ttedetabledesmatires">
    <w:name w:val="TOC Heading"/>
    <w:basedOn w:val="Titre1"/>
    <w:next w:val="Normal"/>
    <w:uiPriority w:val="39"/>
    <w:unhideWhenUsed/>
    <w:qFormat/>
    <w:rsid w:val="00D476F7"/>
    <w:pPr>
      <w:spacing w:before="0" w:after="360"/>
      <w:outlineLvl w:val="9"/>
    </w:pPr>
    <w:rPr>
      <w:kern w:val="20"/>
      <w:sz w:val="44"/>
    </w:rPr>
  </w:style>
  <w:style w:type="character" w:customStyle="1" w:styleId="Titre2Car">
    <w:name w:val="Titre 2 Car"/>
    <w:basedOn w:val="Policepardfaut"/>
    <w:link w:val="Titre2"/>
    <w:uiPriority w:val="7"/>
    <w:rPr>
      <w:rFonts w:asciiTheme="majorHAnsi" w:eastAsiaTheme="majorEastAsia" w:hAnsiTheme="majorHAnsi" w:cstheme="majorBidi"/>
      <w:b/>
      <w:bCs/>
      <w:color w:val="262140" w:themeColor="text1"/>
      <w:sz w:val="28"/>
    </w:rPr>
  </w:style>
  <w:style w:type="paragraph" w:styleId="Citation">
    <w:name w:val="Quote"/>
    <w:basedOn w:val="Normal"/>
    <w:next w:val="Normal"/>
    <w:link w:val="CitationCar"/>
    <w:uiPriority w:val="3"/>
    <w:unhideWhenUsed/>
    <w:qFormat/>
    <w:rsid w:val="00D55CBC"/>
    <w:pPr>
      <w:spacing w:line="240" w:lineRule="auto"/>
    </w:pPr>
    <w:rPr>
      <w:b/>
      <w:i/>
      <w:iCs/>
      <w:color w:val="ECBD17" w:themeColor="accent1" w:themeShade="BF"/>
      <w:kern w:val="20"/>
      <w:sz w:val="36"/>
    </w:rPr>
  </w:style>
  <w:style w:type="character" w:customStyle="1" w:styleId="CitationCar">
    <w:name w:val="Citation Car"/>
    <w:basedOn w:val="Policepardfaut"/>
    <w:link w:val="Citation"/>
    <w:uiPriority w:val="3"/>
    <w:rsid w:val="00D55CBC"/>
    <w:rPr>
      <w:b/>
      <w:i/>
      <w:iCs/>
      <w:color w:val="ECBD17" w:themeColor="accent1" w:themeShade="BF"/>
      <w:kern w:val="20"/>
      <w:sz w:val="36"/>
    </w:rPr>
  </w:style>
  <w:style w:type="paragraph" w:styleId="Signature">
    <w:name w:val="Signature"/>
    <w:basedOn w:val="Normal"/>
    <w:link w:val="SignatureCar"/>
    <w:uiPriority w:val="8"/>
    <w:unhideWhenUsed/>
    <w:qFormat/>
    <w:rsid w:val="00E523C3"/>
    <w:pPr>
      <w:spacing w:before="720" w:line="312" w:lineRule="auto"/>
    </w:pPr>
    <w:rPr>
      <w:b/>
      <w:kern w:val="20"/>
    </w:rPr>
  </w:style>
  <w:style w:type="character" w:customStyle="1" w:styleId="SignatureCar">
    <w:name w:val="Signature Car"/>
    <w:basedOn w:val="Policepardfaut"/>
    <w:link w:val="Signature"/>
    <w:uiPriority w:val="8"/>
    <w:rsid w:val="00E523C3"/>
    <w:rPr>
      <w:b/>
      <w:color w:val="262140" w:themeColor="text1"/>
      <w:kern w:val="20"/>
      <w:sz w:val="24"/>
    </w:rPr>
  </w:style>
  <w:style w:type="character" w:customStyle="1" w:styleId="SansinterligneCar">
    <w:name w:val="Sans interligne Car"/>
    <w:basedOn w:val="Policepardfaut"/>
    <w:link w:val="Sansinterligne"/>
    <w:uiPriority w:val="98"/>
  </w:style>
  <w:style w:type="paragraph" w:styleId="Listepuces">
    <w:name w:val="List Bullet"/>
    <w:basedOn w:val="Normal"/>
    <w:uiPriority w:val="11"/>
    <w:qFormat/>
    <w:rsid w:val="002063EE"/>
    <w:pPr>
      <w:numPr>
        <w:numId w:val="1"/>
      </w:numPr>
      <w:spacing w:before="40" w:after="40" w:line="288" w:lineRule="auto"/>
    </w:pPr>
    <w:rPr>
      <w:szCs w:val="22"/>
      <w:lang w:eastAsia="en-US"/>
    </w:rPr>
  </w:style>
  <w:style w:type="paragraph" w:styleId="Listenumros">
    <w:name w:val="List Number"/>
    <w:basedOn w:val="Listenumros2"/>
    <w:uiPriority w:val="9"/>
    <w:unhideWhenUsed/>
    <w:qFormat/>
    <w:rsid w:val="00D476F7"/>
    <w:pPr>
      <w:numPr>
        <w:numId w:val="3"/>
      </w:numPr>
    </w:pPr>
  </w:style>
  <w:style w:type="paragraph" w:styleId="Listenumros2">
    <w:name w:val="List Number 2"/>
    <w:basedOn w:val="Normal"/>
    <w:uiPriority w:val="10"/>
    <w:qFormat/>
    <w:rsid w:val="001865F2"/>
    <w:pPr>
      <w:numPr>
        <w:numId w:val="2"/>
      </w:numPr>
    </w:pPr>
  </w:style>
  <w:style w:type="table" w:customStyle="1" w:styleId="Tableaufinancier">
    <w:name w:val="Tableau financier"/>
    <w:basedOn w:val="TableauNormal"/>
    <w:uiPriority w:val="99"/>
    <w:rsid w:val="00944D7A"/>
    <w:pPr>
      <w:spacing w:before="60" w:after="60" w:line="240" w:lineRule="auto"/>
      <w:jc w:val="right"/>
    </w:pPr>
    <w:tblPr>
      <w:tblBorders>
        <w:top w:val="single" w:sz="8" w:space="0" w:color="262140" w:themeColor="text1"/>
        <w:left w:val="single" w:sz="8" w:space="0" w:color="262140" w:themeColor="text1"/>
        <w:bottom w:val="single" w:sz="24" w:space="0" w:color="262140" w:themeColor="text1"/>
        <w:right w:val="single" w:sz="8" w:space="0" w:color="262140" w:themeColor="text1"/>
        <w:insideH w:val="single" w:sz="8" w:space="0" w:color="262140" w:themeColor="text1"/>
        <w:insideV w:val="single" w:sz="8" w:space="0" w:color="262140" w:themeColor="text1"/>
      </w:tblBorders>
      <w:tblCellMar>
        <w:left w:w="72" w:type="dxa"/>
        <w:right w:w="360" w:type="dxa"/>
      </w:tblCellMar>
    </w:tblPr>
    <w:tblStylePr w:type="firstRow">
      <w:pPr>
        <w:wordWrap/>
        <w:spacing w:beforeLines="0" w:before="40" w:beforeAutospacing="0" w:afterLines="0" w:after="40" w:afterAutospacing="0"/>
        <w:jc w:val="center"/>
      </w:pPr>
      <w:rPr>
        <w:rFonts w:asciiTheme="majorHAnsi" w:hAnsiTheme="majorHAnsi"/>
        <w:b/>
        <w:i w:val="0"/>
        <w:caps w:val="0"/>
        <w:smallCaps w:val="0"/>
        <w:color w:val="262140" w:themeColor="text1"/>
        <w:sz w:val="22"/>
      </w:rPr>
    </w:tblStylePr>
    <w:tblStylePr w:type="firstCol">
      <w:pPr>
        <w:wordWrap/>
        <w:jc w:val="left"/>
      </w:pPr>
      <w:rPr>
        <w:b/>
        <w:color w:val="262140" w:themeColor="text1"/>
      </w:rPr>
    </w:tblStylePr>
  </w:style>
  <w:style w:type="character" w:styleId="Marquedecommentaire">
    <w:name w:val="annotation reference"/>
    <w:basedOn w:val="Policepardfaut"/>
    <w:uiPriority w:val="99"/>
    <w:semiHidden/>
    <w:unhideWhenUsed/>
    <w:rPr>
      <w:sz w:val="16"/>
    </w:rPr>
  </w:style>
  <w:style w:type="paragraph" w:styleId="Commentaire">
    <w:name w:val="annotation text"/>
    <w:basedOn w:val="Normal"/>
    <w:link w:val="CommentaireCar"/>
    <w:uiPriority w:val="99"/>
    <w:semiHidden/>
    <w:unhideWhenUsed/>
    <w:pPr>
      <w:spacing w:line="240" w:lineRule="auto"/>
    </w:pPr>
  </w:style>
  <w:style w:type="character" w:customStyle="1" w:styleId="CommentaireCar">
    <w:name w:val="Commentaire Car"/>
    <w:basedOn w:val="Policepardfaut"/>
    <w:link w:val="Commentaire"/>
    <w:uiPriority w:val="99"/>
    <w:semiHidden/>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b/>
      <w:bCs/>
    </w:rPr>
  </w:style>
  <w:style w:type="table" w:styleId="Ombrageclair">
    <w:name w:val="Light Shading"/>
    <w:basedOn w:val="TableauNormal"/>
    <w:uiPriority w:val="60"/>
    <w:pPr>
      <w:spacing w:after="0" w:line="240" w:lineRule="auto"/>
    </w:pPr>
    <w:rPr>
      <w:color w:val="1C182F" w:themeColor="text1" w:themeShade="BF"/>
    </w:rPr>
    <w:tblPr>
      <w:tblStyleRowBandSize w:val="1"/>
      <w:tblStyleColBandSize w:val="1"/>
      <w:tblBorders>
        <w:top w:val="single" w:sz="8" w:space="0" w:color="262140" w:themeColor="text1"/>
        <w:bottom w:val="single" w:sz="8" w:space="0" w:color="262140" w:themeColor="text1"/>
      </w:tblBorders>
    </w:tblPr>
    <w:tblStylePr w:type="fir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la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BBDC" w:themeFill="text1" w:themeFillTint="3F"/>
      </w:tcPr>
    </w:tblStylePr>
    <w:tblStylePr w:type="band1Horz">
      <w:tblPr/>
      <w:tcPr>
        <w:tcBorders>
          <w:left w:val="nil"/>
          <w:right w:val="nil"/>
          <w:insideH w:val="nil"/>
          <w:insideV w:val="nil"/>
        </w:tcBorders>
        <w:shd w:val="clear" w:color="auto" w:fill="C0BBDC" w:themeFill="text1" w:themeFillTint="3F"/>
      </w:tcPr>
    </w:tblStylePr>
  </w:style>
  <w:style w:type="paragraph" w:customStyle="1" w:styleId="Organisation">
    <w:name w:val="Organisation"/>
    <w:basedOn w:val="Normal"/>
    <w:uiPriority w:val="4"/>
    <w:qFormat/>
    <w:pPr>
      <w:spacing w:after="60" w:line="240" w:lineRule="auto"/>
      <w:ind w:left="-2318" w:right="29"/>
    </w:pPr>
    <w:rPr>
      <w:b/>
      <w:bCs/>
      <w:color w:val="ECBD17" w:themeColor="accent1" w:themeShade="BF"/>
      <w:sz w:val="36"/>
    </w:rPr>
  </w:style>
  <w:style w:type="paragraph" w:styleId="Lgende">
    <w:name w:val="caption"/>
    <w:basedOn w:val="Normal"/>
    <w:uiPriority w:val="35"/>
    <w:qFormat/>
    <w:rsid w:val="00577305"/>
    <w:pPr>
      <w:spacing w:after="120" w:line="240" w:lineRule="auto"/>
    </w:pPr>
    <w:rPr>
      <w:iCs/>
      <w:color w:val="auto"/>
      <w:sz w:val="18"/>
      <w:szCs w:val="18"/>
    </w:rPr>
  </w:style>
  <w:style w:type="paragraph" w:styleId="Citationintense">
    <w:name w:val="Intense Quote"/>
    <w:basedOn w:val="Normal"/>
    <w:next w:val="Normal"/>
    <w:link w:val="CitationintenseCar"/>
    <w:uiPriority w:val="30"/>
    <w:semiHidden/>
    <w:qFormat/>
    <w:rsid w:val="00FE3D2C"/>
    <w:pPr>
      <w:pBdr>
        <w:top w:val="single" w:sz="4" w:space="10" w:color="ECBD17" w:themeColor="accent1" w:themeShade="BF"/>
        <w:bottom w:val="single" w:sz="4" w:space="10" w:color="ECBD17" w:themeColor="accent1" w:themeShade="BF"/>
      </w:pBdr>
      <w:spacing w:before="360" w:after="360"/>
      <w:ind w:left="864" w:right="864"/>
      <w:jc w:val="center"/>
    </w:pPr>
    <w:rPr>
      <w:i/>
      <w:iCs/>
      <w:color w:val="ECBD17" w:themeColor="accent1" w:themeShade="BF"/>
    </w:rPr>
  </w:style>
  <w:style w:type="character" w:customStyle="1" w:styleId="CitationintenseCar">
    <w:name w:val="Citation intense Car"/>
    <w:basedOn w:val="Policepardfaut"/>
    <w:link w:val="Citationintense"/>
    <w:uiPriority w:val="30"/>
    <w:semiHidden/>
    <w:rsid w:val="00FE3D2C"/>
    <w:rPr>
      <w:i/>
      <w:iCs/>
      <w:color w:val="ECBD17" w:themeColor="accent1" w:themeShade="BF"/>
    </w:rPr>
  </w:style>
  <w:style w:type="paragraph" w:customStyle="1" w:styleId="Miseenvidence2">
    <w:name w:val="Mise en évidence 2"/>
    <w:basedOn w:val="Normal"/>
    <w:link w:val="Caractredemiseenvidence2"/>
    <w:uiPriority w:val="8"/>
    <w:qFormat/>
    <w:rsid w:val="002063EE"/>
    <w:pPr>
      <w:spacing w:before="240" w:after="240" w:line="288" w:lineRule="auto"/>
    </w:pPr>
    <w:rPr>
      <w:b/>
      <w:spacing w:val="20"/>
    </w:rPr>
  </w:style>
  <w:style w:type="character" w:customStyle="1" w:styleId="Caractredemiseenvidence2">
    <w:name w:val="Caractère de mise en évidence 2"/>
    <w:basedOn w:val="Policepardfaut"/>
    <w:link w:val="Miseenvidence2"/>
    <w:uiPriority w:val="8"/>
    <w:rsid w:val="002063EE"/>
    <w:rPr>
      <w:b/>
      <w:color w:val="262140" w:themeColor="text1"/>
      <w:spacing w:val="20"/>
      <w:sz w:val="24"/>
    </w:rPr>
  </w:style>
  <w:style w:type="paragraph" w:styleId="TM2">
    <w:name w:val="toc 2"/>
    <w:basedOn w:val="Normal"/>
    <w:next w:val="Normal"/>
    <w:autoRedefine/>
    <w:uiPriority w:val="39"/>
    <w:unhideWhenUsed/>
    <w:rsid w:val="00E523C3"/>
    <w:pPr>
      <w:spacing w:after="100"/>
      <w:ind w:left="240"/>
    </w:pPr>
  </w:style>
  <w:style w:type="character" w:styleId="Lienhypertexte">
    <w:name w:val="Hyperlink"/>
    <w:basedOn w:val="Policepardfaut"/>
    <w:uiPriority w:val="99"/>
    <w:unhideWhenUsed/>
    <w:rsid w:val="00E523C3"/>
    <w:rPr>
      <w:color w:val="ECBE18" w:themeColor="hyperlink"/>
      <w:u w:val="single"/>
    </w:rPr>
  </w:style>
  <w:style w:type="table" w:styleId="TableauListe1Clair-Accentuation6">
    <w:name w:val="List Table 1 Light Accent 6"/>
    <w:basedOn w:val="TableauNormal"/>
    <w:uiPriority w:val="46"/>
    <w:rsid w:val="002063EE"/>
    <w:pPr>
      <w:spacing w:after="0" w:line="240" w:lineRule="auto"/>
    </w:pPr>
    <w:tblPr>
      <w:tblStyleRowBandSize w:val="1"/>
      <w:tblStyleColBandSize w:val="1"/>
    </w:tblPr>
    <w:tblStylePr w:type="firstRow">
      <w:rPr>
        <w:b/>
        <w:bCs/>
      </w:rPr>
      <w:tblPr/>
      <w:tcPr>
        <w:tcBorders>
          <w:bottom w:val="single" w:sz="4" w:space="0" w:color="7E7EB9" w:themeColor="accent6" w:themeTint="99"/>
        </w:tcBorders>
      </w:tcPr>
    </w:tblStylePr>
    <w:tblStylePr w:type="lastRow">
      <w:rPr>
        <w:b/>
        <w:bCs/>
      </w:rPr>
      <w:tblPr/>
      <w:tcPr>
        <w:tcBorders>
          <w:top w:val="single" w:sz="4" w:space="0" w:color="7E7EB9" w:themeColor="accent6" w:themeTint="99"/>
        </w:tcBorders>
      </w:tcPr>
    </w:tblStylePr>
    <w:tblStylePr w:type="firstCol">
      <w:rPr>
        <w:b/>
        <w:bCs/>
      </w:rPr>
    </w:tblStylePr>
    <w:tblStylePr w:type="lastCol">
      <w:rPr>
        <w:b/>
        <w:bCs/>
      </w:rPr>
    </w:tblStylePr>
    <w:tblStylePr w:type="band1Vert">
      <w:tblPr/>
      <w:tcPr>
        <w:shd w:val="clear" w:color="auto" w:fill="D4D4E8" w:themeFill="accent6" w:themeFillTint="33"/>
      </w:tcPr>
    </w:tblStylePr>
    <w:tblStylePr w:type="band1Horz">
      <w:tblPr/>
      <w:tcPr>
        <w:shd w:val="clear" w:color="auto" w:fill="D4D4E8" w:themeFill="accent6" w:themeFillTint="33"/>
      </w:tcPr>
    </w:tblStylePr>
  </w:style>
  <w:style w:type="paragraph" w:styleId="Paragraphedeliste">
    <w:name w:val="List Paragraph"/>
    <w:basedOn w:val="Normal"/>
    <w:uiPriority w:val="34"/>
    <w:qFormat/>
    <w:rsid w:val="001B1420"/>
    <w:pPr>
      <w:ind w:left="720"/>
    </w:pPr>
  </w:style>
  <w:style w:type="character" w:customStyle="1" w:styleId="Titre4Car">
    <w:name w:val="Titre 4 Car"/>
    <w:basedOn w:val="Policepardfaut"/>
    <w:link w:val="Titre4"/>
    <w:uiPriority w:val="7"/>
    <w:semiHidden/>
    <w:rsid w:val="003B6470"/>
    <w:rPr>
      <w:rFonts w:asciiTheme="majorHAnsi" w:eastAsiaTheme="majorEastAsia" w:hAnsiTheme="majorHAnsi" w:cstheme="majorBidi"/>
      <w:i/>
      <w:iCs/>
      <w:color w:val="ECBD17" w:themeColor="accent1" w:themeShade="BF"/>
      <w:sz w:val="24"/>
    </w:rPr>
  </w:style>
  <w:style w:type="table" w:styleId="TableauGrille5Fonc">
    <w:name w:val="Grid Table 5 Dark"/>
    <w:basedOn w:val="TableauNormal"/>
    <w:uiPriority w:val="50"/>
    <w:rsid w:val="005E411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8E3"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214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214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214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2140" w:themeFill="text1"/>
      </w:tcPr>
    </w:tblStylePr>
    <w:tblStylePr w:type="band1Vert">
      <w:tblPr/>
      <w:tcPr>
        <w:shd w:val="clear" w:color="auto" w:fill="9A91C6" w:themeFill="text1" w:themeFillTint="66"/>
      </w:tcPr>
    </w:tblStylePr>
    <w:tblStylePr w:type="band1Horz">
      <w:tblPr/>
      <w:tcPr>
        <w:shd w:val="clear" w:color="auto" w:fill="9A91C6" w:themeFill="text1" w:themeFillTint="66"/>
      </w:tcPr>
    </w:tblStylePr>
  </w:style>
  <w:style w:type="table" w:styleId="TableauGrille5Fonc-Accentuation4">
    <w:name w:val="Grid Table 5 Dark Accent 4"/>
    <w:basedOn w:val="TableauNormal"/>
    <w:uiPriority w:val="50"/>
    <w:rsid w:val="00D4536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DD8ED"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F4B83"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F4B83"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F4B83"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F4B83" w:themeFill="accent4"/>
      </w:tcPr>
    </w:tblStylePr>
    <w:tblStylePr w:type="band1Vert">
      <w:tblPr/>
      <w:tcPr>
        <w:shd w:val="clear" w:color="auto" w:fill="9DB2DC" w:themeFill="accent4" w:themeFillTint="66"/>
      </w:tcPr>
    </w:tblStylePr>
    <w:tblStylePr w:type="band1Horz">
      <w:tblPr/>
      <w:tcPr>
        <w:shd w:val="clear" w:color="auto" w:fill="9DB2DC" w:themeFill="accent4" w:themeFillTint="66"/>
      </w:tcPr>
    </w:tblStylePr>
  </w:style>
  <w:style w:type="table" w:styleId="TableauGrille5Fonc-Accentuation1">
    <w:name w:val="Grid Table 5 Dark Accent 1"/>
    <w:basedOn w:val="TableauNormal"/>
    <w:uiPriority w:val="50"/>
    <w:rsid w:val="00D4536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F6E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3D56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3D56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3D56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3D569" w:themeFill="accent1"/>
      </w:tcPr>
    </w:tblStylePr>
    <w:tblStylePr w:type="band1Vert">
      <w:tblPr/>
      <w:tcPr>
        <w:shd w:val="clear" w:color="auto" w:fill="FAEEC2" w:themeFill="accent1" w:themeFillTint="66"/>
      </w:tcPr>
    </w:tblStylePr>
    <w:tblStylePr w:type="band1Horz">
      <w:tblPr/>
      <w:tcPr>
        <w:shd w:val="clear" w:color="auto" w:fill="FAEEC2" w:themeFill="accent1" w:themeFillTint="66"/>
      </w:tcPr>
    </w:tblStylePr>
  </w:style>
  <w:style w:type="character" w:styleId="Mentionnonrsolue">
    <w:name w:val="Unresolved Mention"/>
    <w:basedOn w:val="Policepardfaut"/>
    <w:uiPriority w:val="99"/>
    <w:semiHidden/>
    <w:unhideWhenUsed/>
    <w:rsid w:val="00AE32B9"/>
    <w:rPr>
      <w:color w:val="605E5C"/>
      <w:shd w:val="clear" w:color="auto" w:fill="E1DFDD"/>
    </w:rPr>
  </w:style>
  <w:style w:type="table" w:styleId="TableauGrille4">
    <w:name w:val="Grid Table 4"/>
    <w:basedOn w:val="TableauNormal"/>
    <w:uiPriority w:val="49"/>
    <w:rsid w:val="00DF3333"/>
    <w:pPr>
      <w:spacing w:after="0" w:line="240" w:lineRule="auto"/>
    </w:pPr>
    <w:tblPr>
      <w:tblStyleRowBandSize w:val="1"/>
      <w:tblStyleColBandSize w:val="1"/>
      <w:tblBorders>
        <w:top w:val="single" w:sz="4" w:space="0" w:color="685BAA" w:themeColor="text1" w:themeTint="99"/>
        <w:left w:val="single" w:sz="4" w:space="0" w:color="685BAA" w:themeColor="text1" w:themeTint="99"/>
        <w:bottom w:val="single" w:sz="4" w:space="0" w:color="685BAA" w:themeColor="text1" w:themeTint="99"/>
        <w:right w:val="single" w:sz="4" w:space="0" w:color="685BAA" w:themeColor="text1" w:themeTint="99"/>
        <w:insideH w:val="single" w:sz="4" w:space="0" w:color="685BAA" w:themeColor="text1" w:themeTint="99"/>
        <w:insideV w:val="single" w:sz="4" w:space="0" w:color="685BAA" w:themeColor="text1" w:themeTint="99"/>
      </w:tblBorders>
    </w:tblPr>
    <w:tblStylePr w:type="firstRow">
      <w:rPr>
        <w:b/>
        <w:bCs/>
        <w:color w:val="FFFFFF" w:themeColor="background1"/>
      </w:rPr>
      <w:tblPr/>
      <w:tcPr>
        <w:tcBorders>
          <w:top w:val="single" w:sz="4" w:space="0" w:color="262140" w:themeColor="text1"/>
          <w:left w:val="single" w:sz="4" w:space="0" w:color="262140" w:themeColor="text1"/>
          <w:bottom w:val="single" w:sz="4" w:space="0" w:color="262140" w:themeColor="text1"/>
          <w:right w:val="single" w:sz="4" w:space="0" w:color="262140" w:themeColor="text1"/>
          <w:insideH w:val="nil"/>
          <w:insideV w:val="nil"/>
        </w:tcBorders>
        <w:shd w:val="clear" w:color="auto" w:fill="262140" w:themeFill="text1"/>
      </w:tcPr>
    </w:tblStylePr>
    <w:tblStylePr w:type="lastRow">
      <w:rPr>
        <w:b/>
        <w:bCs/>
      </w:rPr>
      <w:tblPr/>
      <w:tcPr>
        <w:tcBorders>
          <w:top w:val="double" w:sz="4" w:space="0" w:color="262140" w:themeColor="text1"/>
        </w:tcBorders>
      </w:tcPr>
    </w:tblStylePr>
    <w:tblStylePr w:type="firstCol">
      <w:rPr>
        <w:b/>
        <w:bCs/>
      </w:rPr>
    </w:tblStylePr>
    <w:tblStylePr w:type="lastCol">
      <w:rPr>
        <w:b/>
        <w:bCs/>
      </w:rPr>
    </w:tblStylePr>
    <w:tblStylePr w:type="band1Vert">
      <w:tblPr/>
      <w:tcPr>
        <w:shd w:val="clear" w:color="auto" w:fill="CCC8E3" w:themeFill="text1" w:themeFillTint="33"/>
      </w:tcPr>
    </w:tblStylePr>
    <w:tblStylePr w:type="band1Horz">
      <w:tblPr/>
      <w:tcPr>
        <w:shd w:val="clear" w:color="auto" w:fill="CCC8E3" w:themeFill="text1" w:themeFillTint="33"/>
      </w:tcPr>
    </w:tblStylePr>
  </w:style>
  <w:style w:type="paragraph" w:styleId="NormalWeb">
    <w:name w:val="Normal (Web)"/>
    <w:basedOn w:val="Normal"/>
    <w:uiPriority w:val="99"/>
    <w:semiHidden/>
    <w:unhideWhenUsed/>
    <w:rsid w:val="00C559A6"/>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25730">
      <w:bodyDiv w:val="1"/>
      <w:marLeft w:val="0"/>
      <w:marRight w:val="0"/>
      <w:marTop w:val="0"/>
      <w:marBottom w:val="0"/>
      <w:divBdr>
        <w:top w:val="none" w:sz="0" w:space="0" w:color="auto"/>
        <w:left w:val="none" w:sz="0" w:space="0" w:color="auto"/>
        <w:bottom w:val="none" w:sz="0" w:space="0" w:color="auto"/>
        <w:right w:val="none" w:sz="0" w:space="0" w:color="auto"/>
      </w:divBdr>
    </w:div>
    <w:div w:id="25565349">
      <w:bodyDiv w:val="1"/>
      <w:marLeft w:val="0"/>
      <w:marRight w:val="0"/>
      <w:marTop w:val="0"/>
      <w:marBottom w:val="0"/>
      <w:divBdr>
        <w:top w:val="none" w:sz="0" w:space="0" w:color="auto"/>
        <w:left w:val="none" w:sz="0" w:space="0" w:color="auto"/>
        <w:bottom w:val="none" w:sz="0" w:space="0" w:color="auto"/>
        <w:right w:val="none" w:sz="0" w:space="0" w:color="auto"/>
      </w:divBdr>
    </w:div>
    <w:div w:id="45643722">
      <w:bodyDiv w:val="1"/>
      <w:marLeft w:val="0"/>
      <w:marRight w:val="0"/>
      <w:marTop w:val="0"/>
      <w:marBottom w:val="0"/>
      <w:divBdr>
        <w:top w:val="none" w:sz="0" w:space="0" w:color="auto"/>
        <w:left w:val="none" w:sz="0" w:space="0" w:color="auto"/>
        <w:bottom w:val="none" w:sz="0" w:space="0" w:color="auto"/>
        <w:right w:val="none" w:sz="0" w:space="0" w:color="auto"/>
      </w:divBdr>
    </w:div>
    <w:div w:id="82536200">
      <w:bodyDiv w:val="1"/>
      <w:marLeft w:val="0"/>
      <w:marRight w:val="0"/>
      <w:marTop w:val="0"/>
      <w:marBottom w:val="0"/>
      <w:divBdr>
        <w:top w:val="none" w:sz="0" w:space="0" w:color="auto"/>
        <w:left w:val="none" w:sz="0" w:space="0" w:color="auto"/>
        <w:bottom w:val="none" w:sz="0" w:space="0" w:color="auto"/>
        <w:right w:val="none" w:sz="0" w:space="0" w:color="auto"/>
      </w:divBdr>
    </w:div>
    <w:div w:id="98989830">
      <w:bodyDiv w:val="1"/>
      <w:marLeft w:val="0"/>
      <w:marRight w:val="0"/>
      <w:marTop w:val="0"/>
      <w:marBottom w:val="0"/>
      <w:divBdr>
        <w:top w:val="none" w:sz="0" w:space="0" w:color="auto"/>
        <w:left w:val="none" w:sz="0" w:space="0" w:color="auto"/>
        <w:bottom w:val="none" w:sz="0" w:space="0" w:color="auto"/>
        <w:right w:val="none" w:sz="0" w:space="0" w:color="auto"/>
      </w:divBdr>
    </w:div>
    <w:div w:id="160900211">
      <w:bodyDiv w:val="1"/>
      <w:marLeft w:val="0"/>
      <w:marRight w:val="0"/>
      <w:marTop w:val="0"/>
      <w:marBottom w:val="0"/>
      <w:divBdr>
        <w:top w:val="none" w:sz="0" w:space="0" w:color="auto"/>
        <w:left w:val="none" w:sz="0" w:space="0" w:color="auto"/>
        <w:bottom w:val="none" w:sz="0" w:space="0" w:color="auto"/>
        <w:right w:val="none" w:sz="0" w:space="0" w:color="auto"/>
      </w:divBdr>
    </w:div>
    <w:div w:id="256645862">
      <w:bodyDiv w:val="1"/>
      <w:marLeft w:val="0"/>
      <w:marRight w:val="0"/>
      <w:marTop w:val="0"/>
      <w:marBottom w:val="0"/>
      <w:divBdr>
        <w:top w:val="none" w:sz="0" w:space="0" w:color="auto"/>
        <w:left w:val="none" w:sz="0" w:space="0" w:color="auto"/>
        <w:bottom w:val="none" w:sz="0" w:space="0" w:color="auto"/>
        <w:right w:val="none" w:sz="0" w:space="0" w:color="auto"/>
      </w:divBdr>
    </w:div>
    <w:div w:id="296301861">
      <w:bodyDiv w:val="1"/>
      <w:marLeft w:val="0"/>
      <w:marRight w:val="0"/>
      <w:marTop w:val="0"/>
      <w:marBottom w:val="0"/>
      <w:divBdr>
        <w:top w:val="none" w:sz="0" w:space="0" w:color="auto"/>
        <w:left w:val="none" w:sz="0" w:space="0" w:color="auto"/>
        <w:bottom w:val="none" w:sz="0" w:space="0" w:color="auto"/>
        <w:right w:val="none" w:sz="0" w:space="0" w:color="auto"/>
      </w:divBdr>
    </w:div>
    <w:div w:id="305934813">
      <w:bodyDiv w:val="1"/>
      <w:marLeft w:val="0"/>
      <w:marRight w:val="0"/>
      <w:marTop w:val="0"/>
      <w:marBottom w:val="0"/>
      <w:divBdr>
        <w:top w:val="none" w:sz="0" w:space="0" w:color="auto"/>
        <w:left w:val="none" w:sz="0" w:space="0" w:color="auto"/>
        <w:bottom w:val="none" w:sz="0" w:space="0" w:color="auto"/>
        <w:right w:val="none" w:sz="0" w:space="0" w:color="auto"/>
      </w:divBdr>
    </w:div>
    <w:div w:id="328139918">
      <w:bodyDiv w:val="1"/>
      <w:marLeft w:val="0"/>
      <w:marRight w:val="0"/>
      <w:marTop w:val="0"/>
      <w:marBottom w:val="0"/>
      <w:divBdr>
        <w:top w:val="none" w:sz="0" w:space="0" w:color="auto"/>
        <w:left w:val="none" w:sz="0" w:space="0" w:color="auto"/>
        <w:bottom w:val="none" w:sz="0" w:space="0" w:color="auto"/>
        <w:right w:val="none" w:sz="0" w:space="0" w:color="auto"/>
      </w:divBdr>
    </w:div>
    <w:div w:id="329456452">
      <w:bodyDiv w:val="1"/>
      <w:marLeft w:val="0"/>
      <w:marRight w:val="0"/>
      <w:marTop w:val="0"/>
      <w:marBottom w:val="0"/>
      <w:divBdr>
        <w:top w:val="none" w:sz="0" w:space="0" w:color="auto"/>
        <w:left w:val="none" w:sz="0" w:space="0" w:color="auto"/>
        <w:bottom w:val="none" w:sz="0" w:space="0" w:color="auto"/>
        <w:right w:val="none" w:sz="0" w:space="0" w:color="auto"/>
      </w:divBdr>
    </w:div>
    <w:div w:id="462234262">
      <w:bodyDiv w:val="1"/>
      <w:marLeft w:val="0"/>
      <w:marRight w:val="0"/>
      <w:marTop w:val="0"/>
      <w:marBottom w:val="0"/>
      <w:divBdr>
        <w:top w:val="none" w:sz="0" w:space="0" w:color="auto"/>
        <w:left w:val="none" w:sz="0" w:space="0" w:color="auto"/>
        <w:bottom w:val="none" w:sz="0" w:space="0" w:color="auto"/>
        <w:right w:val="none" w:sz="0" w:space="0" w:color="auto"/>
      </w:divBdr>
    </w:div>
    <w:div w:id="462625500">
      <w:bodyDiv w:val="1"/>
      <w:marLeft w:val="0"/>
      <w:marRight w:val="0"/>
      <w:marTop w:val="0"/>
      <w:marBottom w:val="0"/>
      <w:divBdr>
        <w:top w:val="none" w:sz="0" w:space="0" w:color="auto"/>
        <w:left w:val="none" w:sz="0" w:space="0" w:color="auto"/>
        <w:bottom w:val="none" w:sz="0" w:space="0" w:color="auto"/>
        <w:right w:val="none" w:sz="0" w:space="0" w:color="auto"/>
      </w:divBdr>
    </w:div>
    <w:div w:id="464468299">
      <w:bodyDiv w:val="1"/>
      <w:marLeft w:val="0"/>
      <w:marRight w:val="0"/>
      <w:marTop w:val="0"/>
      <w:marBottom w:val="0"/>
      <w:divBdr>
        <w:top w:val="none" w:sz="0" w:space="0" w:color="auto"/>
        <w:left w:val="none" w:sz="0" w:space="0" w:color="auto"/>
        <w:bottom w:val="none" w:sz="0" w:space="0" w:color="auto"/>
        <w:right w:val="none" w:sz="0" w:space="0" w:color="auto"/>
      </w:divBdr>
    </w:div>
    <w:div w:id="478689584">
      <w:bodyDiv w:val="1"/>
      <w:marLeft w:val="0"/>
      <w:marRight w:val="0"/>
      <w:marTop w:val="0"/>
      <w:marBottom w:val="0"/>
      <w:divBdr>
        <w:top w:val="none" w:sz="0" w:space="0" w:color="auto"/>
        <w:left w:val="none" w:sz="0" w:space="0" w:color="auto"/>
        <w:bottom w:val="none" w:sz="0" w:space="0" w:color="auto"/>
        <w:right w:val="none" w:sz="0" w:space="0" w:color="auto"/>
      </w:divBdr>
    </w:div>
    <w:div w:id="531067251">
      <w:bodyDiv w:val="1"/>
      <w:marLeft w:val="0"/>
      <w:marRight w:val="0"/>
      <w:marTop w:val="0"/>
      <w:marBottom w:val="0"/>
      <w:divBdr>
        <w:top w:val="none" w:sz="0" w:space="0" w:color="auto"/>
        <w:left w:val="none" w:sz="0" w:space="0" w:color="auto"/>
        <w:bottom w:val="none" w:sz="0" w:space="0" w:color="auto"/>
        <w:right w:val="none" w:sz="0" w:space="0" w:color="auto"/>
      </w:divBdr>
    </w:div>
    <w:div w:id="537543994">
      <w:bodyDiv w:val="1"/>
      <w:marLeft w:val="0"/>
      <w:marRight w:val="0"/>
      <w:marTop w:val="0"/>
      <w:marBottom w:val="0"/>
      <w:divBdr>
        <w:top w:val="none" w:sz="0" w:space="0" w:color="auto"/>
        <w:left w:val="none" w:sz="0" w:space="0" w:color="auto"/>
        <w:bottom w:val="none" w:sz="0" w:space="0" w:color="auto"/>
        <w:right w:val="none" w:sz="0" w:space="0" w:color="auto"/>
      </w:divBdr>
    </w:div>
    <w:div w:id="620571081">
      <w:bodyDiv w:val="1"/>
      <w:marLeft w:val="0"/>
      <w:marRight w:val="0"/>
      <w:marTop w:val="0"/>
      <w:marBottom w:val="0"/>
      <w:divBdr>
        <w:top w:val="none" w:sz="0" w:space="0" w:color="auto"/>
        <w:left w:val="none" w:sz="0" w:space="0" w:color="auto"/>
        <w:bottom w:val="none" w:sz="0" w:space="0" w:color="auto"/>
        <w:right w:val="none" w:sz="0" w:space="0" w:color="auto"/>
      </w:divBdr>
    </w:div>
    <w:div w:id="640035325">
      <w:bodyDiv w:val="1"/>
      <w:marLeft w:val="0"/>
      <w:marRight w:val="0"/>
      <w:marTop w:val="0"/>
      <w:marBottom w:val="0"/>
      <w:divBdr>
        <w:top w:val="none" w:sz="0" w:space="0" w:color="auto"/>
        <w:left w:val="none" w:sz="0" w:space="0" w:color="auto"/>
        <w:bottom w:val="none" w:sz="0" w:space="0" w:color="auto"/>
        <w:right w:val="none" w:sz="0" w:space="0" w:color="auto"/>
      </w:divBdr>
    </w:div>
    <w:div w:id="692531818">
      <w:bodyDiv w:val="1"/>
      <w:marLeft w:val="0"/>
      <w:marRight w:val="0"/>
      <w:marTop w:val="0"/>
      <w:marBottom w:val="0"/>
      <w:divBdr>
        <w:top w:val="none" w:sz="0" w:space="0" w:color="auto"/>
        <w:left w:val="none" w:sz="0" w:space="0" w:color="auto"/>
        <w:bottom w:val="none" w:sz="0" w:space="0" w:color="auto"/>
        <w:right w:val="none" w:sz="0" w:space="0" w:color="auto"/>
      </w:divBdr>
    </w:div>
    <w:div w:id="699626717">
      <w:bodyDiv w:val="1"/>
      <w:marLeft w:val="0"/>
      <w:marRight w:val="0"/>
      <w:marTop w:val="0"/>
      <w:marBottom w:val="0"/>
      <w:divBdr>
        <w:top w:val="none" w:sz="0" w:space="0" w:color="auto"/>
        <w:left w:val="none" w:sz="0" w:space="0" w:color="auto"/>
        <w:bottom w:val="none" w:sz="0" w:space="0" w:color="auto"/>
        <w:right w:val="none" w:sz="0" w:space="0" w:color="auto"/>
      </w:divBdr>
    </w:div>
    <w:div w:id="705715619">
      <w:bodyDiv w:val="1"/>
      <w:marLeft w:val="0"/>
      <w:marRight w:val="0"/>
      <w:marTop w:val="0"/>
      <w:marBottom w:val="0"/>
      <w:divBdr>
        <w:top w:val="none" w:sz="0" w:space="0" w:color="auto"/>
        <w:left w:val="none" w:sz="0" w:space="0" w:color="auto"/>
        <w:bottom w:val="none" w:sz="0" w:space="0" w:color="auto"/>
        <w:right w:val="none" w:sz="0" w:space="0" w:color="auto"/>
      </w:divBdr>
    </w:div>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720906116">
      <w:bodyDiv w:val="1"/>
      <w:marLeft w:val="0"/>
      <w:marRight w:val="0"/>
      <w:marTop w:val="0"/>
      <w:marBottom w:val="0"/>
      <w:divBdr>
        <w:top w:val="none" w:sz="0" w:space="0" w:color="auto"/>
        <w:left w:val="none" w:sz="0" w:space="0" w:color="auto"/>
        <w:bottom w:val="none" w:sz="0" w:space="0" w:color="auto"/>
        <w:right w:val="none" w:sz="0" w:space="0" w:color="auto"/>
      </w:divBdr>
    </w:div>
    <w:div w:id="808520144">
      <w:bodyDiv w:val="1"/>
      <w:marLeft w:val="0"/>
      <w:marRight w:val="0"/>
      <w:marTop w:val="0"/>
      <w:marBottom w:val="0"/>
      <w:divBdr>
        <w:top w:val="none" w:sz="0" w:space="0" w:color="auto"/>
        <w:left w:val="none" w:sz="0" w:space="0" w:color="auto"/>
        <w:bottom w:val="none" w:sz="0" w:space="0" w:color="auto"/>
        <w:right w:val="none" w:sz="0" w:space="0" w:color="auto"/>
      </w:divBdr>
    </w:div>
    <w:div w:id="810487905">
      <w:bodyDiv w:val="1"/>
      <w:marLeft w:val="0"/>
      <w:marRight w:val="0"/>
      <w:marTop w:val="0"/>
      <w:marBottom w:val="0"/>
      <w:divBdr>
        <w:top w:val="none" w:sz="0" w:space="0" w:color="auto"/>
        <w:left w:val="none" w:sz="0" w:space="0" w:color="auto"/>
        <w:bottom w:val="none" w:sz="0" w:space="0" w:color="auto"/>
        <w:right w:val="none" w:sz="0" w:space="0" w:color="auto"/>
      </w:divBdr>
    </w:div>
    <w:div w:id="817842466">
      <w:bodyDiv w:val="1"/>
      <w:marLeft w:val="0"/>
      <w:marRight w:val="0"/>
      <w:marTop w:val="0"/>
      <w:marBottom w:val="0"/>
      <w:divBdr>
        <w:top w:val="none" w:sz="0" w:space="0" w:color="auto"/>
        <w:left w:val="none" w:sz="0" w:space="0" w:color="auto"/>
        <w:bottom w:val="none" w:sz="0" w:space="0" w:color="auto"/>
        <w:right w:val="none" w:sz="0" w:space="0" w:color="auto"/>
      </w:divBdr>
    </w:div>
    <w:div w:id="827865153">
      <w:bodyDiv w:val="1"/>
      <w:marLeft w:val="0"/>
      <w:marRight w:val="0"/>
      <w:marTop w:val="0"/>
      <w:marBottom w:val="0"/>
      <w:divBdr>
        <w:top w:val="none" w:sz="0" w:space="0" w:color="auto"/>
        <w:left w:val="none" w:sz="0" w:space="0" w:color="auto"/>
        <w:bottom w:val="none" w:sz="0" w:space="0" w:color="auto"/>
        <w:right w:val="none" w:sz="0" w:space="0" w:color="auto"/>
      </w:divBdr>
      <w:divsChild>
        <w:div w:id="405804325">
          <w:marLeft w:val="0"/>
          <w:marRight w:val="0"/>
          <w:marTop w:val="0"/>
          <w:marBottom w:val="0"/>
          <w:divBdr>
            <w:top w:val="none" w:sz="0" w:space="0" w:color="auto"/>
            <w:left w:val="none" w:sz="0" w:space="0" w:color="auto"/>
            <w:bottom w:val="none" w:sz="0" w:space="0" w:color="auto"/>
            <w:right w:val="none" w:sz="0" w:space="0" w:color="auto"/>
          </w:divBdr>
          <w:divsChild>
            <w:div w:id="1100418066">
              <w:marLeft w:val="0"/>
              <w:marRight w:val="0"/>
              <w:marTop w:val="0"/>
              <w:marBottom w:val="0"/>
              <w:divBdr>
                <w:top w:val="none" w:sz="0" w:space="0" w:color="auto"/>
                <w:left w:val="none" w:sz="0" w:space="0" w:color="auto"/>
                <w:bottom w:val="none" w:sz="0" w:space="0" w:color="auto"/>
                <w:right w:val="none" w:sz="0" w:space="0" w:color="auto"/>
              </w:divBdr>
              <w:divsChild>
                <w:div w:id="212939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08425">
      <w:bodyDiv w:val="1"/>
      <w:marLeft w:val="0"/>
      <w:marRight w:val="0"/>
      <w:marTop w:val="0"/>
      <w:marBottom w:val="0"/>
      <w:divBdr>
        <w:top w:val="none" w:sz="0" w:space="0" w:color="auto"/>
        <w:left w:val="none" w:sz="0" w:space="0" w:color="auto"/>
        <w:bottom w:val="none" w:sz="0" w:space="0" w:color="auto"/>
        <w:right w:val="none" w:sz="0" w:space="0" w:color="auto"/>
      </w:divBdr>
    </w:div>
    <w:div w:id="853301517">
      <w:bodyDiv w:val="1"/>
      <w:marLeft w:val="0"/>
      <w:marRight w:val="0"/>
      <w:marTop w:val="0"/>
      <w:marBottom w:val="0"/>
      <w:divBdr>
        <w:top w:val="none" w:sz="0" w:space="0" w:color="auto"/>
        <w:left w:val="none" w:sz="0" w:space="0" w:color="auto"/>
        <w:bottom w:val="none" w:sz="0" w:space="0" w:color="auto"/>
        <w:right w:val="none" w:sz="0" w:space="0" w:color="auto"/>
      </w:divBdr>
    </w:div>
    <w:div w:id="903292088">
      <w:bodyDiv w:val="1"/>
      <w:marLeft w:val="0"/>
      <w:marRight w:val="0"/>
      <w:marTop w:val="0"/>
      <w:marBottom w:val="0"/>
      <w:divBdr>
        <w:top w:val="none" w:sz="0" w:space="0" w:color="auto"/>
        <w:left w:val="none" w:sz="0" w:space="0" w:color="auto"/>
        <w:bottom w:val="none" w:sz="0" w:space="0" w:color="auto"/>
        <w:right w:val="none" w:sz="0" w:space="0" w:color="auto"/>
      </w:divBdr>
    </w:div>
    <w:div w:id="924461948">
      <w:bodyDiv w:val="1"/>
      <w:marLeft w:val="0"/>
      <w:marRight w:val="0"/>
      <w:marTop w:val="0"/>
      <w:marBottom w:val="0"/>
      <w:divBdr>
        <w:top w:val="none" w:sz="0" w:space="0" w:color="auto"/>
        <w:left w:val="none" w:sz="0" w:space="0" w:color="auto"/>
        <w:bottom w:val="none" w:sz="0" w:space="0" w:color="auto"/>
        <w:right w:val="none" w:sz="0" w:space="0" w:color="auto"/>
      </w:divBdr>
    </w:div>
    <w:div w:id="952517200">
      <w:bodyDiv w:val="1"/>
      <w:marLeft w:val="0"/>
      <w:marRight w:val="0"/>
      <w:marTop w:val="0"/>
      <w:marBottom w:val="0"/>
      <w:divBdr>
        <w:top w:val="none" w:sz="0" w:space="0" w:color="auto"/>
        <w:left w:val="none" w:sz="0" w:space="0" w:color="auto"/>
        <w:bottom w:val="none" w:sz="0" w:space="0" w:color="auto"/>
        <w:right w:val="none" w:sz="0" w:space="0" w:color="auto"/>
      </w:divBdr>
    </w:div>
    <w:div w:id="1110704571">
      <w:bodyDiv w:val="1"/>
      <w:marLeft w:val="0"/>
      <w:marRight w:val="0"/>
      <w:marTop w:val="0"/>
      <w:marBottom w:val="0"/>
      <w:divBdr>
        <w:top w:val="none" w:sz="0" w:space="0" w:color="auto"/>
        <w:left w:val="none" w:sz="0" w:space="0" w:color="auto"/>
        <w:bottom w:val="none" w:sz="0" w:space="0" w:color="auto"/>
        <w:right w:val="none" w:sz="0" w:space="0" w:color="auto"/>
      </w:divBdr>
    </w:div>
    <w:div w:id="1122269145">
      <w:bodyDiv w:val="1"/>
      <w:marLeft w:val="0"/>
      <w:marRight w:val="0"/>
      <w:marTop w:val="0"/>
      <w:marBottom w:val="0"/>
      <w:divBdr>
        <w:top w:val="none" w:sz="0" w:space="0" w:color="auto"/>
        <w:left w:val="none" w:sz="0" w:space="0" w:color="auto"/>
        <w:bottom w:val="none" w:sz="0" w:space="0" w:color="auto"/>
        <w:right w:val="none" w:sz="0" w:space="0" w:color="auto"/>
      </w:divBdr>
    </w:div>
    <w:div w:id="1145270169">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 w:id="1204094342">
      <w:bodyDiv w:val="1"/>
      <w:marLeft w:val="0"/>
      <w:marRight w:val="0"/>
      <w:marTop w:val="0"/>
      <w:marBottom w:val="0"/>
      <w:divBdr>
        <w:top w:val="none" w:sz="0" w:space="0" w:color="auto"/>
        <w:left w:val="none" w:sz="0" w:space="0" w:color="auto"/>
        <w:bottom w:val="none" w:sz="0" w:space="0" w:color="auto"/>
        <w:right w:val="none" w:sz="0" w:space="0" w:color="auto"/>
      </w:divBdr>
    </w:div>
    <w:div w:id="1219585321">
      <w:bodyDiv w:val="1"/>
      <w:marLeft w:val="0"/>
      <w:marRight w:val="0"/>
      <w:marTop w:val="0"/>
      <w:marBottom w:val="0"/>
      <w:divBdr>
        <w:top w:val="none" w:sz="0" w:space="0" w:color="auto"/>
        <w:left w:val="none" w:sz="0" w:space="0" w:color="auto"/>
        <w:bottom w:val="none" w:sz="0" w:space="0" w:color="auto"/>
        <w:right w:val="none" w:sz="0" w:space="0" w:color="auto"/>
      </w:divBdr>
    </w:div>
    <w:div w:id="1264919468">
      <w:bodyDiv w:val="1"/>
      <w:marLeft w:val="0"/>
      <w:marRight w:val="0"/>
      <w:marTop w:val="0"/>
      <w:marBottom w:val="0"/>
      <w:divBdr>
        <w:top w:val="none" w:sz="0" w:space="0" w:color="auto"/>
        <w:left w:val="none" w:sz="0" w:space="0" w:color="auto"/>
        <w:bottom w:val="none" w:sz="0" w:space="0" w:color="auto"/>
        <w:right w:val="none" w:sz="0" w:space="0" w:color="auto"/>
      </w:divBdr>
      <w:divsChild>
        <w:div w:id="1184199643">
          <w:marLeft w:val="0"/>
          <w:marRight w:val="0"/>
          <w:marTop w:val="0"/>
          <w:marBottom w:val="0"/>
          <w:divBdr>
            <w:top w:val="none" w:sz="0" w:space="0" w:color="auto"/>
            <w:left w:val="none" w:sz="0" w:space="0" w:color="auto"/>
            <w:bottom w:val="none" w:sz="0" w:space="0" w:color="auto"/>
            <w:right w:val="none" w:sz="0" w:space="0" w:color="auto"/>
          </w:divBdr>
          <w:divsChild>
            <w:div w:id="1237328260">
              <w:marLeft w:val="0"/>
              <w:marRight w:val="0"/>
              <w:marTop w:val="0"/>
              <w:marBottom w:val="0"/>
              <w:divBdr>
                <w:top w:val="none" w:sz="0" w:space="0" w:color="auto"/>
                <w:left w:val="none" w:sz="0" w:space="0" w:color="auto"/>
                <w:bottom w:val="none" w:sz="0" w:space="0" w:color="auto"/>
                <w:right w:val="none" w:sz="0" w:space="0" w:color="auto"/>
              </w:divBdr>
              <w:divsChild>
                <w:div w:id="197571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388132">
      <w:bodyDiv w:val="1"/>
      <w:marLeft w:val="0"/>
      <w:marRight w:val="0"/>
      <w:marTop w:val="0"/>
      <w:marBottom w:val="0"/>
      <w:divBdr>
        <w:top w:val="none" w:sz="0" w:space="0" w:color="auto"/>
        <w:left w:val="none" w:sz="0" w:space="0" w:color="auto"/>
        <w:bottom w:val="none" w:sz="0" w:space="0" w:color="auto"/>
        <w:right w:val="none" w:sz="0" w:space="0" w:color="auto"/>
      </w:divBdr>
    </w:div>
    <w:div w:id="1358581519">
      <w:bodyDiv w:val="1"/>
      <w:marLeft w:val="0"/>
      <w:marRight w:val="0"/>
      <w:marTop w:val="0"/>
      <w:marBottom w:val="0"/>
      <w:divBdr>
        <w:top w:val="none" w:sz="0" w:space="0" w:color="auto"/>
        <w:left w:val="none" w:sz="0" w:space="0" w:color="auto"/>
        <w:bottom w:val="none" w:sz="0" w:space="0" w:color="auto"/>
        <w:right w:val="none" w:sz="0" w:space="0" w:color="auto"/>
      </w:divBdr>
    </w:div>
    <w:div w:id="1384600044">
      <w:bodyDiv w:val="1"/>
      <w:marLeft w:val="0"/>
      <w:marRight w:val="0"/>
      <w:marTop w:val="0"/>
      <w:marBottom w:val="0"/>
      <w:divBdr>
        <w:top w:val="none" w:sz="0" w:space="0" w:color="auto"/>
        <w:left w:val="none" w:sz="0" w:space="0" w:color="auto"/>
        <w:bottom w:val="none" w:sz="0" w:space="0" w:color="auto"/>
        <w:right w:val="none" w:sz="0" w:space="0" w:color="auto"/>
      </w:divBdr>
    </w:div>
    <w:div w:id="1397971623">
      <w:bodyDiv w:val="1"/>
      <w:marLeft w:val="0"/>
      <w:marRight w:val="0"/>
      <w:marTop w:val="0"/>
      <w:marBottom w:val="0"/>
      <w:divBdr>
        <w:top w:val="none" w:sz="0" w:space="0" w:color="auto"/>
        <w:left w:val="none" w:sz="0" w:space="0" w:color="auto"/>
        <w:bottom w:val="none" w:sz="0" w:space="0" w:color="auto"/>
        <w:right w:val="none" w:sz="0" w:space="0" w:color="auto"/>
      </w:divBdr>
    </w:div>
    <w:div w:id="1425685209">
      <w:bodyDiv w:val="1"/>
      <w:marLeft w:val="0"/>
      <w:marRight w:val="0"/>
      <w:marTop w:val="0"/>
      <w:marBottom w:val="0"/>
      <w:divBdr>
        <w:top w:val="none" w:sz="0" w:space="0" w:color="auto"/>
        <w:left w:val="none" w:sz="0" w:space="0" w:color="auto"/>
        <w:bottom w:val="none" w:sz="0" w:space="0" w:color="auto"/>
        <w:right w:val="none" w:sz="0" w:space="0" w:color="auto"/>
      </w:divBdr>
      <w:divsChild>
        <w:div w:id="932053641">
          <w:marLeft w:val="0"/>
          <w:marRight w:val="0"/>
          <w:marTop w:val="0"/>
          <w:marBottom w:val="0"/>
          <w:divBdr>
            <w:top w:val="none" w:sz="0" w:space="0" w:color="auto"/>
            <w:left w:val="none" w:sz="0" w:space="0" w:color="auto"/>
            <w:bottom w:val="none" w:sz="0" w:space="0" w:color="auto"/>
            <w:right w:val="none" w:sz="0" w:space="0" w:color="auto"/>
          </w:divBdr>
          <w:divsChild>
            <w:div w:id="932670166">
              <w:marLeft w:val="0"/>
              <w:marRight w:val="0"/>
              <w:marTop w:val="0"/>
              <w:marBottom w:val="0"/>
              <w:divBdr>
                <w:top w:val="none" w:sz="0" w:space="0" w:color="auto"/>
                <w:left w:val="none" w:sz="0" w:space="0" w:color="auto"/>
                <w:bottom w:val="none" w:sz="0" w:space="0" w:color="auto"/>
                <w:right w:val="none" w:sz="0" w:space="0" w:color="auto"/>
              </w:divBdr>
              <w:divsChild>
                <w:div w:id="79536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877717">
      <w:bodyDiv w:val="1"/>
      <w:marLeft w:val="0"/>
      <w:marRight w:val="0"/>
      <w:marTop w:val="0"/>
      <w:marBottom w:val="0"/>
      <w:divBdr>
        <w:top w:val="none" w:sz="0" w:space="0" w:color="auto"/>
        <w:left w:val="none" w:sz="0" w:space="0" w:color="auto"/>
        <w:bottom w:val="none" w:sz="0" w:space="0" w:color="auto"/>
        <w:right w:val="none" w:sz="0" w:space="0" w:color="auto"/>
      </w:divBdr>
    </w:div>
    <w:div w:id="1471365784">
      <w:bodyDiv w:val="1"/>
      <w:marLeft w:val="0"/>
      <w:marRight w:val="0"/>
      <w:marTop w:val="0"/>
      <w:marBottom w:val="0"/>
      <w:divBdr>
        <w:top w:val="none" w:sz="0" w:space="0" w:color="auto"/>
        <w:left w:val="none" w:sz="0" w:space="0" w:color="auto"/>
        <w:bottom w:val="none" w:sz="0" w:space="0" w:color="auto"/>
        <w:right w:val="none" w:sz="0" w:space="0" w:color="auto"/>
      </w:divBdr>
    </w:div>
    <w:div w:id="1559974279">
      <w:bodyDiv w:val="1"/>
      <w:marLeft w:val="0"/>
      <w:marRight w:val="0"/>
      <w:marTop w:val="0"/>
      <w:marBottom w:val="0"/>
      <w:divBdr>
        <w:top w:val="none" w:sz="0" w:space="0" w:color="auto"/>
        <w:left w:val="none" w:sz="0" w:space="0" w:color="auto"/>
        <w:bottom w:val="none" w:sz="0" w:space="0" w:color="auto"/>
        <w:right w:val="none" w:sz="0" w:space="0" w:color="auto"/>
      </w:divBdr>
    </w:div>
    <w:div w:id="1561863318">
      <w:bodyDiv w:val="1"/>
      <w:marLeft w:val="0"/>
      <w:marRight w:val="0"/>
      <w:marTop w:val="0"/>
      <w:marBottom w:val="0"/>
      <w:divBdr>
        <w:top w:val="none" w:sz="0" w:space="0" w:color="auto"/>
        <w:left w:val="none" w:sz="0" w:space="0" w:color="auto"/>
        <w:bottom w:val="none" w:sz="0" w:space="0" w:color="auto"/>
        <w:right w:val="none" w:sz="0" w:space="0" w:color="auto"/>
      </w:divBdr>
      <w:divsChild>
        <w:div w:id="295842985">
          <w:marLeft w:val="0"/>
          <w:marRight w:val="0"/>
          <w:marTop w:val="0"/>
          <w:marBottom w:val="0"/>
          <w:divBdr>
            <w:top w:val="none" w:sz="0" w:space="0" w:color="auto"/>
            <w:left w:val="none" w:sz="0" w:space="0" w:color="auto"/>
            <w:bottom w:val="none" w:sz="0" w:space="0" w:color="auto"/>
            <w:right w:val="none" w:sz="0" w:space="0" w:color="auto"/>
          </w:divBdr>
          <w:divsChild>
            <w:div w:id="1749956372">
              <w:marLeft w:val="0"/>
              <w:marRight w:val="0"/>
              <w:marTop w:val="0"/>
              <w:marBottom w:val="0"/>
              <w:divBdr>
                <w:top w:val="none" w:sz="0" w:space="0" w:color="auto"/>
                <w:left w:val="none" w:sz="0" w:space="0" w:color="auto"/>
                <w:bottom w:val="none" w:sz="0" w:space="0" w:color="auto"/>
                <w:right w:val="none" w:sz="0" w:space="0" w:color="auto"/>
              </w:divBdr>
              <w:divsChild>
                <w:div w:id="130168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120406">
      <w:bodyDiv w:val="1"/>
      <w:marLeft w:val="0"/>
      <w:marRight w:val="0"/>
      <w:marTop w:val="0"/>
      <w:marBottom w:val="0"/>
      <w:divBdr>
        <w:top w:val="none" w:sz="0" w:space="0" w:color="auto"/>
        <w:left w:val="none" w:sz="0" w:space="0" w:color="auto"/>
        <w:bottom w:val="none" w:sz="0" w:space="0" w:color="auto"/>
        <w:right w:val="none" w:sz="0" w:space="0" w:color="auto"/>
      </w:divBdr>
    </w:div>
    <w:div w:id="1609846052">
      <w:bodyDiv w:val="1"/>
      <w:marLeft w:val="0"/>
      <w:marRight w:val="0"/>
      <w:marTop w:val="0"/>
      <w:marBottom w:val="0"/>
      <w:divBdr>
        <w:top w:val="none" w:sz="0" w:space="0" w:color="auto"/>
        <w:left w:val="none" w:sz="0" w:space="0" w:color="auto"/>
        <w:bottom w:val="none" w:sz="0" w:space="0" w:color="auto"/>
        <w:right w:val="none" w:sz="0" w:space="0" w:color="auto"/>
      </w:divBdr>
    </w:div>
    <w:div w:id="1621649730">
      <w:bodyDiv w:val="1"/>
      <w:marLeft w:val="0"/>
      <w:marRight w:val="0"/>
      <w:marTop w:val="0"/>
      <w:marBottom w:val="0"/>
      <w:divBdr>
        <w:top w:val="none" w:sz="0" w:space="0" w:color="auto"/>
        <w:left w:val="none" w:sz="0" w:space="0" w:color="auto"/>
        <w:bottom w:val="none" w:sz="0" w:space="0" w:color="auto"/>
        <w:right w:val="none" w:sz="0" w:space="0" w:color="auto"/>
      </w:divBdr>
    </w:div>
    <w:div w:id="1639334153">
      <w:bodyDiv w:val="1"/>
      <w:marLeft w:val="0"/>
      <w:marRight w:val="0"/>
      <w:marTop w:val="0"/>
      <w:marBottom w:val="0"/>
      <w:divBdr>
        <w:top w:val="none" w:sz="0" w:space="0" w:color="auto"/>
        <w:left w:val="none" w:sz="0" w:space="0" w:color="auto"/>
        <w:bottom w:val="none" w:sz="0" w:space="0" w:color="auto"/>
        <w:right w:val="none" w:sz="0" w:space="0" w:color="auto"/>
      </w:divBdr>
    </w:div>
    <w:div w:id="1672946295">
      <w:bodyDiv w:val="1"/>
      <w:marLeft w:val="0"/>
      <w:marRight w:val="0"/>
      <w:marTop w:val="0"/>
      <w:marBottom w:val="0"/>
      <w:divBdr>
        <w:top w:val="none" w:sz="0" w:space="0" w:color="auto"/>
        <w:left w:val="none" w:sz="0" w:space="0" w:color="auto"/>
        <w:bottom w:val="none" w:sz="0" w:space="0" w:color="auto"/>
        <w:right w:val="none" w:sz="0" w:space="0" w:color="auto"/>
      </w:divBdr>
    </w:div>
    <w:div w:id="1675495360">
      <w:bodyDiv w:val="1"/>
      <w:marLeft w:val="0"/>
      <w:marRight w:val="0"/>
      <w:marTop w:val="0"/>
      <w:marBottom w:val="0"/>
      <w:divBdr>
        <w:top w:val="none" w:sz="0" w:space="0" w:color="auto"/>
        <w:left w:val="none" w:sz="0" w:space="0" w:color="auto"/>
        <w:bottom w:val="none" w:sz="0" w:space="0" w:color="auto"/>
        <w:right w:val="none" w:sz="0" w:space="0" w:color="auto"/>
      </w:divBdr>
    </w:div>
    <w:div w:id="1678537049">
      <w:bodyDiv w:val="1"/>
      <w:marLeft w:val="0"/>
      <w:marRight w:val="0"/>
      <w:marTop w:val="0"/>
      <w:marBottom w:val="0"/>
      <w:divBdr>
        <w:top w:val="none" w:sz="0" w:space="0" w:color="auto"/>
        <w:left w:val="none" w:sz="0" w:space="0" w:color="auto"/>
        <w:bottom w:val="none" w:sz="0" w:space="0" w:color="auto"/>
        <w:right w:val="none" w:sz="0" w:space="0" w:color="auto"/>
      </w:divBdr>
    </w:div>
    <w:div w:id="1683818716">
      <w:bodyDiv w:val="1"/>
      <w:marLeft w:val="0"/>
      <w:marRight w:val="0"/>
      <w:marTop w:val="0"/>
      <w:marBottom w:val="0"/>
      <w:divBdr>
        <w:top w:val="none" w:sz="0" w:space="0" w:color="auto"/>
        <w:left w:val="none" w:sz="0" w:space="0" w:color="auto"/>
        <w:bottom w:val="none" w:sz="0" w:space="0" w:color="auto"/>
        <w:right w:val="none" w:sz="0" w:space="0" w:color="auto"/>
      </w:divBdr>
    </w:div>
    <w:div w:id="1714573805">
      <w:bodyDiv w:val="1"/>
      <w:marLeft w:val="0"/>
      <w:marRight w:val="0"/>
      <w:marTop w:val="0"/>
      <w:marBottom w:val="0"/>
      <w:divBdr>
        <w:top w:val="none" w:sz="0" w:space="0" w:color="auto"/>
        <w:left w:val="none" w:sz="0" w:space="0" w:color="auto"/>
        <w:bottom w:val="none" w:sz="0" w:space="0" w:color="auto"/>
        <w:right w:val="none" w:sz="0" w:space="0" w:color="auto"/>
      </w:divBdr>
    </w:div>
    <w:div w:id="1716805279">
      <w:bodyDiv w:val="1"/>
      <w:marLeft w:val="0"/>
      <w:marRight w:val="0"/>
      <w:marTop w:val="0"/>
      <w:marBottom w:val="0"/>
      <w:divBdr>
        <w:top w:val="none" w:sz="0" w:space="0" w:color="auto"/>
        <w:left w:val="none" w:sz="0" w:space="0" w:color="auto"/>
        <w:bottom w:val="none" w:sz="0" w:space="0" w:color="auto"/>
        <w:right w:val="none" w:sz="0" w:space="0" w:color="auto"/>
      </w:divBdr>
    </w:div>
    <w:div w:id="1734501172">
      <w:bodyDiv w:val="1"/>
      <w:marLeft w:val="0"/>
      <w:marRight w:val="0"/>
      <w:marTop w:val="0"/>
      <w:marBottom w:val="0"/>
      <w:divBdr>
        <w:top w:val="none" w:sz="0" w:space="0" w:color="auto"/>
        <w:left w:val="none" w:sz="0" w:space="0" w:color="auto"/>
        <w:bottom w:val="none" w:sz="0" w:space="0" w:color="auto"/>
        <w:right w:val="none" w:sz="0" w:space="0" w:color="auto"/>
      </w:divBdr>
    </w:div>
    <w:div w:id="1818261549">
      <w:bodyDiv w:val="1"/>
      <w:marLeft w:val="0"/>
      <w:marRight w:val="0"/>
      <w:marTop w:val="0"/>
      <w:marBottom w:val="0"/>
      <w:divBdr>
        <w:top w:val="none" w:sz="0" w:space="0" w:color="auto"/>
        <w:left w:val="none" w:sz="0" w:space="0" w:color="auto"/>
        <w:bottom w:val="none" w:sz="0" w:space="0" w:color="auto"/>
        <w:right w:val="none" w:sz="0" w:space="0" w:color="auto"/>
      </w:divBdr>
    </w:div>
    <w:div w:id="1820683958">
      <w:bodyDiv w:val="1"/>
      <w:marLeft w:val="0"/>
      <w:marRight w:val="0"/>
      <w:marTop w:val="0"/>
      <w:marBottom w:val="0"/>
      <w:divBdr>
        <w:top w:val="none" w:sz="0" w:space="0" w:color="auto"/>
        <w:left w:val="none" w:sz="0" w:space="0" w:color="auto"/>
        <w:bottom w:val="none" w:sz="0" w:space="0" w:color="auto"/>
        <w:right w:val="none" w:sz="0" w:space="0" w:color="auto"/>
      </w:divBdr>
    </w:div>
    <w:div w:id="1872453073">
      <w:bodyDiv w:val="1"/>
      <w:marLeft w:val="0"/>
      <w:marRight w:val="0"/>
      <w:marTop w:val="0"/>
      <w:marBottom w:val="0"/>
      <w:divBdr>
        <w:top w:val="none" w:sz="0" w:space="0" w:color="auto"/>
        <w:left w:val="none" w:sz="0" w:space="0" w:color="auto"/>
        <w:bottom w:val="none" w:sz="0" w:space="0" w:color="auto"/>
        <w:right w:val="none" w:sz="0" w:space="0" w:color="auto"/>
      </w:divBdr>
    </w:div>
    <w:div w:id="1903901002">
      <w:bodyDiv w:val="1"/>
      <w:marLeft w:val="0"/>
      <w:marRight w:val="0"/>
      <w:marTop w:val="0"/>
      <w:marBottom w:val="0"/>
      <w:divBdr>
        <w:top w:val="none" w:sz="0" w:space="0" w:color="auto"/>
        <w:left w:val="none" w:sz="0" w:space="0" w:color="auto"/>
        <w:bottom w:val="none" w:sz="0" w:space="0" w:color="auto"/>
        <w:right w:val="none" w:sz="0" w:space="0" w:color="auto"/>
      </w:divBdr>
    </w:div>
    <w:div w:id="1948998897">
      <w:bodyDiv w:val="1"/>
      <w:marLeft w:val="0"/>
      <w:marRight w:val="0"/>
      <w:marTop w:val="0"/>
      <w:marBottom w:val="0"/>
      <w:divBdr>
        <w:top w:val="none" w:sz="0" w:space="0" w:color="auto"/>
        <w:left w:val="none" w:sz="0" w:space="0" w:color="auto"/>
        <w:bottom w:val="none" w:sz="0" w:space="0" w:color="auto"/>
        <w:right w:val="none" w:sz="0" w:space="0" w:color="auto"/>
      </w:divBdr>
    </w:div>
    <w:div w:id="1969775154">
      <w:bodyDiv w:val="1"/>
      <w:marLeft w:val="0"/>
      <w:marRight w:val="0"/>
      <w:marTop w:val="0"/>
      <w:marBottom w:val="0"/>
      <w:divBdr>
        <w:top w:val="none" w:sz="0" w:space="0" w:color="auto"/>
        <w:left w:val="none" w:sz="0" w:space="0" w:color="auto"/>
        <w:bottom w:val="none" w:sz="0" w:space="0" w:color="auto"/>
        <w:right w:val="none" w:sz="0" w:space="0" w:color="auto"/>
      </w:divBdr>
    </w:div>
    <w:div w:id="1997688932">
      <w:bodyDiv w:val="1"/>
      <w:marLeft w:val="0"/>
      <w:marRight w:val="0"/>
      <w:marTop w:val="0"/>
      <w:marBottom w:val="0"/>
      <w:divBdr>
        <w:top w:val="none" w:sz="0" w:space="0" w:color="auto"/>
        <w:left w:val="none" w:sz="0" w:space="0" w:color="auto"/>
        <w:bottom w:val="none" w:sz="0" w:space="0" w:color="auto"/>
        <w:right w:val="none" w:sz="0" w:space="0" w:color="auto"/>
      </w:divBdr>
    </w:div>
    <w:div w:id="2006124711">
      <w:bodyDiv w:val="1"/>
      <w:marLeft w:val="0"/>
      <w:marRight w:val="0"/>
      <w:marTop w:val="0"/>
      <w:marBottom w:val="0"/>
      <w:divBdr>
        <w:top w:val="none" w:sz="0" w:space="0" w:color="auto"/>
        <w:left w:val="none" w:sz="0" w:space="0" w:color="auto"/>
        <w:bottom w:val="none" w:sz="0" w:space="0" w:color="auto"/>
        <w:right w:val="none" w:sz="0" w:space="0" w:color="auto"/>
      </w:divBdr>
    </w:div>
    <w:div w:id="2130465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Rapport%20annuel%20(conception%20Rouge%20et%20noir).dotx" TargetMode="External"/></Relationships>
</file>

<file path=word/theme/theme1.xml><?xml version="1.0" encoding="utf-8"?>
<a:theme xmlns:a="http://schemas.openxmlformats.org/drawingml/2006/main" name="Office Theme">
  <a:themeElements>
    <a:clrScheme name="Custom 17">
      <a:dk1>
        <a:srgbClr val="262140"/>
      </a:dk1>
      <a:lt1>
        <a:srgbClr val="FFFFFF"/>
      </a:lt1>
      <a:dk2>
        <a:srgbClr val="3A3363"/>
      </a:dk2>
      <a:lt2>
        <a:srgbClr val="FFFFFF"/>
      </a:lt2>
      <a:accent1>
        <a:srgbClr val="F3D569"/>
      </a:accent1>
      <a:accent2>
        <a:srgbClr val="7DC6F3"/>
      </a:accent2>
      <a:accent3>
        <a:srgbClr val="F3D569"/>
      </a:accent3>
      <a:accent4>
        <a:srgbClr val="2F4B83"/>
      </a:accent4>
      <a:accent5>
        <a:srgbClr val="473D6C"/>
      </a:accent5>
      <a:accent6>
        <a:srgbClr val="3F3F75"/>
      </a:accent6>
      <a:hlink>
        <a:srgbClr val="ECBE18"/>
      </a:hlink>
      <a:folHlink>
        <a:srgbClr val="ECBE18"/>
      </a:folHlink>
    </a:clrScheme>
    <a:fontScheme name="Custom 16">
      <a:majorFont>
        <a:latin typeface="Century Gothic"/>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7B67C0-AF59-4CBD-88E5-DB0652597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annuel (conception Rouge et noir).dotx</Template>
  <TotalTime>2218</TotalTime>
  <Pages>46</Pages>
  <Words>7316</Words>
  <Characters>40240</Characters>
  <Application>Microsoft Office Word</Application>
  <DocSecurity>0</DocSecurity>
  <Lines>335</Lines>
  <Paragraphs>94</Paragraphs>
  <ScaleCrop>false</ScaleCrop>
  <HeadingPairs>
    <vt:vector size="2" baseType="variant">
      <vt:variant>
        <vt:lpstr>Titre</vt:lpstr>
      </vt:variant>
      <vt:variant>
        <vt:i4>1</vt:i4>
      </vt:variant>
    </vt:vector>
  </HeadingPairs>
  <TitlesOfParts>
    <vt:vector size="1" baseType="lpstr">
      <vt:lpstr>CPI A2 INFO 24/25</vt:lpstr>
    </vt:vector>
  </TitlesOfParts>
  <Company/>
  <LinksUpToDate>false</LinksUpToDate>
  <CharactersWithSpaces>47462</CharactersWithSpaces>
  <SharedDoc>false</SharedDoc>
  <HLinks>
    <vt:vector size="36" baseType="variant">
      <vt:variant>
        <vt:i4>1900601</vt:i4>
      </vt:variant>
      <vt:variant>
        <vt:i4>23</vt:i4>
      </vt:variant>
      <vt:variant>
        <vt:i4>0</vt:i4>
      </vt:variant>
      <vt:variant>
        <vt:i4>5</vt:i4>
      </vt:variant>
      <vt:variant>
        <vt:lpwstr/>
      </vt:variant>
      <vt:variant>
        <vt:lpwstr>_Toc188571768</vt:lpwstr>
      </vt:variant>
      <vt:variant>
        <vt:i4>1900601</vt:i4>
      </vt:variant>
      <vt:variant>
        <vt:i4>20</vt:i4>
      </vt:variant>
      <vt:variant>
        <vt:i4>0</vt:i4>
      </vt:variant>
      <vt:variant>
        <vt:i4>5</vt:i4>
      </vt:variant>
      <vt:variant>
        <vt:lpwstr/>
      </vt:variant>
      <vt:variant>
        <vt:lpwstr>_Toc188571767</vt:lpwstr>
      </vt:variant>
      <vt:variant>
        <vt:i4>1900601</vt:i4>
      </vt:variant>
      <vt:variant>
        <vt:i4>17</vt:i4>
      </vt:variant>
      <vt:variant>
        <vt:i4>0</vt:i4>
      </vt:variant>
      <vt:variant>
        <vt:i4>5</vt:i4>
      </vt:variant>
      <vt:variant>
        <vt:lpwstr/>
      </vt:variant>
      <vt:variant>
        <vt:lpwstr>_Toc188571766</vt:lpwstr>
      </vt:variant>
      <vt:variant>
        <vt:i4>1900601</vt:i4>
      </vt:variant>
      <vt:variant>
        <vt:i4>14</vt:i4>
      </vt:variant>
      <vt:variant>
        <vt:i4>0</vt:i4>
      </vt:variant>
      <vt:variant>
        <vt:i4>5</vt:i4>
      </vt:variant>
      <vt:variant>
        <vt:lpwstr/>
      </vt:variant>
      <vt:variant>
        <vt:lpwstr>_Toc188571765</vt:lpwstr>
      </vt:variant>
      <vt:variant>
        <vt:i4>1900601</vt:i4>
      </vt:variant>
      <vt:variant>
        <vt:i4>8</vt:i4>
      </vt:variant>
      <vt:variant>
        <vt:i4>0</vt:i4>
      </vt:variant>
      <vt:variant>
        <vt:i4>5</vt:i4>
      </vt:variant>
      <vt:variant>
        <vt:lpwstr/>
      </vt:variant>
      <vt:variant>
        <vt:lpwstr>_Toc188571764</vt:lpwstr>
      </vt:variant>
      <vt:variant>
        <vt:i4>1900601</vt:i4>
      </vt:variant>
      <vt:variant>
        <vt:i4>2</vt:i4>
      </vt:variant>
      <vt:variant>
        <vt:i4>0</vt:i4>
      </vt:variant>
      <vt:variant>
        <vt:i4>5</vt:i4>
      </vt:variant>
      <vt:variant>
        <vt:lpwstr/>
      </vt:variant>
      <vt:variant>
        <vt:lpwstr>_Toc188571763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CPI A2 INFO 24/25</dc:title>
  <dc:subject/>
  <dc:creator>HP</dc:creator>
  <cp:keywords/>
  <cp:lastModifiedBy>KUMARATHAS DESHANI</cp:lastModifiedBy>
  <cp:revision>572</cp:revision>
  <cp:lastPrinted>2025-02-12T09:07:00Z</cp:lastPrinted>
  <dcterms:created xsi:type="dcterms:W3CDTF">2024-12-27T06:14:00Z</dcterms:created>
  <dcterms:modified xsi:type="dcterms:W3CDTF">2025-02-12T09:07:00Z</dcterms:modified>
  <cp:contentStatus/>
  <cp:version/>
</cp:coreProperties>
</file>